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"/>
        <w:gridCol w:w="421"/>
        <w:gridCol w:w="990"/>
        <w:gridCol w:w="851"/>
        <w:gridCol w:w="6"/>
        <w:gridCol w:w="428"/>
        <w:gridCol w:w="428"/>
        <w:gridCol w:w="1427"/>
        <w:gridCol w:w="554"/>
        <w:gridCol w:w="428"/>
        <w:gridCol w:w="1544"/>
        <w:gridCol w:w="155"/>
        <w:gridCol w:w="297"/>
        <w:gridCol w:w="141"/>
        <w:gridCol w:w="142"/>
        <w:gridCol w:w="284"/>
        <w:gridCol w:w="1984"/>
      </w:tblGrid>
      <w:tr w:rsidR="00E91D91" w:rsidRPr="00424D9F" w14:paraId="064868C6" w14:textId="77777777" w:rsidTr="00FC2201">
        <w:tc>
          <w:tcPr>
            <w:tcW w:w="1045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69FC11EC" w14:textId="77777777" w:rsidR="00E91D91" w:rsidRPr="00FC2201" w:rsidRDefault="00E91D91" w:rsidP="00B57BB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TIPO DE SOLICITUD</w:t>
            </w:r>
          </w:p>
        </w:tc>
      </w:tr>
      <w:tr w:rsidR="00E91D91" w:rsidRPr="00722966" w14:paraId="060495D4" w14:textId="77777777" w:rsidTr="00EC70F5">
        <w:trPr>
          <w:trHeight w:val="252"/>
        </w:trPr>
        <w:tc>
          <w:tcPr>
            <w:tcW w:w="8188" w:type="dxa"/>
            <w:gridSpan w:val="15"/>
          </w:tcPr>
          <w:p w14:paraId="22E825D6" w14:textId="77777777" w:rsidR="00E91D91" w:rsidRPr="007242B1" w:rsidRDefault="00E91D91" w:rsidP="00B57BB7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 xml:space="preserve"> Creación</w:t>
            </w:r>
          </w:p>
        </w:tc>
        <w:tc>
          <w:tcPr>
            <w:tcW w:w="2268" w:type="dxa"/>
            <w:gridSpan w:val="2"/>
          </w:tcPr>
          <w:p w14:paraId="4034923E" w14:textId="77777777" w:rsidR="00E91D91" w:rsidRDefault="00E91D91" w:rsidP="00B57BB7">
            <w:pPr>
              <w:tabs>
                <w:tab w:val="left" w:pos="2970"/>
              </w:tabs>
              <w:rPr>
                <w:rFonts w:ascii="Arial Narrow" w:hAnsi="Arial Narrow" w:cs="Arial"/>
                <w:sz w:val="18"/>
                <w:szCs w:val="22"/>
              </w:rPr>
            </w:pPr>
            <w:r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 xml:space="preserve"> Actualización. </w:t>
            </w:r>
            <w:r>
              <w:rPr>
                <w:rFonts w:ascii="Arial Narrow" w:hAnsi="Arial Narrow" w:cs="Arial"/>
                <w:sz w:val="18"/>
                <w:szCs w:val="22"/>
              </w:rPr>
              <w:t xml:space="preserve"> Indique nombre de usuario </w:t>
            </w:r>
          </w:p>
          <w:p w14:paraId="3F00352B" w14:textId="507E03C6" w:rsidR="00FC2201" w:rsidRPr="007242B1" w:rsidRDefault="00FC2201" w:rsidP="00B57BB7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4D9F" w:rsidRPr="00424D9F" w14:paraId="5D85A7DB" w14:textId="77777777" w:rsidTr="00FC2201">
        <w:tc>
          <w:tcPr>
            <w:tcW w:w="10456" w:type="dxa"/>
            <w:gridSpan w:val="17"/>
            <w:shd w:val="clear" w:color="auto" w:fill="002060"/>
          </w:tcPr>
          <w:p w14:paraId="78F4AC5F" w14:textId="77777777" w:rsidR="00424D9F" w:rsidRPr="00FC2201" w:rsidRDefault="00424D9F" w:rsidP="0000352B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 xml:space="preserve">DATOS DEL </w:t>
            </w:r>
            <w:r w:rsidR="0000352B"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FUNCIONARIO</w:t>
            </w:r>
          </w:p>
        </w:tc>
      </w:tr>
      <w:tr w:rsidR="00424D9F" w:rsidRPr="00424D9F" w14:paraId="6B68257B" w14:textId="77777777" w:rsidTr="00FC2201">
        <w:tc>
          <w:tcPr>
            <w:tcW w:w="2638" w:type="dxa"/>
            <w:gridSpan w:val="4"/>
            <w:vAlign w:val="center"/>
          </w:tcPr>
          <w:p w14:paraId="6B855366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7818" w:type="dxa"/>
            <w:gridSpan w:val="13"/>
          </w:tcPr>
          <w:p w14:paraId="74DD5DE6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4D9F" w:rsidRPr="00424D9F" w14:paraId="177B4F59" w14:textId="77777777" w:rsidTr="00FC2201">
        <w:tc>
          <w:tcPr>
            <w:tcW w:w="2638" w:type="dxa"/>
            <w:gridSpan w:val="4"/>
            <w:vAlign w:val="center"/>
          </w:tcPr>
          <w:p w14:paraId="1572D34D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7818" w:type="dxa"/>
            <w:gridSpan w:val="13"/>
          </w:tcPr>
          <w:p w14:paraId="7120EEF0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D6993" w:rsidRPr="00424D9F" w14:paraId="5848DE84" w14:textId="77777777" w:rsidTr="00FC2201">
        <w:tc>
          <w:tcPr>
            <w:tcW w:w="2638" w:type="dxa"/>
            <w:gridSpan w:val="4"/>
            <w:vAlign w:val="center"/>
          </w:tcPr>
          <w:p w14:paraId="709FBB02" w14:textId="77777777" w:rsidR="00424D9F" w:rsidRPr="007242B1" w:rsidRDefault="00942CC1" w:rsidP="005D53F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Cé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 xml:space="preserve">dula de </w:t>
            </w:r>
            <w:r w:rsidR="005D53F9">
              <w:rPr>
                <w:rFonts w:ascii="Arial" w:hAnsi="Arial" w:cs="Arial"/>
                <w:sz w:val="22"/>
                <w:szCs w:val="22"/>
              </w:rPr>
              <w:t>c</w:t>
            </w:r>
            <w:r w:rsidR="00424D9F" w:rsidRPr="007242B1">
              <w:rPr>
                <w:rFonts w:ascii="Arial" w:hAnsi="Arial" w:cs="Arial"/>
                <w:sz w:val="22"/>
                <w:szCs w:val="22"/>
              </w:rPr>
              <w:t>iudadanía:</w:t>
            </w:r>
          </w:p>
        </w:tc>
        <w:tc>
          <w:tcPr>
            <w:tcW w:w="4815" w:type="dxa"/>
            <w:gridSpan w:val="7"/>
          </w:tcPr>
          <w:p w14:paraId="3AD625FA" w14:textId="77777777" w:rsidR="00424D9F" w:rsidRPr="007242B1" w:rsidRDefault="00424D9F" w:rsidP="0038201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03" w:type="dxa"/>
            <w:gridSpan w:val="6"/>
          </w:tcPr>
          <w:p w14:paraId="447BB12D" w14:textId="77777777" w:rsidR="00424D9F" w:rsidRPr="007242B1" w:rsidRDefault="00F06803" w:rsidP="00382010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Teléfono:</w:t>
            </w:r>
          </w:p>
        </w:tc>
      </w:tr>
      <w:tr w:rsidR="00722966" w:rsidRPr="00424D9F" w14:paraId="03AF537F" w14:textId="77777777" w:rsidTr="00FC2201">
        <w:tc>
          <w:tcPr>
            <w:tcW w:w="2638" w:type="dxa"/>
            <w:gridSpan w:val="4"/>
            <w:vAlign w:val="center"/>
          </w:tcPr>
          <w:p w14:paraId="7E8D5F9E" w14:textId="77777777" w:rsidR="00722966" w:rsidRPr="007242B1" w:rsidRDefault="00722966" w:rsidP="005D53F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Correo </w:t>
            </w:r>
            <w:r w:rsidR="005D53F9">
              <w:rPr>
                <w:rFonts w:ascii="Arial" w:hAnsi="Arial" w:cs="Arial"/>
                <w:sz w:val="22"/>
                <w:szCs w:val="22"/>
              </w:rPr>
              <w:t>e</w:t>
            </w:r>
            <w:r w:rsidRPr="007242B1">
              <w:rPr>
                <w:rFonts w:ascii="Arial" w:hAnsi="Arial" w:cs="Arial"/>
                <w:sz w:val="22"/>
                <w:szCs w:val="22"/>
              </w:rPr>
              <w:t>lectrónico:</w:t>
            </w:r>
          </w:p>
        </w:tc>
        <w:tc>
          <w:tcPr>
            <w:tcW w:w="7818" w:type="dxa"/>
            <w:gridSpan w:val="13"/>
          </w:tcPr>
          <w:p w14:paraId="109A1F4C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D66D7" w:rsidRPr="00424D9F" w14:paraId="0CE19C44" w14:textId="77777777" w:rsidTr="00FC2201">
        <w:tc>
          <w:tcPr>
            <w:tcW w:w="2638" w:type="dxa"/>
            <w:gridSpan w:val="4"/>
            <w:vAlign w:val="center"/>
          </w:tcPr>
          <w:p w14:paraId="7822DB0B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</w:t>
            </w:r>
            <w:r w:rsidR="005D53F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18" w:type="dxa"/>
            <w:gridSpan w:val="13"/>
            <w:tcBorders>
              <w:bottom w:val="single" w:sz="4" w:space="0" w:color="auto"/>
            </w:tcBorders>
          </w:tcPr>
          <w:p w14:paraId="6C3A1FC4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03ED3" w:rsidRPr="00424D9F" w14:paraId="790360E4" w14:textId="77777777" w:rsidTr="00FC2201">
        <w:trPr>
          <w:trHeight w:val="325"/>
        </w:trPr>
        <w:tc>
          <w:tcPr>
            <w:tcW w:w="2638" w:type="dxa"/>
            <w:gridSpan w:val="4"/>
            <w:vAlign w:val="center"/>
          </w:tcPr>
          <w:p w14:paraId="46348C22" w14:textId="77777777" w:rsidR="00003ED3" w:rsidRPr="007242B1" w:rsidRDefault="00003ED3" w:rsidP="00C545C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Tipo de Vinculación: </w:t>
            </w:r>
          </w:p>
        </w:tc>
        <w:tc>
          <w:tcPr>
            <w:tcW w:w="7818" w:type="dxa"/>
            <w:gridSpan w:val="13"/>
          </w:tcPr>
          <w:p w14:paraId="68F0CD5D" w14:textId="77777777" w:rsidR="00003ED3" w:rsidRPr="001F208F" w:rsidRDefault="00003ED3" w:rsidP="000B2D2B">
            <w:pPr>
              <w:jc w:val="center"/>
              <w:rPr>
                <w:rFonts w:ascii="Arial" w:hAnsi="Arial" w:cs="Arial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Planta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Provisional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Supernumerario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Contratista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>
              <w:rPr>
                <w:rFonts w:ascii="Arial" w:hAnsi="Arial" w:cs="Arial"/>
              </w:rPr>
              <w:t>Directivo</w:t>
            </w:r>
          </w:p>
        </w:tc>
      </w:tr>
      <w:tr w:rsidR="00722966" w:rsidRPr="00424D9F" w14:paraId="5D9EDA62" w14:textId="77777777" w:rsidTr="00FC2201">
        <w:tc>
          <w:tcPr>
            <w:tcW w:w="2638" w:type="dxa"/>
            <w:gridSpan w:val="4"/>
            <w:vAlign w:val="center"/>
          </w:tcPr>
          <w:p w14:paraId="11A9118D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Oficina</w:t>
            </w:r>
            <w:r w:rsidR="005D53F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18" w:type="dxa"/>
            <w:gridSpan w:val="13"/>
          </w:tcPr>
          <w:p w14:paraId="1E13187B" w14:textId="77777777" w:rsidR="00722966" w:rsidRPr="007242B1" w:rsidRDefault="00722966" w:rsidP="007D040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4A8E" w:rsidRPr="00424D9F" w14:paraId="3E4D6F5A" w14:textId="77777777" w:rsidTr="00FC2201">
        <w:tc>
          <w:tcPr>
            <w:tcW w:w="2638" w:type="dxa"/>
            <w:gridSpan w:val="4"/>
            <w:vAlign w:val="center"/>
          </w:tcPr>
          <w:p w14:paraId="322CC82E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Departamento</w:t>
            </w:r>
            <w:r w:rsidR="005D53F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15" w:type="dxa"/>
            <w:gridSpan w:val="7"/>
          </w:tcPr>
          <w:p w14:paraId="7B0859BC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03" w:type="dxa"/>
            <w:gridSpan w:val="6"/>
          </w:tcPr>
          <w:p w14:paraId="0A677703" w14:textId="77777777" w:rsidR="000732E8" w:rsidRPr="007242B1" w:rsidRDefault="000732E8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Ciudad:</w:t>
            </w:r>
          </w:p>
        </w:tc>
      </w:tr>
      <w:tr w:rsidR="00D807AD" w:rsidRPr="00722966" w14:paraId="174610BE" w14:textId="77777777" w:rsidTr="00EC70F5">
        <w:trPr>
          <w:trHeight w:val="251"/>
        </w:trPr>
        <w:tc>
          <w:tcPr>
            <w:tcW w:w="4927" w:type="dxa"/>
            <w:gridSpan w:val="8"/>
          </w:tcPr>
          <w:p w14:paraId="3BB5B18D" w14:textId="77777777" w:rsidR="00D807AD" w:rsidRPr="007242B1" w:rsidRDefault="00D807AD" w:rsidP="00942CC1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Periodo de vigencia de la cuenta</w:t>
            </w:r>
            <w:r w:rsidR="002A129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05A50">
              <w:rPr>
                <w:rFonts w:ascii="Arial" w:hAnsi="Arial" w:cs="Arial"/>
                <w:color w:val="A6A6A6"/>
              </w:rPr>
              <w:t>(</w:t>
            </w:r>
            <w:proofErr w:type="spellStart"/>
            <w:r w:rsidRPr="00905A50">
              <w:rPr>
                <w:rFonts w:ascii="Arial" w:hAnsi="Arial" w:cs="Arial"/>
                <w:color w:val="A6A6A6"/>
              </w:rPr>
              <w:t>dd</w:t>
            </w:r>
            <w:proofErr w:type="spellEnd"/>
            <w:r w:rsidRPr="00905A50">
              <w:rPr>
                <w:rFonts w:ascii="Arial" w:hAnsi="Arial" w:cs="Arial"/>
                <w:color w:val="A6A6A6"/>
              </w:rPr>
              <w:t>/mm/</w:t>
            </w:r>
            <w:proofErr w:type="spellStart"/>
            <w:r w:rsidR="00942CC1">
              <w:rPr>
                <w:rFonts w:ascii="Arial" w:hAnsi="Arial" w:cs="Arial"/>
                <w:color w:val="A6A6A6"/>
              </w:rPr>
              <w:t>aaaa</w:t>
            </w:r>
            <w:proofErr w:type="spellEnd"/>
            <w:r w:rsidRPr="00905A50">
              <w:rPr>
                <w:rFonts w:ascii="Arial" w:hAnsi="Arial" w:cs="Arial"/>
                <w:color w:val="A6A6A6"/>
              </w:rPr>
              <w:t>)</w:t>
            </w:r>
          </w:p>
        </w:tc>
        <w:tc>
          <w:tcPr>
            <w:tcW w:w="5529" w:type="dxa"/>
            <w:gridSpan w:val="9"/>
          </w:tcPr>
          <w:p w14:paraId="4469509B" w14:textId="77777777" w:rsidR="00D807AD" w:rsidRPr="007242B1" w:rsidRDefault="00D807AD" w:rsidP="009E1FDF">
            <w:pPr>
              <w:rPr>
                <w:rFonts w:ascii="Arial" w:hAnsi="Arial" w:cs="Arial"/>
              </w:rPr>
            </w:pPr>
            <w:r w:rsidRPr="002A1297">
              <w:rPr>
                <w:rFonts w:ascii="Arial" w:hAnsi="Arial" w:cs="Arial"/>
                <w:sz w:val="22"/>
                <w:szCs w:val="22"/>
              </w:rPr>
              <w:t>Desde:</w:t>
            </w:r>
            <w:r w:rsidRPr="007242B1">
              <w:rPr>
                <w:rFonts w:ascii="Arial" w:hAnsi="Arial" w:cs="Arial"/>
              </w:rPr>
              <w:t xml:space="preserve">                               </w:t>
            </w:r>
            <w:r w:rsidRPr="002A1297">
              <w:rPr>
                <w:rFonts w:ascii="Arial" w:hAnsi="Arial" w:cs="Arial"/>
                <w:sz w:val="22"/>
                <w:szCs w:val="22"/>
              </w:rPr>
              <w:t>Hasta:</w:t>
            </w:r>
          </w:p>
        </w:tc>
      </w:tr>
      <w:tr w:rsidR="007921B7" w:rsidRPr="00722966" w14:paraId="53E67BFA" w14:textId="77777777" w:rsidTr="00EC70F5">
        <w:trPr>
          <w:trHeight w:val="255"/>
        </w:trPr>
        <w:tc>
          <w:tcPr>
            <w:tcW w:w="7453" w:type="dxa"/>
            <w:gridSpan w:val="11"/>
            <w:vMerge w:val="restart"/>
            <w:vAlign w:val="center"/>
          </w:tcPr>
          <w:p w14:paraId="75FD18F8" w14:textId="77777777" w:rsidR="007921B7" w:rsidRPr="007242B1" w:rsidRDefault="007921B7" w:rsidP="007921B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003" w:type="dxa"/>
            <w:gridSpan w:val="6"/>
            <w:vAlign w:val="center"/>
          </w:tcPr>
          <w:p w14:paraId="09B3DB08" w14:textId="77777777" w:rsidR="007921B7" w:rsidRPr="001E2740" w:rsidRDefault="007921B7" w:rsidP="005B4FB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2740">
              <w:rPr>
                <w:rFonts w:ascii="Arial" w:hAnsi="Arial" w:cs="Arial"/>
                <w:sz w:val="22"/>
                <w:szCs w:val="22"/>
              </w:rPr>
              <w:t>Fecha de Solicitud</w:t>
            </w:r>
          </w:p>
        </w:tc>
      </w:tr>
      <w:tr w:rsidR="007921B7" w:rsidRPr="00722966" w14:paraId="7F63A85B" w14:textId="77777777" w:rsidTr="00EC70F5">
        <w:trPr>
          <w:trHeight w:val="255"/>
        </w:trPr>
        <w:tc>
          <w:tcPr>
            <w:tcW w:w="7453" w:type="dxa"/>
            <w:gridSpan w:val="11"/>
            <w:vMerge/>
            <w:vAlign w:val="center"/>
          </w:tcPr>
          <w:p w14:paraId="4C2EF6E4" w14:textId="77777777" w:rsidR="007921B7" w:rsidRPr="007242B1" w:rsidRDefault="007921B7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003" w:type="dxa"/>
            <w:gridSpan w:val="6"/>
            <w:vAlign w:val="center"/>
          </w:tcPr>
          <w:p w14:paraId="40C27733" w14:textId="044AF206" w:rsidR="007921B7" w:rsidRPr="005B4FB3" w:rsidRDefault="007921B7" w:rsidP="00942CC1">
            <w:pPr>
              <w:jc w:val="center"/>
              <w:rPr>
                <w:rFonts w:ascii="Arial" w:hAnsi="Arial" w:cs="Arial"/>
                <w:b/>
                <w:color w:val="D9D9D9"/>
                <w:sz w:val="24"/>
                <w:szCs w:val="24"/>
              </w:rPr>
            </w:pPr>
            <w:proofErr w:type="spellStart"/>
            <w:r w:rsidRPr="005B4FB3">
              <w:rPr>
                <w:rFonts w:ascii="Arial" w:hAnsi="Arial" w:cs="Arial"/>
                <w:b/>
                <w:color w:val="D9D9D9"/>
                <w:sz w:val="24"/>
                <w:szCs w:val="24"/>
              </w:rPr>
              <w:t>dd</w:t>
            </w:r>
            <w:proofErr w:type="spellEnd"/>
            <w:r w:rsidRPr="005B4FB3">
              <w:rPr>
                <w:rFonts w:ascii="Arial" w:hAnsi="Arial" w:cs="Arial"/>
                <w:b/>
                <w:color w:val="D9D9D9"/>
                <w:sz w:val="24"/>
                <w:szCs w:val="24"/>
              </w:rPr>
              <w:t xml:space="preserve"> /mm/</w:t>
            </w:r>
            <w:proofErr w:type="spellStart"/>
            <w:r w:rsidR="00942CC1">
              <w:rPr>
                <w:rFonts w:ascii="Arial" w:hAnsi="Arial" w:cs="Arial"/>
                <w:b/>
                <w:color w:val="D9D9D9"/>
                <w:sz w:val="24"/>
                <w:szCs w:val="24"/>
              </w:rPr>
              <w:t>aaaa</w:t>
            </w:r>
            <w:proofErr w:type="spellEnd"/>
          </w:p>
        </w:tc>
      </w:tr>
      <w:tr w:rsidR="00F06803" w:rsidRPr="00424D9F" w14:paraId="55AD9892" w14:textId="77777777" w:rsidTr="00FC2201">
        <w:tc>
          <w:tcPr>
            <w:tcW w:w="10456" w:type="dxa"/>
            <w:gridSpan w:val="17"/>
            <w:shd w:val="clear" w:color="auto" w:fill="002060"/>
          </w:tcPr>
          <w:p w14:paraId="2D3E9A2E" w14:textId="77777777" w:rsidR="00F06803" w:rsidRPr="00FC2201" w:rsidRDefault="00F06803" w:rsidP="0094562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DATOS DE QUIE</w:t>
            </w:r>
            <w:r w:rsidR="00C8715B"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</w:t>
            </w: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 xml:space="preserve"> AUTORIZA</w:t>
            </w:r>
          </w:p>
        </w:tc>
      </w:tr>
      <w:tr w:rsidR="00F06803" w:rsidRPr="00722966" w14:paraId="3552958B" w14:textId="77777777" w:rsidTr="00FC2201">
        <w:trPr>
          <w:trHeight w:val="251"/>
        </w:trPr>
        <w:tc>
          <w:tcPr>
            <w:tcW w:w="1787" w:type="dxa"/>
            <w:gridSpan w:val="3"/>
            <w:vAlign w:val="center"/>
          </w:tcPr>
          <w:p w14:paraId="7FC30C46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8669" w:type="dxa"/>
            <w:gridSpan w:val="14"/>
          </w:tcPr>
          <w:p w14:paraId="78BAE791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06803" w:rsidRPr="00722966" w14:paraId="561F5EAE" w14:textId="77777777" w:rsidTr="00FC2201">
        <w:trPr>
          <w:trHeight w:val="251"/>
        </w:trPr>
        <w:tc>
          <w:tcPr>
            <w:tcW w:w="1787" w:type="dxa"/>
            <w:gridSpan w:val="3"/>
            <w:vAlign w:val="center"/>
          </w:tcPr>
          <w:p w14:paraId="3C3FD6AE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8669" w:type="dxa"/>
            <w:gridSpan w:val="14"/>
            <w:tcBorders>
              <w:bottom w:val="single" w:sz="4" w:space="0" w:color="auto"/>
            </w:tcBorders>
          </w:tcPr>
          <w:p w14:paraId="781B9B3D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605F5" w:rsidRPr="00722966" w14:paraId="2FC8C34C" w14:textId="77777777" w:rsidTr="00FC2201">
        <w:trPr>
          <w:trHeight w:val="341"/>
        </w:trPr>
        <w:tc>
          <w:tcPr>
            <w:tcW w:w="1787" w:type="dxa"/>
            <w:gridSpan w:val="3"/>
            <w:tcBorders>
              <w:right w:val="single" w:sz="4" w:space="0" w:color="auto"/>
            </w:tcBorders>
            <w:vAlign w:val="center"/>
          </w:tcPr>
          <w:p w14:paraId="0C802C3B" w14:textId="77777777" w:rsidR="000605F5" w:rsidRPr="007242B1" w:rsidRDefault="000605F5" w:rsidP="00C545C8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Cargo:</w:t>
            </w:r>
          </w:p>
        </w:tc>
        <w:tc>
          <w:tcPr>
            <w:tcW w:w="31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7FF1" w14:textId="77777777" w:rsidR="000605F5" w:rsidRPr="00792E3E" w:rsidRDefault="000605F5" w:rsidP="000605F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>Delegado Departamental</w:t>
            </w:r>
          </w:p>
        </w:tc>
        <w:tc>
          <w:tcPr>
            <w:tcW w:w="326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21657" w14:textId="77777777" w:rsidR="000605F5" w:rsidRPr="00792E3E" w:rsidRDefault="000605F5" w:rsidP="000605F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>Registrador Distrital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7006FC" w14:textId="77777777" w:rsidR="000605F5" w:rsidRPr="00EC70F5" w:rsidRDefault="000605F5" w:rsidP="00EC70F5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="00952C0B">
              <w:rPr>
                <w:rFonts w:ascii="Arial" w:hAnsi="Arial" w:cs="Arial"/>
                <w:sz w:val="22"/>
                <w:szCs w:val="22"/>
              </w:rPr>
              <w:t>Formador</w:t>
            </w:r>
            <w:r w:rsidR="00EC70F5"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F06803" w:rsidRPr="00722966" w14:paraId="0665B6A4" w14:textId="77777777" w:rsidTr="00FC2201">
        <w:trPr>
          <w:trHeight w:val="251"/>
        </w:trPr>
        <w:tc>
          <w:tcPr>
            <w:tcW w:w="1787" w:type="dxa"/>
            <w:gridSpan w:val="3"/>
            <w:vAlign w:val="center"/>
          </w:tcPr>
          <w:p w14:paraId="43F8F49B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Dependencia:</w:t>
            </w:r>
          </w:p>
        </w:tc>
        <w:tc>
          <w:tcPr>
            <w:tcW w:w="8669" w:type="dxa"/>
            <w:gridSpan w:val="14"/>
          </w:tcPr>
          <w:p w14:paraId="40CCA86A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06803" w:rsidRPr="00722966" w14:paraId="6DB328AB" w14:textId="77777777" w:rsidTr="00FC2201">
        <w:trPr>
          <w:trHeight w:val="251"/>
        </w:trPr>
        <w:tc>
          <w:tcPr>
            <w:tcW w:w="1787" w:type="dxa"/>
            <w:gridSpan w:val="3"/>
            <w:vAlign w:val="center"/>
          </w:tcPr>
          <w:p w14:paraId="64C2B9C2" w14:textId="77777777" w:rsidR="00F06803" w:rsidRPr="007242B1" w:rsidRDefault="00F06803" w:rsidP="007D040B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5D53F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669" w:type="dxa"/>
            <w:gridSpan w:val="14"/>
          </w:tcPr>
          <w:p w14:paraId="1D5D443C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E0F75D6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2284385" w14:textId="77777777" w:rsidR="00F06803" w:rsidRPr="007242B1" w:rsidRDefault="00F06803" w:rsidP="007242B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06803" w:rsidRPr="00424D9F" w14:paraId="1BDAC102" w14:textId="77777777" w:rsidTr="00FC2201">
        <w:tc>
          <w:tcPr>
            <w:tcW w:w="10456" w:type="dxa"/>
            <w:gridSpan w:val="17"/>
            <w:tcBorders>
              <w:bottom w:val="single" w:sz="4" w:space="0" w:color="auto"/>
            </w:tcBorders>
            <w:shd w:val="clear" w:color="auto" w:fill="002060"/>
          </w:tcPr>
          <w:p w14:paraId="0D2C22C8" w14:textId="77777777" w:rsidR="00F06803" w:rsidRPr="00FC2201" w:rsidRDefault="00C33C6E" w:rsidP="00787CD2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TIPO DE ACCESO</w:t>
            </w:r>
          </w:p>
          <w:p w14:paraId="713F1377" w14:textId="77777777" w:rsidR="00EC0C7F" w:rsidRPr="00FC2201" w:rsidRDefault="00726254" w:rsidP="00787CD2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i/>
                <w:iCs/>
                <w:color w:val="FFFFFF" w:themeColor="background1"/>
                <w:sz w:val="16"/>
                <w:szCs w:val="16"/>
              </w:rPr>
              <w:t xml:space="preserve">Seleccione </w:t>
            </w:r>
            <w:r w:rsidR="00942CC1" w:rsidRPr="00FC2201">
              <w:rPr>
                <w:rFonts w:ascii="Arial" w:hAnsi="Arial" w:cs="Arial"/>
                <w:b/>
                <w:bCs/>
                <w:i/>
                <w:iCs/>
                <w:color w:val="FFFFFF" w:themeColor="background1"/>
                <w:sz w:val="16"/>
                <w:szCs w:val="16"/>
              </w:rPr>
              <w:t>sí</w:t>
            </w:r>
            <w:r w:rsidRPr="00FC2201">
              <w:rPr>
                <w:rFonts w:ascii="Arial" w:hAnsi="Arial" w:cs="Arial"/>
                <w:b/>
                <w:bCs/>
                <w:i/>
                <w:iCs/>
                <w:color w:val="FFFFFF" w:themeColor="background1"/>
                <w:sz w:val="16"/>
                <w:szCs w:val="16"/>
              </w:rPr>
              <w:t xml:space="preserve"> </w:t>
            </w:r>
            <w:r w:rsidRPr="00FC2201">
              <w:rPr>
                <w:rFonts w:ascii="Arial" w:hAnsi="Arial" w:cs="Arial"/>
                <w:i/>
                <w:iCs/>
                <w:color w:val="FFFFFF" w:themeColor="background1"/>
                <w:sz w:val="16"/>
                <w:szCs w:val="16"/>
              </w:rPr>
              <w:t xml:space="preserve">o </w:t>
            </w:r>
            <w:r w:rsidRPr="00FC2201">
              <w:rPr>
                <w:rFonts w:ascii="Arial" w:hAnsi="Arial" w:cs="Arial"/>
                <w:b/>
                <w:bCs/>
                <w:i/>
                <w:iCs/>
                <w:color w:val="FFFFFF" w:themeColor="background1"/>
                <w:sz w:val="16"/>
                <w:szCs w:val="16"/>
              </w:rPr>
              <w:t xml:space="preserve">no </w:t>
            </w:r>
            <w:r w:rsidRPr="00FC2201">
              <w:rPr>
                <w:rFonts w:ascii="Arial" w:hAnsi="Arial" w:cs="Arial"/>
                <w:i/>
                <w:iCs/>
                <w:color w:val="FFFFFF" w:themeColor="background1"/>
                <w:sz w:val="16"/>
                <w:szCs w:val="16"/>
              </w:rPr>
              <w:t>acorde a su función misional (no deje ninguna casilla sin marcar)</w:t>
            </w:r>
          </w:p>
        </w:tc>
      </w:tr>
      <w:tr w:rsidR="00942CC1" w:rsidRPr="00424D9F" w14:paraId="6C430409" w14:textId="77777777" w:rsidTr="00EC70F5">
        <w:tc>
          <w:tcPr>
            <w:tcW w:w="376" w:type="dxa"/>
            <w:tcBorders>
              <w:bottom w:val="nil"/>
              <w:right w:val="nil"/>
            </w:tcBorders>
            <w:shd w:val="clear" w:color="auto" w:fill="FFFFFF"/>
            <w:vAlign w:val="center"/>
          </w:tcPr>
          <w:p w14:paraId="322B181C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1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48AE5B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847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55BE24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C1FD4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DDD0F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427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E66882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5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417D3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52AFE7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699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32F7E0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38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5C26BC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6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6FCBE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42CC1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984" w:type="dxa"/>
            <w:tcBorders>
              <w:left w:val="nil"/>
              <w:bottom w:val="nil"/>
            </w:tcBorders>
            <w:shd w:val="clear" w:color="auto" w:fill="FFFFFF"/>
            <w:vAlign w:val="center"/>
          </w:tcPr>
          <w:p w14:paraId="1C5B0E5F" w14:textId="77777777" w:rsidR="00942CC1" w:rsidRPr="00942CC1" w:rsidRDefault="00942CC1" w:rsidP="00942CC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B3837" w:rsidRPr="00760482" w14:paraId="0573B49A" w14:textId="77777777" w:rsidTr="00EC70F5">
        <w:trPr>
          <w:trHeight w:val="489"/>
        </w:trPr>
        <w:tc>
          <w:tcPr>
            <w:tcW w:w="3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FECFF1" w14:textId="77777777" w:rsidR="00003ED3" w:rsidRPr="0094377B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C485D" w14:textId="77777777" w:rsidR="00003ED3" w:rsidRPr="0094377B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0DC45" w14:textId="77777777" w:rsidR="00003ED3" w:rsidRPr="0054589A" w:rsidRDefault="00E65997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Estadísticas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F1DA8" w14:textId="77777777" w:rsidR="00003ED3" w:rsidRPr="0094377B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180A9" w14:textId="77777777" w:rsidR="00003ED3" w:rsidRPr="0094377B" w:rsidRDefault="006B3837" w:rsidP="006D6993">
            <w:pPr>
              <w:rPr>
                <w:rFonts w:ascii="Arial" w:hAnsi="Arial" w:cs="Arial"/>
                <w:sz w:val="14"/>
                <w:szCs w:val="14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1A9EF" w14:textId="77777777" w:rsidR="00003ED3" w:rsidRPr="0054589A" w:rsidRDefault="00003ED3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Consulta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12E29" w14:textId="77777777" w:rsidR="00003ED3" w:rsidRPr="00113E47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4A9F1" w14:textId="77777777" w:rsidR="00003ED3" w:rsidRPr="00760482" w:rsidRDefault="00003ED3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87497" w14:textId="77777777" w:rsidR="00003ED3" w:rsidRPr="0054589A" w:rsidRDefault="00003ED3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Consulta GED RCX (Ver Imagen)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DB03B" w14:textId="77777777" w:rsidR="00003ED3" w:rsidRPr="00113E47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E8612" w14:textId="77777777" w:rsidR="00003ED3" w:rsidRPr="00113E47" w:rsidRDefault="00003ED3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AA5B0C" w14:textId="77777777" w:rsidR="00003ED3" w:rsidRPr="0054589A" w:rsidRDefault="00003ED3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Corrección</w:t>
            </w:r>
          </w:p>
        </w:tc>
      </w:tr>
      <w:tr w:rsidR="006B3837" w:rsidRPr="00760482" w14:paraId="09A4E889" w14:textId="77777777" w:rsidTr="00EC70F5">
        <w:trPr>
          <w:trHeight w:val="425"/>
        </w:trPr>
        <w:tc>
          <w:tcPr>
            <w:tcW w:w="3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E4383C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E29CB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61BF9" w14:textId="77777777" w:rsidR="00446B39" w:rsidRDefault="00446B39" w:rsidP="00446B39">
            <w:pPr>
              <w:rPr>
                <w:rFonts w:ascii="Arial" w:hAnsi="Arial" w:cs="Arial"/>
                <w:sz w:val="14"/>
                <w:szCs w:val="14"/>
                <w:lang w:val="es-CO"/>
              </w:rPr>
            </w:pPr>
          </w:p>
          <w:p w14:paraId="748C0761" w14:textId="77777777" w:rsidR="00446B39" w:rsidRPr="0054589A" w:rsidRDefault="00446B39" w:rsidP="00446B39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Expedición Certificado</w:t>
            </w:r>
          </w:p>
          <w:p w14:paraId="3B04120B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508F0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4A9F7" w14:textId="77777777" w:rsidR="001831F5" w:rsidRPr="0094377B" w:rsidRDefault="006B3837" w:rsidP="006D6993">
            <w:pPr>
              <w:rPr>
                <w:rFonts w:ascii="Arial" w:hAnsi="Arial" w:cs="Arial"/>
                <w:sz w:val="14"/>
                <w:szCs w:val="14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94D35" w14:textId="77777777" w:rsidR="001831F5" w:rsidRPr="0054589A" w:rsidRDefault="001831F5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Complementación RCX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3DA5A" w14:textId="77777777" w:rsidR="001831F5" w:rsidRPr="00113E47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C57FC" w14:textId="77777777" w:rsidR="001831F5" w:rsidRPr="00760482" w:rsidRDefault="001831F5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8153F" w14:textId="77777777" w:rsidR="001831F5" w:rsidRPr="0054589A" w:rsidRDefault="001831F5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Corrección Manual de Anomalías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3E7CA" w14:textId="77777777" w:rsidR="001831F5" w:rsidRPr="00113E47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02713" w14:textId="77777777" w:rsidR="001831F5" w:rsidRPr="00113E47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F7AC98" w14:textId="77777777" w:rsidR="001831F5" w:rsidRPr="0054589A" w:rsidRDefault="001831F5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Borrado Lógico</w:t>
            </w:r>
          </w:p>
        </w:tc>
      </w:tr>
      <w:tr w:rsidR="006B3837" w:rsidRPr="00760482" w14:paraId="0FE115F2" w14:textId="77777777" w:rsidTr="00EC70F5">
        <w:trPr>
          <w:trHeight w:val="477"/>
        </w:trPr>
        <w:tc>
          <w:tcPr>
            <w:tcW w:w="37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7994C8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D7B4C" w14:textId="77777777" w:rsidR="001831F5" w:rsidRPr="0094377B" w:rsidRDefault="001831F5" w:rsidP="006D699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8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FE6C1" w14:textId="77777777" w:rsidR="00E65997" w:rsidRDefault="00E65997" w:rsidP="00E65997">
            <w:pPr>
              <w:rPr>
                <w:rFonts w:ascii="Arial" w:hAnsi="Arial" w:cs="Arial"/>
                <w:sz w:val="14"/>
                <w:szCs w:val="14"/>
                <w:lang w:val="es-CO"/>
              </w:rPr>
            </w:pPr>
          </w:p>
          <w:p w14:paraId="59C45347" w14:textId="77777777" w:rsidR="00E65997" w:rsidRPr="00B0122E" w:rsidRDefault="00E65997" w:rsidP="00E65997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>
              <w:rPr>
                <w:rFonts w:ascii="Arial" w:hAnsi="Arial" w:cs="Arial"/>
                <w:sz w:val="14"/>
                <w:szCs w:val="14"/>
                <w:lang w:val="es-CO"/>
              </w:rPr>
              <w:t xml:space="preserve">DCU </w:t>
            </w:r>
            <w:r w:rsidRPr="00B0122E">
              <w:rPr>
                <w:rFonts w:ascii="Arial" w:hAnsi="Arial" w:cs="Arial"/>
                <w:sz w:val="14"/>
                <w:szCs w:val="14"/>
                <w:lang w:val="es-CO"/>
              </w:rPr>
              <w:t>ADMINISTRADOR</w:t>
            </w:r>
          </w:p>
          <w:p w14:paraId="5BBBAA7A" w14:textId="77777777" w:rsidR="001831F5" w:rsidRPr="00B0122E" w:rsidRDefault="001831F5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7E270" w14:textId="77777777" w:rsidR="001831F5" w:rsidRPr="00B0122E" w:rsidRDefault="001831F5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6AD8A" w14:textId="77777777" w:rsidR="001831F5" w:rsidRPr="00B0122E" w:rsidRDefault="006B3837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C7295" w14:textId="77777777" w:rsidR="001831F5" w:rsidRPr="00B0122E" w:rsidRDefault="001831F5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 w:rsidRPr="00FF5744">
              <w:rPr>
                <w:rFonts w:ascii="Arial" w:hAnsi="Arial" w:cs="Arial"/>
                <w:sz w:val="14"/>
                <w:szCs w:val="14"/>
                <w:lang w:val="es-CO"/>
              </w:rPr>
              <w:t>DCU OPERADOR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483E4" w14:textId="77777777" w:rsidR="001831F5" w:rsidRPr="00113E47" w:rsidRDefault="001831F5" w:rsidP="006D6993">
            <w:pPr>
              <w:rPr>
                <w:rFonts w:ascii="Wingdings" w:hAnsi="Wingdings" w:cs="Arial"/>
                <w:sz w:val="22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4796D" w14:textId="77777777" w:rsidR="001831F5" w:rsidRPr="0083245D" w:rsidRDefault="001831F5" w:rsidP="006D6993">
            <w:pPr>
              <w:rPr>
                <w:rFonts w:ascii="Wingdings" w:hAnsi="Wingdings" w:cs="Arial"/>
                <w:sz w:val="28"/>
                <w:szCs w:val="22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31BE6" w14:textId="77777777" w:rsidR="001831F5" w:rsidRPr="0054589A" w:rsidRDefault="001831F5" w:rsidP="006D6993">
            <w:pPr>
              <w:rPr>
                <w:rFonts w:ascii="Wingdings" w:hAnsi="Wingdings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Grabación RCX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1FD1A" w14:textId="77777777" w:rsidR="001831F5" w:rsidRPr="00FF5744" w:rsidRDefault="001831F5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7B147" w14:textId="77777777" w:rsidR="001831F5" w:rsidRPr="00FF5744" w:rsidRDefault="001831F5" w:rsidP="006D6993">
            <w:pPr>
              <w:rPr>
                <w:rFonts w:ascii="Wingdings" w:hAnsi="Wingdings" w:cs="Arial"/>
                <w:sz w:val="14"/>
                <w:szCs w:val="14"/>
                <w:lang w:val="es-CO"/>
              </w:rPr>
            </w:pPr>
            <w:r w:rsidRPr="00113E4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EB8BABE" w14:textId="77777777" w:rsidR="001831F5" w:rsidRPr="0054589A" w:rsidRDefault="001831F5" w:rsidP="006D6993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Gestión de Seriales (ANS/</w:t>
            </w:r>
            <w:proofErr w:type="spellStart"/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GNS</w:t>
            </w:r>
            <w:proofErr w:type="spellEnd"/>
            <w:r w:rsidRPr="0054589A">
              <w:rPr>
                <w:rFonts w:ascii="Arial" w:hAnsi="Arial" w:cs="Arial"/>
                <w:sz w:val="16"/>
                <w:szCs w:val="16"/>
                <w:lang w:val="es-CO"/>
              </w:rPr>
              <w:t>)</w:t>
            </w:r>
          </w:p>
        </w:tc>
      </w:tr>
      <w:tr w:rsidR="00583733" w:rsidRPr="00760482" w14:paraId="2EBF000F" w14:textId="77777777" w:rsidTr="00EC70F5">
        <w:trPr>
          <w:trHeight w:val="469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138F66" w14:textId="77777777" w:rsidR="00583733" w:rsidRPr="0094377B" w:rsidRDefault="00583733" w:rsidP="006D6993">
            <w:pPr>
              <w:rPr>
                <w:rFonts w:ascii="Wingdings" w:hAnsi="Wingdings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711586" w14:textId="77777777" w:rsidR="00583733" w:rsidRPr="0094377B" w:rsidRDefault="00583733" w:rsidP="006D6993">
            <w:pPr>
              <w:rPr>
                <w:rFonts w:ascii="Wingdings" w:hAnsi="Wingdings" w:cs="Arial"/>
                <w:sz w:val="22"/>
                <w:szCs w:val="22"/>
                <w:lang w:val="es-CO"/>
              </w:rPr>
            </w:pPr>
            <w:r w:rsidRPr="0094377B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8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536483" w14:textId="77777777" w:rsidR="00583733" w:rsidRDefault="00411C07" w:rsidP="00411C07">
            <w:pPr>
              <w:rPr>
                <w:rFonts w:ascii="Arial" w:hAnsi="Arial" w:cs="Arial"/>
                <w:sz w:val="14"/>
                <w:szCs w:val="14"/>
                <w:lang w:val="es-CO"/>
              </w:rPr>
            </w:pPr>
            <w:r>
              <w:rPr>
                <w:rFonts w:ascii="Arial" w:hAnsi="Arial" w:cs="Arial"/>
                <w:sz w:val="14"/>
                <w:szCs w:val="14"/>
                <w:lang w:val="es-CO"/>
              </w:rPr>
              <w:t>DCU REGISTRADOR</w:t>
            </w:r>
          </w:p>
        </w:tc>
        <w:tc>
          <w:tcPr>
            <w:tcW w:w="7812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43BD38" w14:textId="77777777" w:rsidR="00583733" w:rsidRPr="00905A50" w:rsidRDefault="00583733" w:rsidP="002A1297">
            <w:pPr>
              <w:jc w:val="center"/>
              <w:rPr>
                <w:rFonts w:ascii="Arial" w:hAnsi="Arial" w:cs="Arial"/>
                <w:color w:val="AEAAAA"/>
                <w:sz w:val="14"/>
                <w:szCs w:val="14"/>
                <w:lang w:val="es-CO"/>
              </w:rPr>
            </w:pPr>
          </w:p>
        </w:tc>
      </w:tr>
      <w:tr w:rsidR="006D6993" w:rsidRPr="00424D9F" w14:paraId="64C81779" w14:textId="77777777" w:rsidTr="00FC2201">
        <w:trPr>
          <w:trHeight w:val="329"/>
        </w:trPr>
        <w:tc>
          <w:tcPr>
            <w:tcW w:w="10456" w:type="dxa"/>
            <w:gridSpan w:val="17"/>
            <w:tcBorders>
              <w:top w:val="single" w:sz="4" w:space="0" w:color="auto"/>
            </w:tcBorders>
            <w:shd w:val="clear" w:color="auto" w:fill="002060"/>
          </w:tcPr>
          <w:p w14:paraId="70721CCF" w14:textId="77777777" w:rsidR="006D6993" w:rsidRPr="00FC2201" w:rsidRDefault="00942CC1" w:rsidP="00942CC1">
            <w:pPr>
              <w:spacing w:before="4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JUSTIFICACIÓ</w:t>
            </w:r>
            <w:r w:rsidR="006D6993"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 DE ACCESO</w:t>
            </w:r>
          </w:p>
        </w:tc>
      </w:tr>
      <w:tr w:rsidR="006D6993" w:rsidRPr="00792E3E" w14:paraId="172D2373" w14:textId="77777777" w:rsidTr="00815197">
        <w:tc>
          <w:tcPr>
            <w:tcW w:w="10456" w:type="dxa"/>
            <w:gridSpan w:val="17"/>
            <w:shd w:val="clear" w:color="auto" w:fill="D9D9D9"/>
          </w:tcPr>
          <w:p w14:paraId="6B397AE9" w14:textId="77777777" w:rsidR="006D6993" w:rsidRPr="00FC2201" w:rsidRDefault="006D6993" w:rsidP="006D6993">
            <w:pPr>
              <w:jc w:val="center"/>
              <w:rPr>
                <w:rFonts w:ascii="Arial" w:hAnsi="Arial" w:cs="Arial"/>
                <w:i/>
                <w:iCs/>
              </w:rPr>
            </w:pPr>
            <w:r w:rsidRPr="00FC2201">
              <w:rPr>
                <w:rFonts w:ascii="Arial" w:hAnsi="Arial" w:cs="Arial"/>
                <w:i/>
                <w:iCs/>
              </w:rPr>
              <w:t xml:space="preserve"> Describa la finalidad del uso de la información acorde a sus funciones misionales</w:t>
            </w:r>
          </w:p>
        </w:tc>
      </w:tr>
      <w:tr w:rsidR="006D6993" w:rsidRPr="00722966" w14:paraId="3CF0D514" w14:textId="77777777" w:rsidTr="008B14D7">
        <w:trPr>
          <w:trHeight w:val="786"/>
        </w:trPr>
        <w:tc>
          <w:tcPr>
            <w:tcW w:w="10456" w:type="dxa"/>
            <w:gridSpan w:val="17"/>
          </w:tcPr>
          <w:p w14:paraId="39B5AE59" w14:textId="77777777" w:rsidR="006D6993" w:rsidRPr="00855BFF" w:rsidRDefault="006D6993" w:rsidP="006D6993">
            <w:pPr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09EE4F52" w14:textId="1BC5407A" w:rsidR="006D6993" w:rsidRPr="006E484D" w:rsidRDefault="006D6993" w:rsidP="006D699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65BF1A" w14:textId="3CFBAF6E" w:rsidR="006D6993" w:rsidRDefault="006D6993" w:rsidP="006D699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86118C4" w14:textId="25392175" w:rsidR="006D6993" w:rsidRDefault="006D6993" w:rsidP="006D699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0000C9E" w14:textId="3C4683F3" w:rsidR="006D6993" w:rsidRPr="007242B1" w:rsidRDefault="006D6993" w:rsidP="006D699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D6993" w:rsidRPr="00424D9F" w14:paraId="70591D77" w14:textId="77777777" w:rsidTr="00FC2201">
        <w:trPr>
          <w:trHeight w:val="465"/>
        </w:trPr>
        <w:tc>
          <w:tcPr>
            <w:tcW w:w="10456" w:type="dxa"/>
            <w:gridSpan w:val="17"/>
            <w:shd w:val="clear" w:color="auto" w:fill="002060"/>
            <w:vAlign w:val="center"/>
          </w:tcPr>
          <w:p w14:paraId="5841D36F" w14:textId="20EFC9B7" w:rsidR="006C36E8" w:rsidRPr="00FC2201" w:rsidRDefault="006D6993" w:rsidP="00FC2201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FC2201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DATOS DE QUIEN AUTORIZA</w:t>
            </w:r>
          </w:p>
        </w:tc>
      </w:tr>
      <w:tr w:rsidR="006D6993" w:rsidRPr="00722966" w14:paraId="245FABC1" w14:textId="77777777" w:rsidTr="00FC2201">
        <w:trPr>
          <w:trHeight w:val="1366"/>
        </w:trPr>
        <w:tc>
          <w:tcPr>
            <w:tcW w:w="8188" w:type="dxa"/>
            <w:gridSpan w:val="15"/>
            <w:vAlign w:val="bottom"/>
          </w:tcPr>
          <w:p w14:paraId="44D94673" w14:textId="693BF050" w:rsidR="006D6993" w:rsidRDefault="00FC2201" w:rsidP="00FC220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Delegado Departamental </w:t>
            </w:r>
            <w:r>
              <w:rPr>
                <w:rFonts w:ascii="Arial Narrow" w:hAnsi="Arial Narrow"/>
                <w:b/>
              </w:rPr>
              <w:t>-</w:t>
            </w:r>
            <w:r>
              <w:rPr>
                <w:rFonts w:ascii="Arial Narrow" w:hAnsi="Arial Narrow"/>
                <w:b/>
              </w:rPr>
              <w:t xml:space="preserve"> Registrador Distrital</w:t>
            </w:r>
            <w:r>
              <w:rPr>
                <w:rFonts w:ascii="Arial Narrow" w:hAnsi="Arial Narrow"/>
                <w:b/>
              </w:rPr>
              <w:t xml:space="preserve"> </w:t>
            </w:r>
            <w:r w:rsidR="00BE4C3C">
              <w:rPr>
                <w:rFonts w:ascii="Arial Narrow" w:hAnsi="Arial Narrow"/>
                <w:b/>
              </w:rPr>
              <w:t>-</w:t>
            </w:r>
            <w:r>
              <w:rPr>
                <w:rFonts w:ascii="Arial Narrow" w:hAnsi="Arial Narrow"/>
                <w:b/>
              </w:rPr>
              <w:t xml:space="preserve"> UDAPV</w:t>
            </w:r>
          </w:p>
          <w:p w14:paraId="25CC5DC3" w14:textId="60F263CF" w:rsidR="00FC2201" w:rsidRPr="00FC2201" w:rsidRDefault="00FC2201" w:rsidP="00FC2201">
            <w:pPr>
              <w:jc w:val="center"/>
              <w:rPr>
                <w:rFonts w:ascii="Arial Narrow" w:hAnsi="Arial Narrow"/>
                <w:b/>
                <w:sz w:val="10"/>
                <w:szCs w:val="10"/>
                <w:lang w:val="es-CO"/>
              </w:rPr>
            </w:pPr>
          </w:p>
        </w:tc>
        <w:tc>
          <w:tcPr>
            <w:tcW w:w="2268" w:type="dxa"/>
            <w:gridSpan w:val="2"/>
            <w:vAlign w:val="bottom"/>
          </w:tcPr>
          <w:p w14:paraId="5254A181" w14:textId="7D602E83" w:rsidR="00FC2201" w:rsidRPr="00FC2201" w:rsidRDefault="00FC2201" w:rsidP="00FC2201">
            <w:pPr>
              <w:jc w:val="center"/>
              <w:rPr>
                <w:rFonts w:ascii="Arial Narrow" w:hAnsi="Arial Narrow"/>
                <w:b/>
                <w:sz w:val="19"/>
                <w:szCs w:val="19"/>
              </w:rPr>
            </w:pPr>
            <w:proofErr w:type="spellStart"/>
            <w:r w:rsidRPr="00FC2201">
              <w:rPr>
                <w:rFonts w:ascii="Arial Narrow" w:hAnsi="Arial Narrow"/>
                <w:b/>
                <w:sz w:val="19"/>
                <w:szCs w:val="19"/>
              </w:rPr>
              <w:t>Vto</w:t>
            </w:r>
            <w:proofErr w:type="spellEnd"/>
            <w:r w:rsidRPr="00FC2201">
              <w:rPr>
                <w:rFonts w:ascii="Arial Narrow" w:hAnsi="Arial Narrow"/>
                <w:b/>
                <w:sz w:val="19"/>
                <w:szCs w:val="19"/>
              </w:rPr>
              <w:t>/</w:t>
            </w:r>
            <w:proofErr w:type="spellStart"/>
            <w:r w:rsidRPr="00FC2201">
              <w:rPr>
                <w:rFonts w:ascii="Arial Narrow" w:hAnsi="Arial Narrow"/>
                <w:b/>
                <w:sz w:val="19"/>
                <w:szCs w:val="19"/>
              </w:rPr>
              <w:t>B</w:t>
            </w:r>
            <w:r w:rsidRPr="00FC2201">
              <w:rPr>
                <w:rFonts w:ascii="Arial Narrow" w:hAnsi="Arial Narrow"/>
                <w:b/>
                <w:sz w:val="19"/>
                <w:szCs w:val="19"/>
              </w:rPr>
              <w:t>no</w:t>
            </w:r>
            <w:proofErr w:type="spellEnd"/>
            <w:r w:rsidRPr="00FC2201">
              <w:rPr>
                <w:rFonts w:ascii="Arial Narrow" w:hAnsi="Arial Narrow"/>
                <w:b/>
                <w:sz w:val="19"/>
                <w:szCs w:val="19"/>
              </w:rPr>
              <w:t xml:space="preserve"> - </w:t>
            </w:r>
            <w:proofErr w:type="spellStart"/>
            <w:r w:rsidRPr="00FC2201">
              <w:rPr>
                <w:rFonts w:ascii="Arial Narrow" w:hAnsi="Arial Narrow"/>
                <w:b/>
                <w:sz w:val="19"/>
                <w:szCs w:val="19"/>
              </w:rPr>
              <w:t>GGCTABDRDRCI</w:t>
            </w:r>
            <w:proofErr w:type="spellEnd"/>
          </w:p>
          <w:p w14:paraId="2C35BB50" w14:textId="3A642E61" w:rsidR="006D6993" w:rsidRPr="00FC2201" w:rsidRDefault="006D6993" w:rsidP="006D6993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</w:tbl>
    <w:p w14:paraId="054CCDBA" w14:textId="77777777" w:rsidR="00DC0CEC" w:rsidRPr="00E95E56" w:rsidRDefault="00DC0CEC" w:rsidP="00C66E52">
      <w:pPr>
        <w:rPr>
          <w:rFonts w:ascii="Arial" w:hAnsi="Arial" w:cs="Arial"/>
          <w:sz w:val="4"/>
          <w:szCs w:val="4"/>
        </w:rPr>
      </w:pPr>
    </w:p>
    <w:p w14:paraId="6E7D1E67" w14:textId="77777777" w:rsidR="005D53F9" w:rsidRPr="005D53F9" w:rsidRDefault="005D53F9" w:rsidP="00830177">
      <w:pPr>
        <w:widowControl w:val="0"/>
        <w:jc w:val="both"/>
        <w:rPr>
          <w:rFonts w:ascii="Arial Narrow" w:hAnsi="Arial Narrow" w:cs="Arial"/>
          <w:b/>
          <w:bCs/>
          <w:sz w:val="10"/>
          <w:szCs w:val="10"/>
        </w:rPr>
      </w:pPr>
    </w:p>
    <w:p w14:paraId="51043A58" w14:textId="77777777" w:rsidR="00D0178A" w:rsidRPr="00830177" w:rsidRDefault="00830177" w:rsidP="00830177">
      <w:pPr>
        <w:widowControl w:val="0"/>
        <w:jc w:val="both"/>
        <w:rPr>
          <w:rFonts w:ascii="Arial Narrow" w:hAnsi="Arial Narrow" w:cs="Arial"/>
          <w:sz w:val="4"/>
          <w:szCs w:val="4"/>
        </w:rPr>
      </w:pPr>
      <w:r>
        <w:rPr>
          <w:rFonts w:ascii="Arial Narrow" w:hAnsi="Arial Narrow" w:cs="Arial"/>
          <w:b/>
          <w:bCs/>
          <w:sz w:val="16"/>
          <w:szCs w:val="16"/>
        </w:rPr>
        <w:t xml:space="preserve">Nota:  </w:t>
      </w:r>
      <w:r>
        <w:rPr>
          <w:rFonts w:ascii="Arial Narrow" w:hAnsi="Arial Narrow" w:cs="Arial"/>
          <w:sz w:val="16"/>
          <w:szCs w:val="16"/>
        </w:rPr>
        <w:t xml:space="preserve">El uso de las herramientas tecnológicas autorizadas, se encuentra enmarcado dentro de las Políticas Informáticas establecidas en la resolución </w:t>
      </w:r>
      <w:r w:rsidR="005E1138">
        <w:rPr>
          <w:rFonts w:ascii="Arial Narrow" w:hAnsi="Arial Narrow" w:cs="Arial"/>
          <w:sz w:val="16"/>
          <w:szCs w:val="16"/>
        </w:rPr>
        <w:t>3308 de 2024</w:t>
      </w:r>
      <w:r>
        <w:rPr>
          <w:rFonts w:ascii="Arial Narrow" w:hAnsi="Arial Narrow" w:cs="Arial"/>
          <w:sz w:val="16"/>
          <w:szCs w:val="16"/>
        </w:rPr>
        <w:t xml:space="preserve">. Es preciso advertir que la información que produce y administra la Registraduría Nacional del Estado Civil, goza de la reserva legal que trata el artículo 213 del Decreto 2241 de 1986 y que la misma es restrictiva dada su naturaleza, según lo establecido en la ley 1581 de 2012, reglamentada parcialmente por el Decreto Nacional 1377 de 2013, sentencia de constitucionalidad C-178 de 2011, </w:t>
      </w:r>
      <w:r w:rsidR="00344107">
        <w:rPr>
          <w:rFonts w:ascii="Arial Narrow" w:hAnsi="Arial Narrow" w:cs="Arial"/>
          <w:sz w:val="16"/>
          <w:szCs w:val="16"/>
        </w:rPr>
        <w:t xml:space="preserve">resolución </w:t>
      </w:r>
      <w:r w:rsidR="005E1138" w:rsidRPr="005E1138">
        <w:rPr>
          <w:rFonts w:ascii="Arial Narrow" w:hAnsi="Arial Narrow" w:cs="Arial"/>
          <w:sz w:val="16"/>
          <w:szCs w:val="16"/>
        </w:rPr>
        <w:t xml:space="preserve">27145 de 2023 </w:t>
      </w:r>
      <w:r w:rsidR="00344107">
        <w:rPr>
          <w:rFonts w:ascii="Arial Narrow" w:hAnsi="Arial Narrow" w:cs="Arial"/>
          <w:sz w:val="16"/>
          <w:szCs w:val="16"/>
        </w:rPr>
        <w:t xml:space="preserve">suscrita </w:t>
      </w:r>
      <w:r>
        <w:rPr>
          <w:rFonts w:ascii="Arial Narrow" w:hAnsi="Arial Narrow" w:cs="Arial"/>
          <w:sz w:val="16"/>
          <w:szCs w:val="16"/>
        </w:rPr>
        <w:t>por el Registrador Nacional del Estado Civil y demás normas concordantes.</w:t>
      </w:r>
    </w:p>
    <w:sectPr w:rsidR="00D0178A" w:rsidRPr="00830177" w:rsidSect="0094377B">
      <w:headerReference w:type="even" r:id="rId8"/>
      <w:headerReference w:type="default" r:id="rId9"/>
      <w:headerReference w:type="first" r:id="rId10"/>
      <w:pgSz w:w="12242" w:h="15842" w:code="1"/>
      <w:pgMar w:top="1134" w:right="1077" w:bottom="284" w:left="964" w:header="227" w:footer="3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F0D79" w14:textId="77777777" w:rsidR="00040B01" w:rsidRDefault="00040B01">
      <w:r>
        <w:separator/>
      </w:r>
    </w:p>
  </w:endnote>
  <w:endnote w:type="continuationSeparator" w:id="0">
    <w:p w14:paraId="7F9B0E90" w14:textId="77777777" w:rsidR="00040B01" w:rsidRDefault="00040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8D6CF" w14:textId="77777777" w:rsidR="00040B01" w:rsidRDefault="00040B01">
      <w:r>
        <w:separator/>
      </w:r>
    </w:p>
  </w:footnote>
  <w:footnote w:type="continuationSeparator" w:id="0">
    <w:p w14:paraId="5D7B510C" w14:textId="77777777" w:rsidR="00040B01" w:rsidRDefault="00040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066A8" w14:textId="77777777" w:rsidR="00E167E4" w:rsidRDefault="00A63A2C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61824" behindDoc="1" locked="0" layoutInCell="0" allowOverlap="1" wp14:anchorId="58D759CC" wp14:editId="589CC7B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8" name="Imagen 9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9776" behindDoc="1" locked="0" layoutInCell="0" allowOverlap="1" wp14:anchorId="11A5B050" wp14:editId="1C69ACD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7" name="Imagen 8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7728" behindDoc="1" locked="0" layoutInCell="0" allowOverlap="1" wp14:anchorId="1D180A99" wp14:editId="3E5B514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6" name="Imagen 7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5680" behindDoc="1" locked="0" layoutInCell="0" allowOverlap="1" wp14:anchorId="504A8F8C" wp14:editId="5771DDE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5" name="Imagen 6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  <w:lang w:val="es-ES"/>
      </w:rPr>
      <w:pict w14:anchorId="4659C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240.4pt;height:180.9pt;z-index:-251662848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B9E4" w14:textId="77777777" w:rsidR="00F45C22" w:rsidRDefault="00F45C22"/>
  <w:tbl>
    <w:tblPr>
      <w:tblW w:w="1049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2"/>
      <w:gridCol w:w="1417"/>
      <w:gridCol w:w="4961"/>
      <w:gridCol w:w="1134"/>
      <w:gridCol w:w="1276"/>
    </w:tblGrid>
    <w:tr w:rsidR="006C2BEA" w:rsidRPr="00137786" w14:paraId="269C0CB2" w14:textId="77777777" w:rsidTr="006C2BEA">
      <w:trPr>
        <w:trHeight w:val="700"/>
      </w:trPr>
      <w:tc>
        <w:tcPr>
          <w:tcW w:w="1702" w:type="dxa"/>
          <w:vMerge w:val="restart"/>
          <w:noWrap/>
          <w:vAlign w:val="bottom"/>
          <w:hideMark/>
        </w:tcPr>
        <w:p w14:paraId="40F31EEB" w14:textId="3869DE32" w:rsidR="006C2BEA" w:rsidRPr="00137786" w:rsidRDefault="00FC2201" w:rsidP="006C2BEA">
          <w:pPr>
            <w:rPr>
              <w:rFonts w:ascii="Arial" w:hAnsi="Arial" w:cs="Arial"/>
              <w:lang w:val="es-CO" w:eastAsia="es-CO"/>
            </w:rPr>
          </w:pPr>
          <w:r>
            <w:rPr>
              <w:noProof/>
              <w:lang w:val="es-CO" w:eastAsia="es-CO"/>
            </w:rPr>
            <w:drawing>
              <wp:anchor distT="0" distB="0" distL="114300" distR="114300" simplePos="0" relativeHeight="251662848" behindDoc="0" locked="0" layoutInCell="1" allowOverlap="1" wp14:anchorId="7D90EF0D" wp14:editId="5C74FD8A">
                <wp:simplePos x="0" y="0"/>
                <wp:positionH relativeFrom="column">
                  <wp:posOffset>3810</wp:posOffset>
                </wp:positionH>
                <wp:positionV relativeFrom="paragraph">
                  <wp:posOffset>-619125</wp:posOffset>
                </wp:positionV>
                <wp:extent cx="991870" cy="598805"/>
                <wp:effectExtent l="0" t="0" r="0" b="0"/>
                <wp:wrapNone/>
                <wp:docPr id="31" name="Imagen 51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1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1870" cy="598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9F5F4F6" w14:textId="483BC7B9" w:rsidR="006C2BEA" w:rsidRPr="00137786" w:rsidRDefault="006C2BEA" w:rsidP="006C2BEA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7BC3682A" w14:textId="77777777" w:rsidR="006C2BEA" w:rsidRPr="005D53F9" w:rsidRDefault="006C2BEA" w:rsidP="006C2BEA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D53F9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PROCESO</w:t>
          </w:r>
        </w:p>
      </w:tc>
      <w:tc>
        <w:tcPr>
          <w:tcW w:w="4961" w:type="dxa"/>
          <w:vAlign w:val="center"/>
          <w:hideMark/>
        </w:tcPr>
        <w:p w14:paraId="12801B8E" w14:textId="77777777" w:rsidR="006C2BEA" w:rsidRPr="005D53F9" w:rsidRDefault="00832940" w:rsidP="006C2BEA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5D53F9">
            <w:rPr>
              <w:rFonts w:ascii="Arial" w:hAnsi="Arial" w:cs="Arial"/>
              <w:sz w:val="16"/>
              <w:szCs w:val="16"/>
              <w:lang w:val="es-CO" w:eastAsia="es-CO"/>
            </w:rPr>
            <w:t>CERTIFICACIÓN, DOCUMENTACIÓN Y SERVICIOS</w:t>
          </w:r>
        </w:p>
      </w:tc>
      <w:tc>
        <w:tcPr>
          <w:tcW w:w="1134" w:type="dxa"/>
          <w:noWrap/>
          <w:vAlign w:val="center"/>
          <w:hideMark/>
        </w:tcPr>
        <w:p w14:paraId="57ADD9A5" w14:textId="77777777" w:rsidR="006C2BEA" w:rsidRPr="005D53F9" w:rsidRDefault="006C2BEA" w:rsidP="006C2BEA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D53F9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CÓDIGO</w:t>
          </w:r>
        </w:p>
      </w:tc>
      <w:tc>
        <w:tcPr>
          <w:tcW w:w="1276" w:type="dxa"/>
          <w:shd w:val="clear" w:color="000000" w:fill="FFFFFF"/>
          <w:vAlign w:val="center"/>
        </w:tcPr>
        <w:p w14:paraId="43837E96" w14:textId="77777777" w:rsidR="006C2BEA" w:rsidRPr="005D53F9" w:rsidRDefault="00835B1C" w:rsidP="006C2BEA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CDFT23</w:t>
          </w:r>
        </w:p>
      </w:tc>
    </w:tr>
    <w:tr w:rsidR="006C2BEA" w:rsidRPr="00942CC1" w14:paraId="081D49A9" w14:textId="77777777" w:rsidTr="006C2BEA">
      <w:trPr>
        <w:trHeight w:val="682"/>
      </w:trPr>
      <w:tc>
        <w:tcPr>
          <w:tcW w:w="1702" w:type="dxa"/>
          <w:vMerge/>
          <w:vAlign w:val="center"/>
          <w:hideMark/>
        </w:tcPr>
        <w:p w14:paraId="4B9FD816" w14:textId="77777777" w:rsidR="006C2BEA" w:rsidRPr="00942CC1" w:rsidRDefault="006C2BEA" w:rsidP="006C2BEA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4E31B283" w14:textId="77777777" w:rsidR="006C2BEA" w:rsidRPr="00942CC1" w:rsidRDefault="006C2BEA" w:rsidP="006C2BEA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FORMATO</w:t>
          </w:r>
        </w:p>
      </w:tc>
      <w:tc>
        <w:tcPr>
          <w:tcW w:w="4961" w:type="dxa"/>
          <w:vAlign w:val="center"/>
          <w:hideMark/>
        </w:tcPr>
        <w:p w14:paraId="639A225B" w14:textId="77777777" w:rsidR="00F73724" w:rsidRPr="00942CC1" w:rsidRDefault="00F73724" w:rsidP="00F73724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sz w:val="16"/>
              <w:szCs w:val="16"/>
              <w:lang w:val="es-CO" w:eastAsia="es-CO"/>
            </w:rPr>
            <w:t>CREACIÓN O ACTUALIZACIÓN USUARIOS</w:t>
          </w:r>
        </w:p>
        <w:p w14:paraId="2B24E3F0" w14:textId="77777777" w:rsidR="00F73724" w:rsidRPr="00942CC1" w:rsidRDefault="00F73724" w:rsidP="00F73724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sz w:val="16"/>
              <w:szCs w:val="16"/>
              <w:lang w:val="es-CO" w:eastAsia="es-CO"/>
            </w:rPr>
            <w:t>PARA EL ACCESO AL SISTEMA DE</w:t>
          </w:r>
        </w:p>
        <w:p w14:paraId="414930B9" w14:textId="77777777" w:rsidR="00F73724" w:rsidRPr="00942CC1" w:rsidRDefault="00F73724" w:rsidP="00F73724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sz w:val="16"/>
              <w:szCs w:val="16"/>
              <w:lang w:val="es-CO" w:eastAsia="es-CO"/>
            </w:rPr>
            <w:t>INFORMACIÓN DE REGISTRO CIVIL (SIRC)</w:t>
          </w:r>
        </w:p>
        <w:p w14:paraId="2FDF0E70" w14:textId="75042C20" w:rsidR="006C2BEA" w:rsidRPr="00942CC1" w:rsidRDefault="00F73724" w:rsidP="007B6FC8">
          <w:pPr>
            <w:jc w:val="center"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b/>
              <w:sz w:val="16"/>
              <w:szCs w:val="16"/>
              <w:lang w:val="es-CO" w:eastAsia="es-CO"/>
            </w:rPr>
            <w:t>Funcionarios RNEC</w:t>
          </w:r>
          <w:r w:rsidR="00B23CCA" w:rsidRPr="00942CC1">
            <w:rPr>
              <w:rFonts w:ascii="Arial" w:hAnsi="Arial" w:cs="Arial"/>
              <w:b/>
              <w:sz w:val="16"/>
              <w:szCs w:val="16"/>
              <w:lang w:val="es-CO" w:eastAsia="es-CO"/>
            </w:rPr>
            <w:t xml:space="preserve"> </w:t>
          </w:r>
          <w:r w:rsidR="00FC2201">
            <w:rPr>
              <w:rFonts w:ascii="Arial" w:hAnsi="Arial" w:cs="Arial"/>
              <w:b/>
              <w:sz w:val="16"/>
              <w:szCs w:val="16"/>
              <w:lang w:val="es-CO" w:eastAsia="es-CO"/>
            </w:rPr>
            <w:t>-</w:t>
          </w:r>
          <w:r w:rsidR="00B23CCA" w:rsidRPr="00942CC1">
            <w:rPr>
              <w:rFonts w:ascii="Arial" w:hAnsi="Arial" w:cs="Arial"/>
              <w:b/>
              <w:sz w:val="16"/>
              <w:szCs w:val="16"/>
              <w:lang w:val="es-CO" w:eastAsia="es-CO"/>
            </w:rPr>
            <w:t xml:space="preserve"> </w:t>
          </w:r>
          <w:r w:rsidR="00FD7A7E" w:rsidRPr="00942CC1">
            <w:rPr>
              <w:rFonts w:ascii="Arial" w:hAnsi="Arial" w:cs="Arial"/>
              <w:b/>
              <w:sz w:val="16"/>
              <w:szCs w:val="16"/>
              <w:lang w:val="es-CO" w:eastAsia="es-CO"/>
            </w:rPr>
            <w:t xml:space="preserve">Nivel </w:t>
          </w:r>
          <w:r w:rsidR="007B6FC8" w:rsidRPr="00942CC1">
            <w:rPr>
              <w:rFonts w:ascii="Arial" w:hAnsi="Arial" w:cs="Arial"/>
              <w:b/>
              <w:sz w:val="16"/>
              <w:szCs w:val="16"/>
              <w:lang w:val="es-CO" w:eastAsia="es-CO"/>
            </w:rPr>
            <w:t>Desconcentrado</w:t>
          </w:r>
        </w:p>
      </w:tc>
      <w:tc>
        <w:tcPr>
          <w:tcW w:w="1134" w:type="dxa"/>
          <w:vAlign w:val="center"/>
          <w:hideMark/>
        </w:tcPr>
        <w:p w14:paraId="1B39A160" w14:textId="77777777" w:rsidR="006C2BEA" w:rsidRPr="00942CC1" w:rsidRDefault="006C2BEA" w:rsidP="006C2BEA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942CC1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VERSIÓN</w:t>
          </w:r>
        </w:p>
      </w:tc>
      <w:tc>
        <w:tcPr>
          <w:tcW w:w="1276" w:type="dxa"/>
          <w:vAlign w:val="center"/>
          <w:hideMark/>
        </w:tcPr>
        <w:p w14:paraId="0CF0ACAE" w14:textId="313818E0" w:rsidR="006C2BEA" w:rsidRPr="00942CC1" w:rsidRDefault="00FC2201" w:rsidP="006C2BEA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4</w:t>
          </w:r>
        </w:p>
      </w:tc>
    </w:tr>
  </w:tbl>
  <w:p w14:paraId="669F7F94" w14:textId="7F832D9B" w:rsidR="002C4E4B" w:rsidRPr="00942CC1" w:rsidRDefault="00942CC1" w:rsidP="002C4E4B">
    <w:pPr>
      <w:pStyle w:val="Encabezado"/>
      <w:tabs>
        <w:tab w:val="clear" w:pos="4252"/>
      </w:tabs>
      <w:jc w:val="right"/>
      <w:rPr>
        <w:rFonts w:ascii="Arial" w:hAnsi="Arial"/>
        <w:sz w:val="10"/>
        <w:szCs w:val="10"/>
      </w:rPr>
    </w:pPr>
    <w:r>
      <w:rPr>
        <w:rFonts w:ascii="Arial" w:hAnsi="Arial"/>
        <w:sz w:val="10"/>
        <w:szCs w:val="10"/>
      </w:rPr>
      <w:t>Aprobado:</w:t>
    </w:r>
    <w:r w:rsidR="00337DAF">
      <w:rPr>
        <w:rFonts w:ascii="Arial" w:hAnsi="Arial"/>
        <w:sz w:val="10"/>
        <w:szCs w:val="10"/>
      </w:rPr>
      <w:t xml:space="preserve"> </w:t>
    </w:r>
    <w:r w:rsidR="00FC2201">
      <w:rPr>
        <w:rFonts w:ascii="Arial" w:hAnsi="Arial"/>
        <w:sz w:val="10"/>
        <w:szCs w:val="10"/>
      </w:rPr>
      <w:t>04</w:t>
    </w:r>
    <w:r w:rsidR="004A2814">
      <w:rPr>
        <w:rFonts w:ascii="Arial" w:hAnsi="Arial"/>
        <w:sz w:val="10"/>
        <w:szCs w:val="10"/>
        <w:lang w:val="es-ES"/>
      </w:rPr>
      <w:t>/0</w:t>
    </w:r>
    <w:r w:rsidR="00FC2201">
      <w:rPr>
        <w:rFonts w:ascii="Arial" w:hAnsi="Arial"/>
        <w:sz w:val="10"/>
        <w:szCs w:val="10"/>
        <w:lang w:val="es-ES"/>
      </w:rPr>
      <w:t>2</w:t>
    </w:r>
    <w:r w:rsidR="004A2814">
      <w:rPr>
        <w:rFonts w:ascii="Arial" w:hAnsi="Arial"/>
        <w:sz w:val="10"/>
        <w:szCs w:val="10"/>
        <w:lang w:val="es-ES"/>
      </w:rPr>
      <w:t>/202</w:t>
    </w:r>
    <w:r w:rsidR="00FC2201">
      <w:rPr>
        <w:rFonts w:ascii="Arial" w:hAnsi="Arial"/>
        <w:sz w:val="10"/>
        <w:szCs w:val="10"/>
        <w:lang w:val="es-ES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2BE5" w14:textId="77777777" w:rsidR="00E167E4" w:rsidRDefault="00A63A2C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60800" behindDoc="1" locked="0" layoutInCell="0" allowOverlap="1" wp14:anchorId="0D6A6210" wp14:editId="4540A60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3" name="Imagen 5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8752" behindDoc="1" locked="0" layoutInCell="0" allowOverlap="1" wp14:anchorId="5C2E2672" wp14:editId="7185BD5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2" name="Imagen 4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6704" behindDoc="1" locked="0" layoutInCell="0" allowOverlap="1" wp14:anchorId="32BD1828" wp14:editId="1B548B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1" name="Imagen 3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54656" behindDoc="1" locked="0" layoutInCell="0" allowOverlap="1" wp14:anchorId="1586E5F2" wp14:editId="7330390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0" name="Imagen 2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  <w:lang w:val="es-ES"/>
      </w:rPr>
      <w:pict w14:anchorId="1C0879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240.4pt;height:180.9pt;z-index:-251663872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B3"/>
    <w:multiLevelType w:val="hybridMultilevel"/>
    <w:tmpl w:val="EC643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435FC"/>
    <w:multiLevelType w:val="hybridMultilevel"/>
    <w:tmpl w:val="6C2644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87B8D"/>
    <w:multiLevelType w:val="hybridMultilevel"/>
    <w:tmpl w:val="218410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1B9"/>
    <w:multiLevelType w:val="hybridMultilevel"/>
    <w:tmpl w:val="8C0E9C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EB9"/>
    <w:multiLevelType w:val="hybridMultilevel"/>
    <w:tmpl w:val="14B605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14FAB"/>
    <w:multiLevelType w:val="multilevel"/>
    <w:tmpl w:val="3236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1A09DD"/>
    <w:multiLevelType w:val="hybridMultilevel"/>
    <w:tmpl w:val="3236C1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1875DC"/>
    <w:multiLevelType w:val="hybridMultilevel"/>
    <w:tmpl w:val="DA9AC4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4B6EA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0C3FAA"/>
    <w:multiLevelType w:val="hybridMultilevel"/>
    <w:tmpl w:val="0EEE33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500BD"/>
    <w:multiLevelType w:val="hybridMultilevel"/>
    <w:tmpl w:val="247AE418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C02655"/>
    <w:multiLevelType w:val="hybridMultilevel"/>
    <w:tmpl w:val="FC26F56C"/>
    <w:lvl w:ilvl="0" w:tplc="7A382C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616E9B"/>
    <w:multiLevelType w:val="hybridMultilevel"/>
    <w:tmpl w:val="BCCEE102"/>
    <w:lvl w:ilvl="0" w:tplc="8F4AADBE">
      <w:start w:val="300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9D77F4"/>
    <w:multiLevelType w:val="hybridMultilevel"/>
    <w:tmpl w:val="B9C08B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C4A54"/>
    <w:multiLevelType w:val="hybridMultilevel"/>
    <w:tmpl w:val="46BE5CEA"/>
    <w:lvl w:ilvl="0" w:tplc="0A2A6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DF2839"/>
    <w:multiLevelType w:val="hybridMultilevel"/>
    <w:tmpl w:val="C5086CC6"/>
    <w:lvl w:ilvl="0" w:tplc="61FC6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162F49"/>
    <w:multiLevelType w:val="hybridMultilevel"/>
    <w:tmpl w:val="8454F6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91B2F"/>
    <w:multiLevelType w:val="hybridMultilevel"/>
    <w:tmpl w:val="C2908F56"/>
    <w:lvl w:ilvl="0" w:tplc="9FDAEB4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B1127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25D55A7"/>
    <w:multiLevelType w:val="hybridMultilevel"/>
    <w:tmpl w:val="5656AB8E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C277F1"/>
    <w:multiLevelType w:val="hybridMultilevel"/>
    <w:tmpl w:val="32006F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B1B01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B059B7"/>
    <w:multiLevelType w:val="multilevel"/>
    <w:tmpl w:val="F66E69D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631771C"/>
    <w:multiLevelType w:val="hybridMultilevel"/>
    <w:tmpl w:val="6F9646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047A89"/>
    <w:multiLevelType w:val="hybridMultilevel"/>
    <w:tmpl w:val="1458BA32"/>
    <w:lvl w:ilvl="0" w:tplc="9E52536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744035"/>
    <w:multiLevelType w:val="hybridMultilevel"/>
    <w:tmpl w:val="D6BEC8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C34A02"/>
    <w:multiLevelType w:val="hybridMultilevel"/>
    <w:tmpl w:val="6A303186"/>
    <w:lvl w:ilvl="0" w:tplc="FBC2C97E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C0651"/>
    <w:multiLevelType w:val="hybridMultilevel"/>
    <w:tmpl w:val="DE60BD2C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ED3B2E"/>
    <w:multiLevelType w:val="hybridMultilevel"/>
    <w:tmpl w:val="0720A4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010217"/>
    <w:multiLevelType w:val="hybridMultilevel"/>
    <w:tmpl w:val="A7D89B0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16CE9"/>
    <w:multiLevelType w:val="hybridMultilevel"/>
    <w:tmpl w:val="F6221F8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8300DC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BC0E24"/>
    <w:multiLevelType w:val="hybridMultilevel"/>
    <w:tmpl w:val="DA4404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B368F"/>
    <w:multiLevelType w:val="hybridMultilevel"/>
    <w:tmpl w:val="8EB42E6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77683"/>
    <w:multiLevelType w:val="hybridMultilevel"/>
    <w:tmpl w:val="CA769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A4D22"/>
    <w:multiLevelType w:val="multilevel"/>
    <w:tmpl w:val="7CBCD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663C5501"/>
    <w:multiLevelType w:val="multilevel"/>
    <w:tmpl w:val="247A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B13EBA"/>
    <w:multiLevelType w:val="hybridMultilevel"/>
    <w:tmpl w:val="2FDA07C4"/>
    <w:lvl w:ilvl="0" w:tplc="24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D3C46"/>
    <w:multiLevelType w:val="hybridMultilevel"/>
    <w:tmpl w:val="EEB88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916C31"/>
    <w:multiLevelType w:val="hybridMultilevel"/>
    <w:tmpl w:val="12547C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2C3BB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E100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0" w15:restartNumberingAfterBreak="0">
    <w:nsid w:val="7F9847A6"/>
    <w:multiLevelType w:val="hybridMultilevel"/>
    <w:tmpl w:val="2AE4B93A"/>
    <w:lvl w:ilvl="0" w:tplc="E4F675A2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31090644">
    <w:abstractNumId w:val="22"/>
  </w:num>
  <w:num w:numId="2" w16cid:durableId="425810071">
    <w:abstractNumId w:val="7"/>
  </w:num>
  <w:num w:numId="3" w16cid:durableId="1667443430">
    <w:abstractNumId w:val="0"/>
  </w:num>
  <w:num w:numId="4" w16cid:durableId="493689450">
    <w:abstractNumId w:val="24"/>
  </w:num>
  <w:num w:numId="5" w16cid:durableId="746538304">
    <w:abstractNumId w:val="29"/>
  </w:num>
  <w:num w:numId="6" w16cid:durableId="1488479751">
    <w:abstractNumId w:val="32"/>
  </w:num>
  <w:num w:numId="7" w16cid:durableId="1221092188">
    <w:abstractNumId w:val="38"/>
  </w:num>
  <w:num w:numId="8" w16cid:durableId="1914193803">
    <w:abstractNumId w:val="3"/>
  </w:num>
  <w:num w:numId="9" w16cid:durableId="1309018589">
    <w:abstractNumId w:val="1"/>
  </w:num>
  <w:num w:numId="10" w16cid:durableId="638729243">
    <w:abstractNumId w:val="33"/>
  </w:num>
  <w:num w:numId="11" w16cid:durableId="1343580378">
    <w:abstractNumId w:val="17"/>
  </w:num>
  <w:num w:numId="12" w16cid:durableId="2080979252">
    <w:abstractNumId w:val="6"/>
  </w:num>
  <w:num w:numId="13" w16cid:durableId="2247421">
    <w:abstractNumId w:val="39"/>
  </w:num>
  <w:num w:numId="14" w16cid:durableId="1554733856">
    <w:abstractNumId w:val="30"/>
  </w:num>
  <w:num w:numId="15" w16cid:durableId="773091088">
    <w:abstractNumId w:val="9"/>
  </w:num>
  <w:num w:numId="16" w16cid:durableId="975259026">
    <w:abstractNumId w:val="35"/>
  </w:num>
  <w:num w:numId="17" w16cid:durableId="628829050">
    <w:abstractNumId w:val="26"/>
  </w:num>
  <w:num w:numId="18" w16cid:durableId="829056866">
    <w:abstractNumId w:val="4"/>
  </w:num>
  <w:num w:numId="19" w16cid:durableId="853230205">
    <w:abstractNumId w:val="19"/>
  </w:num>
  <w:num w:numId="20" w16cid:durableId="93462768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34842786">
    <w:abstractNumId w:val="21"/>
  </w:num>
  <w:num w:numId="22" w16cid:durableId="702831474">
    <w:abstractNumId w:val="23"/>
  </w:num>
  <w:num w:numId="23" w16cid:durableId="1097167694">
    <w:abstractNumId w:val="28"/>
  </w:num>
  <w:num w:numId="24" w16cid:durableId="847674001">
    <w:abstractNumId w:val="20"/>
  </w:num>
  <w:num w:numId="25" w16cid:durableId="170459469">
    <w:abstractNumId w:val="5"/>
  </w:num>
  <w:num w:numId="26" w16cid:durableId="394664747">
    <w:abstractNumId w:val="13"/>
  </w:num>
  <w:num w:numId="27" w16cid:durableId="854005105">
    <w:abstractNumId w:val="2"/>
  </w:num>
  <w:num w:numId="28" w16cid:durableId="1726879817">
    <w:abstractNumId w:val="37"/>
  </w:num>
  <w:num w:numId="29" w16cid:durableId="1864976512">
    <w:abstractNumId w:val="15"/>
  </w:num>
  <w:num w:numId="30" w16cid:durableId="2070153269">
    <w:abstractNumId w:val="27"/>
  </w:num>
  <w:num w:numId="31" w16cid:durableId="760175287">
    <w:abstractNumId w:val="40"/>
  </w:num>
  <w:num w:numId="32" w16cid:durableId="1440297870">
    <w:abstractNumId w:val="25"/>
  </w:num>
  <w:num w:numId="33" w16cid:durableId="3940055">
    <w:abstractNumId w:val="10"/>
  </w:num>
  <w:num w:numId="34" w16cid:durableId="670178079">
    <w:abstractNumId w:val="16"/>
  </w:num>
  <w:num w:numId="35" w16cid:durableId="2002347974">
    <w:abstractNumId w:val="11"/>
  </w:num>
  <w:num w:numId="36" w16cid:durableId="984703167">
    <w:abstractNumId w:val="18"/>
  </w:num>
  <w:num w:numId="37" w16cid:durableId="1809741135">
    <w:abstractNumId w:val="8"/>
  </w:num>
  <w:num w:numId="38" w16cid:durableId="32579806">
    <w:abstractNumId w:val="12"/>
  </w:num>
  <w:num w:numId="39" w16cid:durableId="1145506625">
    <w:abstractNumId w:val="34"/>
  </w:num>
  <w:num w:numId="40" w16cid:durableId="1878200637">
    <w:abstractNumId w:val="31"/>
  </w:num>
  <w:num w:numId="41" w16cid:durableId="8277516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TagSetId" w:val="e16409a7-1700-4153-9090-3955bc2f0ae8"/>
    <w:docVar w:name="ComplianceTagSetId" w:val="f14fc1f1-8950-40d5-8a29-45909da947d6"/>
    <w:docVar w:name="FileId" w:val="ceb9f771-a54d-427a-9414-a4a4be7a3d20"/>
    <w:docVar w:name="GVData" w:val="eyJPUyI6IldpbmRvd3MiLCJkb2NJRCI6ImNlYjlmNzcxLWE1NGQtNDI3YS05NDE0LWE0YTRiZTdhM2QyMCIsImRvY1N0YXRlIjoie30iLCJwYXJlbnRMaW5lSWRzIjoiW10iLCJ3cml0dGVuS2V5cyI6IltcImd2ZG9jaWRcIixcIkNsYXNzaWZpY2F0aW9uVGFnU2V0"/>
    <w:docVar w:name="GVData0" w:val="SWRcIixcIkNvbXBsaWFuY2VUYWdTZXRJZFwiLFwiRmlsZUlkXCIsXCJVc2VySWRcIixcIlRhZ0RhdGVUaW1lXCJdIiwibm9PZkd2RGF0YUVudHJpZXMiOiI1IiwibGluZUlkIjoiMGNkMmYzNmUtMzFkMC00NjNhLTg2MjctNjkxNGQ4OGJjNzYxIn0="/>
    <w:docVar w:name="GVData1" w:val="(end)"/>
    <w:docVar w:name="gvdocid" w:val="ceb9f771-a54d-427a-9414-a4a4be7a3d20"/>
    <w:docVar w:name="TagDateTime" w:val="2026-02-04T13:29:35Z"/>
    <w:docVar w:name="UserId" w:val="Juan Sebastian Murillo Becerra"/>
  </w:docVars>
  <w:rsids>
    <w:rsidRoot w:val="00424D9F"/>
    <w:rsid w:val="0000352B"/>
    <w:rsid w:val="00003ED3"/>
    <w:rsid w:val="000042CF"/>
    <w:rsid w:val="000044EF"/>
    <w:rsid w:val="00006F1C"/>
    <w:rsid w:val="00007B69"/>
    <w:rsid w:val="0001139D"/>
    <w:rsid w:val="000119EB"/>
    <w:rsid w:val="0001460B"/>
    <w:rsid w:val="00014F25"/>
    <w:rsid w:val="00015610"/>
    <w:rsid w:val="000168F7"/>
    <w:rsid w:val="00017AE7"/>
    <w:rsid w:val="00026565"/>
    <w:rsid w:val="00027048"/>
    <w:rsid w:val="0002783A"/>
    <w:rsid w:val="00031C68"/>
    <w:rsid w:val="000330C6"/>
    <w:rsid w:val="00033322"/>
    <w:rsid w:val="00033852"/>
    <w:rsid w:val="00035228"/>
    <w:rsid w:val="00035F60"/>
    <w:rsid w:val="00040B01"/>
    <w:rsid w:val="00040BAB"/>
    <w:rsid w:val="00040DDA"/>
    <w:rsid w:val="00043026"/>
    <w:rsid w:val="0004382C"/>
    <w:rsid w:val="000467F2"/>
    <w:rsid w:val="0005042E"/>
    <w:rsid w:val="00051377"/>
    <w:rsid w:val="00053A31"/>
    <w:rsid w:val="00055385"/>
    <w:rsid w:val="00055F2C"/>
    <w:rsid w:val="00056392"/>
    <w:rsid w:val="0006041A"/>
    <w:rsid w:val="000605F5"/>
    <w:rsid w:val="00063DBA"/>
    <w:rsid w:val="000642A2"/>
    <w:rsid w:val="00066400"/>
    <w:rsid w:val="0006704B"/>
    <w:rsid w:val="00067722"/>
    <w:rsid w:val="00067DC9"/>
    <w:rsid w:val="00072903"/>
    <w:rsid w:val="000732E8"/>
    <w:rsid w:val="00073583"/>
    <w:rsid w:val="0007676B"/>
    <w:rsid w:val="0007737D"/>
    <w:rsid w:val="0008053C"/>
    <w:rsid w:val="000818B0"/>
    <w:rsid w:val="000825DE"/>
    <w:rsid w:val="00086E12"/>
    <w:rsid w:val="0009352E"/>
    <w:rsid w:val="000976E5"/>
    <w:rsid w:val="000A010C"/>
    <w:rsid w:val="000A0480"/>
    <w:rsid w:val="000A4738"/>
    <w:rsid w:val="000A67DF"/>
    <w:rsid w:val="000A7F88"/>
    <w:rsid w:val="000B2D2B"/>
    <w:rsid w:val="000B386E"/>
    <w:rsid w:val="000B50EC"/>
    <w:rsid w:val="000B5135"/>
    <w:rsid w:val="000C1ACF"/>
    <w:rsid w:val="000C2A85"/>
    <w:rsid w:val="000C3D51"/>
    <w:rsid w:val="000C3DDB"/>
    <w:rsid w:val="000C73AD"/>
    <w:rsid w:val="000C758A"/>
    <w:rsid w:val="000D11BD"/>
    <w:rsid w:val="000E0614"/>
    <w:rsid w:val="000E0714"/>
    <w:rsid w:val="000E1CB1"/>
    <w:rsid w:val="000E45F5"/>
    <w:rsid w:val="000F47DD"/>
    <w:rsid w:val="000F57BF"/>
    <w:rsid w:val="00100FB5"/>
    <w:rsid w:val="00101FC5"/>
    <w:rsid w:val="00102C0E"/>
    <w:rsid w:val="00103931"/>
    <w:rsid w:val="00103ECB"/>
    <w:rsid w:val="00104669"/>
    <w:rsid w:val="001059F7"/>
    <w:rsid w:val="00106DC8"/>
    <w:rsid w:val="00111C39"/>
    <w:rsid w:val="00113103"/>
    <w:rsid w:val="00113E47"/>
    <w:rsid w:val="00117A3A"/>
    <w:rsid w:val="00117AE3"/>
    <w:rsid w:val="0012099A"/>
    <w:rsid w:val="00126B28"/>
    <w:rsid w:val="00130D78"/>
    <w:rsid w:val="00131284"/>
    <w:rsid w:val="00131FD0"/>
    <w:rsid w:val="00132519"/>
    <w:rsid w:val="0013629D"/>
    <w:rsid w:val="00145495"/>
    <w:rsid w:val="001508A8"/>
    <w:rsid w:val="00150C6D"/>
    <w:rsid w:val="00151FE9"/>
    <w:rsid w:val="0015337A"/>
    <w:rsid w:val="00155099"/>
    <w:rsid w:val="001559D5"/>
    <w:rsid w:val="00155F22"/>
    <w:rsid w:val="00156364"/>
    <w:rsid w:val="00156AE7"/>
    <w:rsid w:val="00162675"/>
    <w:rsid w:val="00164443"/>
    <w:rsid w:val="00177D31"/>
    <w:rsid w:val="001807AE"/>
    <w:rsid w:val="00182B7E"/>
    <w:rsid w:val="001831F5"/>
    <w:rsid w:val="00183C11"/>
    <w:rsid w:val="00183C95"/>
    <w:rsid w:val="00185A8C"/>
    <w:rsid w:val="001867F8"/>
    <w:rsid w:val="00194981"/>
    <w:rsid w:val="001978B0"/>
    <w:rsid w:val="001A0C43"/>
    <w:rsid w:val="001A0DE4"/>
    <w:rsid w:val="001A15CA"/>
    <w:rsid w:val="001A44EC"/>
    <w:rsid w:val="001B00EF"/>
    <w:rsid w:val="001B0744"/>
    <w:rsid w:val="001B1B8D"/>
    <w:rsid w:val="001B4A48"/>
    <w:rsid w:val="001B5059"/>
    <w:rsid w:val="001B5C50"/>
    <w:rsid w:val="001C23B5"/>
    <w:rsid w:val="001C309C"/>
    <w:rsid w:val="001C3344"/>
    <w:rsid w:val="001C3CE1"/>
    <w:rsid w:val="001C5A77"/>
    <w:rsid w:val="001C5D8F"/>
    <w:rsid w:val="001C6A27"/>
    <w:rsid w:val="001C7348"/>
    <w:rsid w:val="001C7431"/>
    <w:rsid w:val="001D2ED4"/>
    <w:rsid w:val="001D3600"/>
    <w:rsid w:val="001D4B85"/>
    <w:rsid w:val="001D5C0E"/>
    <w:rsid w:val="001E0D64"/>
    <w:rsid w:val="001E168A"/>
    <w:rsid w:val="001E5C6A"/>
    <w:rsid w:val="001F0622"/>
    <w:rsid w:val="001F1FAD"/>
    <w:rsid w:val="001F4B01"/>
    <w:rsid w:val="0020374F"/>
    <w:rsid w:val="002044C8"/>
    <w:rsid w:val="00205D8D"/>
    <w:rsid w:val="00207890"/>
    <w:rsid w:val="00210312"/>
    <w:rsid w:val="002137D5"/>
    <w:rsid w:val="00213BA6"/>
    <w:rsid w:val="002159F8"/>
    <w:rsid w:val="00216BD5"/>
    <w:rsid w:val="002200AC"/>
    <w:rsid w:val="00220567"/>
    <w:rsid w:val="002222C2"/>
    <w:rsid w:val="00224DF3"/>
    <w:rsid w:val="0023096F"/>
    <w:rsid w:val="002315CD"/>
    <w:rsid w:val="002320A2"/>
    <w:rsid w:val="00233401"/>
    <w:rsid w:val="00233D6B"/>
    <w:rsid w:val="002347DF"/>
    <w:rsid w:val="00235CB5"/>
    <w:rsid w:val="00236F3F"/>
    <w:rsid w:val="002400A2"/>
    <w:rsid w:val="00241940"/>
    <w:rsid w:val="00241E18"/>
    <w:rsid w:val="00242FA0"/>
    <w:rsid w:val="0024425C"/>
    <w:rsid w:val="002467E3"/>
    <w:rsid w:val="00246F10"/>
    <w:rsid w:val="002528B6"/>
    <w:rsid w:val="002550A1"/>
    <w:rsid w:val="00255AB6"/>
    <w:rsid w:val="00255EC5"/>
    <w:rsid w:val="00261DBE"/>
    <w:rsid w:val="0026226D"/>
    <w:rsid w:val="00264C6F"/>
    <w:rsid w:val="002650A0"/>
    <w:rsid w:val="00270CDA"/>
    <w:rsid w:val="00272A7A"/>
    <w:rsid w:val="00273647"/>
    <w:rsid w:val="00275765"/>
    <w:rsid w:val="00276626"/>
    <w:rsid w:val="002862F9"/>
    <w:rsid w:val="00287A6A"/>
    <w:rsid w:val="0029007F"/>
    <w:rsid w:val="0029184D"/>
    <w:rsid w:val="00292D3C"/>
    <w:rsid w:val="00294A8E"/>
    <w:rsid w:val="00296BA0"/>
    <w:rsid w:val="002A1297"/>
    <w:rsid w:val="002A1DFC"/>
    <w:rsid w:val="002A22EB"/>
    <w:rsid w:val="002A64F2"/>
    <w:rsid w:val="002A7CF8"/>
    <w:rsid w:val="002B2C53"/>
    <w:rsid w:val="002B2CFF"/>
    <w:rsid w:val="002B3A7D"/>
    <w:rsid w:val="002B46E9"/>
    <w:rsid w:val="002B5346"/>
    <w:rsid w:val="002B6FCC"/>
    <w:rsid w:val="002C2843"/>
    <w:rsid w:val="002C3F6F"/>
    <w:rsid w:val="002C4E4B"/>
    <w:rsid w:val="002C6CD1"/>
    <w:rsid w:val="002C6EA1"/>
    <w:rsid w:val="002C6ECC"/>
    <w:rsid w:val="002D022E"/>
    <w:rsid w:val="002D053F"/>
    <w:rsid w:val="002D0C03"/>
    <w:rsid w:val="002D2D62"/>
    <w:rsid w:val="002D306A"/>
    <w:rsid w:val="002D38FD"/>
    <w:rsid w:val="002D6A53"/>
    <w:rsid w:val="002D6FAD"/>
    <w:rsid w:val="002F38E2"/>
    <w:rsid w:val="002F534A"/>
    <w:rsid w:val="002F6969"/>
    <w:rsid w:val="002F7A01"/>
    <w:rsid w:val="00304079"/>
    <w:rsid w:val="00304B1C"/>
    <w:rsid w:val="003054A3"/>
    <w:rsid w:val="00307BCC"/>
    <w:rsid w:val="00310529"/>
    <w:rsid w:val="00310D12"/>
    <w:rsid w:val="00311891"/>
    <w:rsid w:val="003119CF"/>
    <w:rsid w:val="003172E5"/>
    <w:rsid w:val="003215D9"/>
    <w:rsid w:val="00325248"/>
    <w:rsid w:val="00327706"/>
    <w:rsid w:val="00332EE5"/>
    <w:rsid w:val="0033398A"/>
    <w:rsid w:val="003354D0"/>
    <w:rsid w:val="00337759"/>
    <w:rsid w:val="00337DAF"/>
    <w:rsid w:val="00340257"/>
    <w:rsid w:val="00340AEB"/>
    <w:rsid w:val="00344107"/>
    <w:rsid w:val="00345A19"/>
    <w:rsid w:val="00345A92"/>
    <w:rsid w:val="00357A81"/>
    <w:rsid w:val="003617A8"/>
    <w:rsid w:val="00361969"/>
    <w:rsid w:val="00362743"/>
    <w:rsid w:val="003631D0"/>
    <w:rsid w:val="00363768"/>
    <w:rsid w:val="003652A0"/>
    <w:rsid w:val="00371FA1"/>
    <w:rsid w:val="00374B4E"/>
    <w:rsid w:val="0038155C"/>
    <w:rsid w:val="00382010"/>
    <w:rsid w:val="00382561"/>
    <w:rsid w:val="0038272E"/>
    <w:rsid w:val="00387D3B"/>
    <w:rsid w:val="00391028"/>
    <w:rsid w:val="00394599"/>
    <w:rsid w:val="003957B1"/>
    <w:rsid w:val="003A0467"/>
    <w:rsid w:val="003A0F64"/>
    <w:rsid w:val="003A1739"/>
    <w:rsid w:val="003A1745"/>
    <w:rsid w:val="003A48B7"/>
    <w:rsid w:val="003A4E87"/>
    <w:rsid w:val="003A57C4"/>
    <w:rsid w:val="003B1680"/>
    <w:rsid w:val="003B1704"/>
    <w:rsid w:val="003B35D0"/>
    <w:rsid w:val="003B6AF0"/>
    <w:rsid w:val="003B76D7"/>
    <w:rsid w:val="003B794D"/>
    <w:rsid w:val="003C21CC"/>
    <w:rsid w:val="003C279F"/>
    <w:rsid w:val="003C3E09"/>
    <w:rsid w:val="003C47BF"/>
    <w:rsid w:val="003C5457"/>
    <w:rsid w:val="003D41A8"/>
    <w:rsid w:val="003D4240"/>
    <w:rsid w:val="003D4332"/>
    <w:rsid w:val="003E5FBF"/>
    <w:rsid w:val="003E771F"/>
    <w:rsid w:val="003F4E91"/>
    <w:rsid w:val="00401E8D"/>
    <w:rsid w:val="00407739"/>
    <w:rsid w:val="0040789E"/>
    <w:rsid w:val="0040796B"/>
    <w:rsid w:val="00411C07"/>
    <w:rsid w:val="0041341B"/>
    <w:rsid w:val="0042170B"/>
    <w:rsid w:val="004233B6"/>
    <w:rsid w:val="0042418A"/>
    <w:rsid w:val="00424503"/>
    <w:rsid w:val="004249B4"/>
    <w:rsid w:val="00424D9F"/>
    <w:rsid w:val="00424DC7"/>
    <w:rsid w:val="00425380"/>
    <w:rsid w:val="00425A91"/>
    <w:rsid w:val="00426D53"/>
    <w:rsid w:val="00431ECD"/>
    <w:rsid w:val="00432249"/>
    <w:rsid w:val="00434E40"/>
    <w:rsid w:val="00437792"/>
    <w:rsid w:val="00442404"/>
    <w:rsid w:val="00442834"/>
    <w:rsid w:val="00444B44"/>
    <w:rsid w:val="00446109"/>
    <w:rsid w:val="00446145"/>
    <w:rsid w:val="00446B39"/>
    <w:rsid w:val="00451AD5"/>
    <w:rsid w:val="00454241"/>
    <w:rsid w:val="00454C19"/>
    <w:rsid w:val="00457D4C"/>
    <w:rsid w:val="004600B7"/>
    <w:rsid w:val="0046065D"/>
    <w:rsid w:val="00467594"/>
    <w:rsid w:val="00471040"/>
    <w:rsid w:val="0047480B"/>
    <w:rsid w:val="004755C5"/>
    <w:rsid w:val="00475E72"/>
    <w:rsid w:val="00487323"/>
    <w:rsid w:val="00491CDE"/>
    <w:rsid w:val="00492A1D"/>
    <w:rsid w:val="00493B0B"/>
    <w:rsid w:val="00494E9F"/>
    <w:rsid w:val="004961FD"/>
    <w:rsid w:val="00497C66"/>
    <w:rsid w:val="004A2814"/>
    <w:rsid w:val="004A2942"/>
    <w:rsid w:val="004A3DED"/>
    <w:rsid w:val="004A5AF0"/>
    <w:rsid w:val="004B0259"/>
    <w:rsid w:val="004B13D8"/>
    <w:rsid w:val="004B29EB"/>
    <w:rsid w:val="004B2FF9"/>
    <w:rsid w:val="004B5F51"/>
    <w:rsid w:val="004B6394"/>
    <w:rsid w:val="004B724C"/>
    <w:rsid w:val="004C219F"/>
    <w:rsid w:val="004C23E0"/>
    <w:rsid w:val="004C5679"/>
    <w:rsid w:val="004C74B1"/>
    <w:rsid w:val="004D2C35"/>
    <w:rsid w:val="004D3991"/>
    <w:rsid w:val="004D65F5"/>
    <w:rsid w:val="004D7281"/>
    <w:rsid w:val="004E3498"/>
    <w:rsid w:val="004E5FA4"/>
    <w:rsid w:val="004F177D"/>
    <w:rsid w:val="004F3FB7"/>
    <w:rsid w:val="004F461C"/>
    <w:rsid w:val="004F5260"/>
    <w:rsid w:val="004F67B4"/>
    <w:rsid w:val="004F762D"/>
    <w:rsid w:val="005017FE"/>
    <w:rsid w:val="0050209A"/>
    <w:rsid w:val="00504512"/>
    <w:rsid w:val="00510DB0"/>
    <w:rsid w:val="005119BA"/>
    <w:rsid w:val="00512EC0"/>
    <w:rsid w:val="005134F0"/>
    <w:rsid w:val="00515191"/>
    <w:rsid w:val="00515980"/>
    <w:rsid w:val="005202D9"/>
    <w:rsid w:val="005236B0"/>
    <w:rsid w:val="005279F9"/>
    <w:rsid w:val="00531D47"/>
    <w:rsid w:val="00531E16"/>
    <w:rsid w:val="0054025B"/>
    <w:rsid w:val="00542FD9"/>
    <w:rsid w:val="00543F9E"/>
    <w:rsid w:val="005447E2"/>
    <w:rsid w:val="00544E5C"/>
    <w:rsid w:val="0054589A"/>
    <w:rsid w:val="00545F32"/>
    <w:rsid w:val="005464DE"/>
    <w:rsid w:val="005477D3"/>
    <w:rsid w:val="005609C3"/>
    <w:rsid w:val="005617D6"/>
    <w:rsid w:val="00561C64"/>
    <w:rsid w:val="00564448"/>
    <w:rsid w:val="00566D84"/>
    <w:rsid w:val="005703F8"/>
    <w:rsid w:val="005717A8"/>
    <w:rsid w:val="00571E3C"/>
    <w:rsid w:val="00573413"/>
    <w:rsid w:val="005734C8"/>
    <w:rsid w:val="00575F06"/>
    <w:rsid w:val="00580ADF"/>
    <w:rsid w:val="00583733"/>
    <w:rsid w:val="0058535B"/>
    <w:rsid w:val="00586217"/>
    <w:rsid w:val="00590AB3"/>
    <w:rsid w:val="00597500"/>
    <w:rsid w:val="005A05E1"/>
    <w:rsid w:val="005A0D73"/>
    <w:rsid w:val="005A1642"/>
    <w:rsid w:val="005A4751"/>
    <w:rsid w:val="005A5EDD"/>
    <w:rsid w:val="005B0B75"/>
    <w:rsid w:val="005B1D63"/>
    <w:rsid w:val="005B1ECE"/>
    <w:rsid w:val="005B340E"/>
    <w:rsid w:val="005B3617"/>
    <w:rsid w:val="005B3C42"/>
    <w:rsid w:val="005B4FB3"/>
    <w:rsid w:val="005B5C4A"/>
    <w:rsid w:val="005C1CE2"/>
    <w:rsid w:val="005C23EC"/>
    <w:rsid w:val="005C5066"/>
    <w:rsid w:val="005D1D1E"/>
    <w:rsid w:val="005D51EA"/>
    <w:rsid w:val="005D53F9"/>
    <w:rsid w:val="005E0CE7"/>
    <w:rsid w:val="005E1138"/>
    <w:rsid w:val="005E1944"/>
    <w:rsid w:val="005E22CE"/>
    <w:rsid w:val="005E2C77"/>
    <w:rsid w:val="005E2D5C"/>
    <w:rsid w:val="005E2EE3"/>
    <w:rsid w:val="005E3359"/>
    <w:rsid w:val="005E5B6B"/>
    <w:rsid w:val="005F26D9"/>
    <w:rsid w:val="005F2750"/>
    <w:rsid w:val="005F4096"/>
    <w:rsid w:val="00601F58"/>
    <w:rsid w:val="00602AD0"/>
    <w:rsid w:val="00605FB1"/>
    <w:rsid w:val="00606399"/>
    <w:rsid w:val="00606DC4"/>
    <w:rsid w:val="00607602"/>
    <w:rsid w:val="00611218"/>
    <w:rsid w:val="00613DAC"/>
    <w:rsid w:val="006178DC"/>
    <w:rsid w:val="00621E56"/>
    <w:rsid w:val="00622EE9"/>
    <w:rsid w:val="00626884"/>
    <w:rsid w:val="0062718D"/>
    <w:rsid w:val="00627440"/>
    <w:rsid w:val="0063171A"/>
    <w:rsid w:val="0063759F"/>
    <w:rsid w:val="00640AD7"/>
    <w:rsid w:val="006417EB"/>
    <w:rsid w:val="006425B1"/>
    <w:rsid w:val="00642FA7"/>
    <w:rsid w:val="00651DC8"/>
    <w:rsid w:val="00652428"/>
    <w:rsid w:val="00654AC3"/>
    <w:rsid w:val="00656096"/>
    <w:rsid w:val="00656834"/>
    <w:rsid w:val="006577A2"/>
    <w:rsid w:val="00660B54"/>
    <w:rsid w:val="006612E9"/>
    <w:rsid w:val="0066247B"/>
    <w:rsid w:val="00667017"/>
    <w:rsid w:val="0067344C"/>
    <w:rsid w:val="00675EB4"/>
    <w:rsid w:val="0068083E"/>
    <w:rsid w:val="00681116"/>
    <w:rsid w:val="0068158F"/>
    <w:rsid w:val="0068192B"/>
    <w:rsid w:val="00683075"/>
    <w:rsid w:val="00684C99"/>
    <w:rsid w:val="00684FA6"/>
    <w:rsid w:val="006905B7"/>
    <w:rsid w:val="00692127"/>
    <w:rsid w:val="00694DEA"/>
    <w:rsid w:val="006950E4"/>
    <w:rsid w:val="006A2237"/>
    <w:rsid w:val="006A414F"/>
    <w:rsid w:val="006B3837"/>
    <w:rsid w:val="006B4F03"/>
    <w:rsid w:val="006B668B"/>
    <w:rsid w:val="006B69EF"/>
    <w:rsid w:val="006C07C7"/>
    <w:rsid w:val="006C2BEA"/>
    <w:rsid w:val="006C36E8"/>
    <w:rsid w:val="006C3F0E"/>
    <w:rsid w:val="006C4DC9"/>
    <w:rsid w:val="006D2057"/>
    <w:rsid w:val="006D5A11"/>
    <w:rsid w:val="006D5A44"/>
    <w:rsid w:val="006D6993"/>
    <w:rsid w:val="006D7653"/>
    <w:rsid w:val="006E0DAA"/>
    <w:rsid w:val="006E2798"/>
    <w:rsid w:val="006E2C1D"/>
    <w:rsid w:val="006E36F8"/>
    <w:rsid w:val="006E484D"/>
    <w:rsid w:val="006E5965"/>
    <w:rsid w:val="006F24AB"/>
    <w:rsid w:val="006F4071"/>
    <w:rsid w:val="006F46CD"/>
    <w:rsid w:val="006F5EED"/>
    <w:rsid w:val="006F6868"/>
    <w:rsid w:val="00701BF9"/>
    <w:rsid w:val="00703A44"/>
    <w:rsid w:val="00704B87"/>
    <w:rsid w:val="00705BDC"/>
    <w:rsid w:val="00706AAF"/>
    <w:rsid w:val="00707BD1"/>
    <w:rsid w:val="00712EAD"/>
    <w:rsid w:val="00714453"/>
    <w:rsid w:val="00717C4B"/>
    <w:rsid w:val="00721863"/>
    <w:rsid w:val="00722966"/>
    <w:rsid w:val="00722F4A"/>
    <w:rsid w:val="007242B1"/>
    <w:rsid w:val="00725721"/>
    <w:rsid w:val="00726254"/>
    <w:rsid w:val="00726E2B"/>
    <w:rsid w:val="00732780"/>
    <w:rsid w:val="00732C06"/>
    <w:rsid w:val="00742649"/>
    <w:rsid w:val="00744671"/>
    <w:rsid w:val="00745194"/>
    <w:rsid w:val="00747560"/>
    <w:rsid w:val="00753FB2"/>
    <w:rsid w:val="0075457D"/>
    <w:rsid w:val="0075494F"/>
    <w:rsid w:val="00760482"/>
    <w:rsid w:val="007645BE"/>
    <w:rsid w:val="00766842"/>
    <w:rsid w:val="0077044C"/>
    <w:rsid w:val="00770753"/>
    <w:rsid w:val="007712F8"/>
    <w:rsid w:val="00772303"/>
    <w:rsid w:val="007733FD"/>
    <w:rsid w:val="00780BE4"/>
    <w:rsid w:val="00781E63"/>
    <w:rsid w:val="00785C1C"/>
    <w:rsid w:val="00787558"/>
    <w:rsid w:val="00787CD2"/>
    <w:rsid w:val="007921B7"/>
    <w:rsid w:val="00792E3E"/>
    <w:rsid w:val="0079772E"/>
    <w:rsid w:val="007979A7"/>
    <w:rsid w:val="00797F83"/>
    <w:rsid w:val="007A1EB2"/>
    <w:rsid w:val="007A1ECC"/>
    <w:rsid w:val="007A25FE"/>
    <w:rsid w:val="007A4DCB"/>
    <w:rsid w:val="007A580B"/>
    <w:rsid w:val="007A6FB9"/>
    <w:rsid w:val="007B054D"/>
    <w:rsid w:val="007B0791"/>
    <w:rsid w:val="007B0BC2"/>
    <w:rsid w:val="007B223B"/>
    <w:rsid w:val="007B2386"/>
    <w:rsid w:val="007B5A0E"/>
    <w:rsid w:val="007B6FC8"/>
    <w:rsid w:val="007C04FA"/>
    <w:rsid w:val="007C0517"/>
    <w:rsid w:val="007C3E9C"/>
    <w:rsid w:val="007C6DD4"/>
    <w:rsid w:val="007C7D8C"/>
    <w:rsid w:val="007D040B"/>
    <w:rsid w:val="007D1F87"/>
    <w:rsid w:val="007E1660"/>
    <w:rsid w:val="007E1B5E"/>
    <w:rsid w:val="007E1BCC"/>
    <w:rsid w:val="007E1C7C"/>
    <w:rsid w:val="007E270F"/>
    <w:rsid w:val="007E2BA7"/>
    <w:rsid w:val="007E48B2"/>
    <w:rsid w:val="007F0B1F"/>
    <w:rsid w:val="007F3F31"/>
    <w:rsid w:val="007F5230"/>
    <w:rsid w:val="007F59D4"/>
    <w:rsid w:val="007F78F1"/>
    <w:rsid w:val="00801BD6"/>
    <w:rsid w:val="00803645"/>
    <w:rsid w:val="0080457E"/>
    <w:rsid w:val="00805B50"/>
    <w:rsid w:val="00811019"/>
    <w:rsid w:val="00815197"/>
    <w:rsid w:val="00820A6B"/>
    <w:rsid w:val="00821859"/>
    <w:rsid w:val="008219FA"/>
    <w:rsid w:val="0082234B"/>
    <w:rsid w:val="008223B3"/>
    <w:rsid w:val="00822C20"/>
    <w:rsid w:val="008251FF"/>
    <w:rsid w:val="00830177"/>
    <w:rsid w:val="00831FC5"/>
    <w:rsid w:val="0083245D"/>
    <w:rsid w:val="00832940"/>
    <w:rsid w:val="00835B1C"/>
    <w:rsid w:val="00835E52"/>
    <w:rsid w:val="0083715C"/>
    <w:rsid w:val="00842B76"/>
    <w:rsid w:val="00842BC5"/>
    <w:rsid w:val="0084329B"/>
    <w:rsid w:val="008447A4"/>
    <w:rsid w:val="00844CAB"/>
    <w:rsid w:val="00845624"/>
    <w:rsid w:val="00846155"/>
    <w:rsid w:val="00846F8F"/>
    <w:rsid w:val="0085299E"/>
    <w:rsid w:val="00853830"/>
    <w:rsid w:val="008558DA"/>
    <w:rsid w:val="00855BFF"/>
    <w:rsid w:val="0085608C"/>
    <w:rsid w:val="00857EC9"/>
    <w:rsid w:val="008649FE"/>
    <w:rsid w:val="00870CF7"/>
    <w:rsid w:val="00872F33"/>
    <w:rsid w:val="00873A92"/>
    <w:rsid w:val="008741F6"/>
    <w:rsid w:val="008757B6"/>
    <w:rsid w:val="00876373"/>
    <w:rsid w:val="008770B9"/>
    <w:rsid w:val="00880756"/>
    <w:rsid w:val="00881656"/>
    <w:rsid w:val="00881E75"/>
    <w:rsid w:val="00885509"/>
    <w:rsid w:val="00892767"/>
    <w:rsid w:val="0089714B"/>
    <w:rsid w:val="00897DCA"/>
    <w:rsid w:val="008A0A30"/>
    <w:rsid w:val="008A53ED"/>
    <w:rsid w:val="008A688B"/>
    <w:rsid w:val="008A7D6C"/>
    <w:rsid w:val="008A7DA9"/>
    <w:rsid w:val="008B02CA"/>
    <w:rsid w:val="008B14D7"/>
    <w:rsid w:val="008B1531"/>
    <w:rsid w:val="008B510D"/>
    <w:rsid w:val="008B531A"/>
    <w:rsid w:val="008B7711"/>
    <w:rsid w:val="008C46FE"/>
    <w:rsid w:val="008C4724"/>
    <w:rsid w:val="008C564F"/>
    <w:rsid w:val="008C625B"/>
    <w:rsid w:val="008C6926"/>
    <w:rsid w:val="008C7D88"/>
    <w:rsid w:val="008D30EC"/>
    <w:rsid w:val="008D4729"/>
    <w:rsid w:val="008D4B73"/>
    <w:rsid w:val="008D7D45"/>
    <w:rsid w:val="008E3B1F"/>
    <w:rsid w:val="008E3C26"/>
    <w:rsid w:val="008E5AAB"/>
    <w:rsid w:val="008E5B7A"/>
    <w:rsid w:val="008F19E9"/>
    <w:rsid w:val="008F1A89"/>
    <w:rsid w:val="008F2F20"/>
    <w:rsid w:val="008F3025"/>
    <w:rsid w:val="008F43F0"/>
    <w:rsid w:val="008F7453"/>
    <w:rsid w:val="008F7666"/>
    <w:rsid w:val="00901082"/>
    <w:rsid w:val="00905A50"/>
    <w:rsid w:val="00907FAC"/>
    <w:rsid w:val="00915BD4"/>
    <w:rsid w:val="0091647A"/>
    <w:rsid w:val="009170C5"/>
    <w:rsid w:val="009209C3"/>
    <w:rsid w:val="00922C73"/>
    <w:rsid w:val="00922E3E"/>
    <w:rsid w:val="00923485"/>
    <w:rsid w:val="009239FC"/>
    <w:rsid w:val="00924483"/>
    <w:rsid w:val="00924DF9"/>
    <w:rsid w:val="009261A5"/>
    <w:rsid w:val="0093342E"/>
    <w:rsid w:val="00934BB9"/>
    <w:rsid w:val="009366D2"/>
    <w:rsid w:val="00937CF3"/>
    <w:rsid w:val="00941844"/>
    <w:rsid w:val="009427E2"/>
    <w:rsid w:val="00942CC1"/>
    <w:rsid w:val="0094377B"/>
    <w:rsid w:val="00943D34"/>
    <w:rsid w:val="00943D42"/>
    <w:rsid w:val="00945624"/>
    <w:rsid w:val="00945B14"/>
    <w:rsid w:val="00946AE9"/>
    <w:rsid w:val="00952C0B"/>
    <w:rsid w:val="00953B95"/>
    <w:rsid w:val="00960878"/>
    <w:rsid w:val="00962386"/>
    <w:rsid w:val="0096364D"/>
    <w:rsid w:val="00964B79"/>
    <w:rsid w:val="00970051"/>
    <w:rsid w:val="009709F3"/>
    <w:rsid w:val="00971A8F"/>
    <w:rsid w:val="00972DF0"/>
    <w:rsid w:val="00976B33"/>
    <w:rsid w:val="00981E40"/>
    <w:rsid w:val="0098305E"/>
    <w:rsid w:val="00986347"/>
    <w:rsid w:val="0098724B"/>
    <w:rsid w:val="00991384"/>
    <w:rsid w:val="00991BFF"/>
    <w:rsid w:val="00992583"/>
    <w:rsid w:val="00992B7F"/>
    <w:rsid w:val="0099312E"/>
    <w:rsid w:val="00994B70"/>
    <w:rsid w:val="009958C3"/>
    <w:rsid w:val="00997A32"/>
    <w:rsid w:val="009A04BE"/>
    <w:rsid w:val="009A2322"/>
    <w:rsid w:val="009A39BE"/>
    <w:rsid w:val="009B4F73"/>
    <w:rsid w:val="009B639B"/>
    <w:rsid w:val="009B6D1D"/>
    <w:rsid w:val="009B7F1A"/>
    <w:rsid w:val="009C0DBF"/>
    <w:rsid w:val="009C4F75"/>
    <w:rsid w:val="009D12D5"/>
    <w:rsid w:val="009D1334"/>
    <w:rsid w:val="009D2092"/>
    <w:rsid w:val="009D2817"/>
    <w:rsid w:val="009D4AE2"/>
    <w:rsid w:val="009D7D55"/>
    <w:rsid w:val="009E1FDF"/>
    <w:rsid w:val="009E3422"/>
    <w:rsid w:val="009E6442"/>
    <w:rsid w:val="009F1836"/>
    <w:rsid w:val="009F43F1"/>
    <w:rsid w:val="009F4545"/>
    <w:rsid w:val="009F608E"/>
    <w:rsid w:val="009F6383"/>
    <w:rsid w:val="00A02785"/>
    <w:rsid w:val="00A041D7"/>
    <w:rsid w:val="00A1272A"/>
    <w:rsid w:val="00A16063"/>
    <w:rsid w:val="00A1716D"/>
    <w:rsid w:val="00A24962"/>
    <w:rsid w:val="00A26513"/>
    <w:rsid w:val="00A270A1"/>
    <w:rsid w:val="00A31622"/>
    <w:rsid w:val="00A34718"/>
    <w:rsid w:val="00A364B3"/>
    <w:rsid w:val="00A370BD"/>
    <w:rsid w:val="00A375F8"/>
    <w:rsid w:val="00A5048C"/>
    <w:rsid w:val="00A53996"/>
    <w:rsid w:val="00A55497"/>
    <w:rsid w:val="00A555E4"/>
    <w:rsid w:val="00A557A0"/>
    <w:rsid w:val="00A560B9"/>
    <w:rsid w:val="00A57F31"/>
    <w:rsid w:val="00A60F3B"/>
    <w:rsid w:val="00A62969"/>
    <w:rsid w:val="00A634CE"/>
    <w:rsid w:val="00A63581"/>
    <w:rsid w:val="00A63A2C"/>
    <w:rsid w:val="00A63F65"/>
    <w:rsid w:val="00A64DBA"/>
    <w:rsid w:val="00A67466"/>
    <w:rsid w:val="00A720DC"/>
    <w:rsid w:val="00A7365F"/>
    <w:rsid w:val="00A7402E"/>
    <w:rsid w:val="00A76B91"/>
    <w:rsid w:val="00A77145"/>
    <w:rsid w:val="00A821F3"/>
    <w:rsid w:val="00A8562E"/>
    <w:rsid w:val="00A86E02"/>
    <w:rsid w:val="00A91409"/>
    <w:rsid w:val="00A914D8"/>
    <w:rsid w:val="00A91547"/>
    <w:rsid w:val="00A953F4"/>
    <w:rsid w:val="00A95FC7"/>
    <w:rsid w:val="00AA06B4"/>
    <w:rsid w:val="00AA0F71"/>
    <w:rsid w:val="00AA1438"/>
    <w:rsid w:val="00AA2C33"/>
    <w:rsid w:val="00AA4FDC"/>
    <w:rsid w:val="00AA6436"/>
    <w:rsid w:val="00AC04CB"/>
    <w:rsid w:val="00AC3900"/>
    <w:rsid w:val="00AC41A3"/>
    <w:rsid w:val="00AC5E22"/>
    <w:rsid w:val="00AD0B0D"/>
    <w:rsid w:val="00AD18BA"/>
    <w:rsid w:val="00AD415E"/>
    <w:rsid w:val="00AE0EB0"/>
    <w:rsid w:val="00AF025A"/>
    <w:rsid w:val="00AF0E0E"/>
    <w:rsid w:val="00AF17A2"/>
    <w:rsid w:val="00AF437D"/>
    <w:rsid w:val="00AF6D12"/>
    <w:rsid w:val="00B0122E"/>
    <w:rsid w:val="00B02B79"/>
    <w:rsid w:val="00B06748"/>
    <w:rsid w:val="00B06A33"/>
    <w:rsid w:val="00B12321"/>
    <w:rsid w:val="00B13329"/>
    <w:rsid w:val="00B20AFE"/>
    <w:rsid w:val="00B20C53"/>
    <w:rsid w:val="00B23CCA"/>
    <w:rsid w:val="00B255E0"/>
    <w:rsid w:val="00B2726E"/>
    <w:rsid w:val="00B31A75"/>
    <w:rsid w:val="00B33CCE"/>
    <w:rsid w:val="00B376A6"/>
    <w:rsid w:val="00B521CD"/>
    <w:rsid w:val="00B565E2"/>
    <w:rsid w:val="00B57BB7"/>
    <w:rsid w:val="00B57D30"/>
    <w:rsid w:val="00B57E4F"/>
    <w:rsid w:val="00B65ECD"/>
    <w:rsid w:val="00B72463"/>
    <w:rsid w:val="00B729D4"/>
    <w:rsid w:val="00B74542"/>
    <w:rsid w:val="00B77E21"/>
    <w:rsid w:val="00B802C1"/>
    <w:rsid w:val="00B80328"/>
    <w:rsid w:val="00B80FA7"/>
    <w:rsid w:val="00B81BB3"/>
    <w:rsid w:val="00B81FD5"/>
    <w:rsid w:val="00B82BC6"/>
    <w:rsid w:val="00B84FEE"/>
    <w:rsid w:val="00B8522D"/>
    <w:rsid w:val="00B92831"/>
    <w:rsid w:val="00B9401D"/>
    <w:rsid w:val="00B946F4"/>
    <w:rsid w:val="00B9560A"/>
    <w:rsid w:val="00BA348E"/>
    <w:rsid w:val="00BA3D03"/>
    <w:rsid w:val="00BA4274"/>
    <w:rsid w:val="00BA520E"/>
    <w:rsid w:val="00BA5C54"/>
    <w:rsid w:val="00BB04B4"/>
    <w:rsid w:val="00BB3028"/>
    <w:rsid w:val="00BB3A5C"/>
    <w:rsid w:val="00BB5E36"/>
    <w:rsid w:val="00BB5F1C"/>
    <w:rsid w:val="00BB6131"/>
    <w:rsid w:val="00BB782E"/>
    <w:rsid w:val="00BC00ED"/>
    <w:rsid w:val="00BC0389"/>
    <w:rsid w:val="00BC1410"/>
    <w:rsid w:val="00BC18C2"/>
    <w:rsid w:val="00BC3429"/>
    <w:rsid w:val="00BD0A3D"/>
    <w:rsid w:val="00BD1D73"/>
    <w:rsid w:val="00BD31DD"/>
    <w:rsid w:val="00BD4101"/>
    <w:rsid w:val="00BD4615"/>
    <w:rsid w:val="00BD4BD9"/>
    <w:rsid w:val="00BD4E96"/>
    <w:rsid w:val="00BD689C"/>
    <w:rsid w:val="00BE030A"/>
    <w:rsid w:val="00BE1653"/>
    <w:rsid w:val="00BE182E"/>
    <w:rsid w:val="00BE4C3C"/>
    <w:rsid w:val="00BF25DB"/>
    <w:rsid w:val="00BF2962"/>
    <w:rsid w:val="00BF2C00"/>
    <w:rsid w:val="00BF3C23"/>
    <w:rsid w:val="00BF4AA7"/>
    <w:rsid w:val="00BF6526"/>
    <w:rsid w:val="00BF694A"/>
    <w:rsid w:val="00C0004A"/>
    <w:rsid w:val="00C013F7"/>
    <w:rsid w:val="00C05F08"/>
    <w:rsid w:val="00C06A53"/>
    <w:rsid w:val="00C06EC3"/>
    <w:rsid w:val="00C07DA5"/>
    <w:rsid w:val="00C11212"/>
    <w:rsid w:val="00C142D2"/>
    <w:rsid w:val="00C159DB"/>
    <w:rsid w:val="00C15B1D"/>
    <w:rsid w:val="00C17F5A"/>
    <w:rsid w:val="00C20E2A"/>
    <w:rsid w:val="00C21639"/>
    <w:rsid w:val="00C21B65"/>
    <w:rsid w:val="00C22132"/>
    <w:rsid w:val="00C226CA"/>
    <w:rsid w:val="00C27A7C"/>
    <w:rsid w:val="00C32DC8"/>
    <w:rsid w:val="00C33693"/>
    <w:rsid w:val="00C33C6E"/>
    <w:rsid w:val="00C42177"/>
    <w:rsid w:val="00C46AFC"/>
    <w:rsid w:val="00C47580"/>
    <w:rsid w:val="00C5062B"/>
    <w:rsid w:val="00C519DC"/>
    <w:rsid w:val="00C52105"/>
    <w:rsid w:val="00C5389F"/>
    <w:rsid w:val="00C545C8"/>
    <w:rsid w:val="00C54A65"/>
    <w:rsid w:val="00C57657"/>
    <w:rsid w:val="00C57988"/>
    <w:rsid w:val="00C610A2"/>
    <w:rsid w:val="00C66E52"/>
    <w:rsid w:val="00C827F3"/>
    <w:rsid w:val="00C8693D"/>
    <w:rsid w:val="00C86C32"/>
    <w:rsid w:val="00C8715B"/>
    <w:rsid w:val="00C911C9"/>
    <w:rsid w:val="00C91A9F"/>
    <w:rsid w:val="00C92130"/>
    <w:rsid w:val="00C96ADF"/>
    <w:rsid w:val="00CA2AFE"/>
    <w:rsid w:val="00CA405B"/>
    <w:rsid w:val="00CA7702"/>
    <w:rsid w:val="00CB3EB8"/>
    <w:rsid w:val="00CB4DBD"/>
    <w:rsid w:val="00CB6DEA"/>
    <w:rsid w:val="00CB7B59"/>
    <w:rsid w:val="00CC2888"/>
    <w:rsid w:val="00CC2E6D"/>
    <w:rsid w:val="00CC3C53"/>
    <w:rsid w:val="00CC4E38"/>
    <w:rsid w:val="00CC5880"/>
    <w:rsid w:val="00CD38CF"/>
    <w:rsid w:val="00CD39A2"/>
    <w:rsid w:val="00CD4071"/>
    <w:rsid w:val="00CD4BF2"/>
    <w:rsid w:val="00CD6EAE"/>
    <w:rsid w:val="00CD7130"/>
    <w:rsid w:val="00CE7317"/>
    <w:rsid w:val="00CF2A0D"/>
    <w:rsid w:val="00CF4BB0"/>
    <w:rsid w:val="00CF4CB6"/>
    <w:rsid w:val="00CF5D05"/>
    <w:rsid w:val="00CF5E90"/>
    <w:rsid w:val="00CF6854"/>
    <w:rsid w:val="00CF7735"/>
    <w:rsid w:val="00D0178A"/>
    <w:rsid w:val="00D02F5E"/>
    <w:rsid w:val="00D05BE6"/>
    <w:rsid w:val="00D07668"/>
    <w:rsid w:val="00D07EBF"/>
    <w:rsid w:val="00D11960"/>
    <w:rsid w:val="00D12316"/>
    <w:rsid w:val="00D136C0"/>
    <w:rsid w:val="00D149FB"/>
    <w:rsid w:val="00D16079"/>
    <w:rsid w:val="00D16CC5"/>
    <w:rsid w:val="00D20B8F"/>
    <w:rsid w:val="00D21BC9"/>
    <w:rsid w:val="00D22F8D"/>
    <w:rsid w:val="00D2434A"/>
    <w:rsid w:val="00D2522B"/>
    <w:rsid w:val="00D26A0F"/>
    <w:rsid w:val="00D27852"/>
    <w:rsid w:val="00D369B2"/>
    <w:rsid w:val="00D418DB"/>
    <w:rsid w:val="00D42D37"/>
    <w:rsid w:val="00D436E2"/>
    <w:rsid w:val="00D4547D"/>
    <w:rsid w:val="00D45CF7"/>
    <w:rsid w:val="00D511D9"/>
    <w:rsid w:val="00D525C2"/>
    <w:rsid w:val="00D52B39"/>
    <w:rsid w:val="00D52EA6"/>
    <w:rsid w:val="00D5751E"/>
    <w:rsid w:val="00D57C67"/>
    <w:rsid w:val="00D57F19"/>
    <w:rsid w:val="00D60159"/>
    <w:rsid w:val="00D61EE1"/>
    <w:rsid w:val="00D6432A"/>
    <w:rsid w:val="00D651DD"/>
    <w:rsid w:val="00D74A25"/>
    <w:rsid w:val="00D74EED"/>
    <w:rsid w:val="00D807AD"/>
    <w:rsid w:val="00D80FC2"/>
    <w:rsid w:val="00D812EC"/>
    <w:rsid w:val="00D850FE"/>
    <w:rsid w:val="00D864AB"/>
    <w:rsid w:val="00D87DCD"/>
    <w:rsid w:val="00D9199E"/>
    <w:rsid w:val="00D94B7A"/>
    <w:rsid w:val="00D95686"/>
    <w:rsid w:val="00D95997"/>
    <w:rsid w:val="00DA2E9E"/>
    <w:rsid w:val="00DA3D36"/>
    <w:rsid w:val="00DA449A"/>
    <w:rsid w:val="00DA61ED"/>
    <w:rsid w:val="00DA6A35"/>
    <w:rsid w:val="00DB747E"/>
    <w:rsid w:val="00DC0CEC"/>
    <w:rsid w:val="00DC52C7"/>
    <w:rsid w:val="00DD3E72"/>
    <w:rsid w:val="00DD43EE"/>
    <w:rsid w:val="00DD66D7"/>
    <w:rsid w:val="00DD7209"/>
    <w:rsid w:val="00DD731A"/>
    <w:rsid w:val="00DE015E"/>
    <w:rsid w:val="00DE065D"/>
    <w:rsid w:val="00DE0B50"/>
    <w:rsid w:val="00DE10FC"/>
    <w:rsid w:val="00DE2C37"/>
    <w:rsid w:val="00DE46F9"/>
    <w:rsid w:val="00DE5C04"/>
    <w:rsid w:val="00DE717B"/>
    <w:rsid w:val="00DF486C"/>
    <w:rsid w:val="00DF7EAB"/>
    <w:rsid w:val="00DF7EC3"/>
    <w:rsid w:val="00E040C3"/>
    <w:rsid w:val="00E119BC"/>
    <w:rsid w:val="00E13876"/>
    <w:rsid w:val="00E13AC1"/>
    <w:rsid w:val="00E167E4"/>
    <w:rsid w:val="00E202E8"/>
    <w:rsid w:val="00E225BE"/>
    <w:rsid w:val="00E22629"/>
    <w:rsid w:val="00E23653"/>
    <w:rsid w:val="00E240EB"/>
    <w:rsid w:val="00E25A6C"/>
    <w:rsid w:val="00E2609D"/>
    <w:rsid w:val="00E27508"/>
    <w:rsid w:val="00E3409B"/>
    <w:rsid w:val="00E37D7F"/>
    <w:rsid w:val="00E41EF2"/>
    <w:rsid w:val="00E42086"/>
    <w:rsid w:val="00E42337"/>
    <w:rsid w:val="00E444FA"/>
    <w:rsid w:val="00E5209F"/>
    <w:rsid w:val="00E55B0A"/>
    <w:rsid w:val="00E63411"/>
    <w:rsid w:val="00E65997"/>
    <w:rsid w:val="00E677E9"/>
    <w:rsid w:val="00E70354"/>
    <w:rsid w:val="00E712C1"/>
    <w:rsid w:val="00E72850"/>
    <w:rsid w:val="00E72D51"/>
    <w:rsid w:val="00E76B1E"/>
    <w:rsid w:val="00E77C1D"/>
    <w:rsid w:val="00E91D91"/>
    <w:rsid w:val="00E95E56"/>
    <w:rsid w:val="00E968AA"/>
    <w:rsid w:val="00E974DD"/>
    <w:rsid w:val="00EA0699"/>
    <w:rsid w:val="00EA1653"/>
    <w:rsid w:val="00EA3ED5"/>
    <w:rsid w:val="00EA407E"/>
    <w:rsid w:val="00EA4D63"/>
    <w:rsid w:val="00EA54A0"/>
    <w:rsid w:val="00EA5A41"/>
    <w:rsid w:val="00EA6D1D"/>
    <w:rsid w:val="00EB0B36"/>
    <w:rsid w:val="00EB12D3"/>
    <w:rsid w:val="00EC0C7F"/>
    <w:rsid w:val="00EC3268"/>
    <w:rsid w:val="00EC42A8"/>
    <w:rsid w:val="00EC4AEE"/>
    <w:rsid w:val="00EC56EF"/>
    <w:rsid w:val="00EC70F5"/>
    <w:rsid w:val="00ED02D8"/>
    <w:rsid w:val="00ED0AED"/>
    <w:rsid w:val="00ED19C7"/>
    <w:rsid w:val="00ED2418"/>
    <w:rsid w:val="00ED3AB8"/>
    <w:rsid w:val="00ED3B97"/>
    <w:rsid w:val="00ED5372"/>
    <w:rsid w:val="00ED6681"/>
    <w:rsid w:val="00EE0BA8"/>
    <w:rsid w:val="00EE26C1"/>
    <w:rsid w:val="00EE7275"/>
    <w:rsid w:val="00EF09D4"/>
    <w:rsid w:val="00EF443A"/>
    <w:rsid w:val="00EF7303"/>
    <w:rsid w:val="00F01681"/>
    <w:rsid w:val="00F026D5"/>
    <w:rsid w:val="00F06803"/>
    <w:rsid w:val="00F0707B"/>
    <w:rsid w:val="00F10EE6"/>
    <w:rsid w:val="00F1285F"/>
    <w:rsid w:val="00F1378B"/>
    <w:rsid w:val="00F15970"/>
    <w:rsid w:val="00F16BC3"/>
    <w:rsid w:val="00F17986"/>
    <w:rsid w:val="00F2518B"/>
    <w:rsid w:val="00F25405"/>
    <w:rsid w:val="00F32B50"/>
    <w:rsid w:val="00F3717B"/>
    <w:rsid w:val="00F4251D"/>
    <w:rsid w:val="00F428F1"/>
    <w:rsid w:val="00F45613"/>
    <w:rsid w:val="00F45C22"/>
    <w:rsid w:val="00F46F2B"/>
    <w:rsid w:val="00F51820"/>
    <w:rsid w:val="00F519D8"/>
    <w:rsid w:val="00F5289B"/>
    <w:rsid w:val="00F54778"/>
    <w:rsid w:val="00F54AE6"/>
    <w:rsid w:val="00F61F7E"/>
    <w:rsid w:val="00F620FE"/>
    <w:rsid w:val="00F633D1"/>
    <w:rsid w:val="00F64E17"/>
    <w:rsid w:val="00F65349"/>
    <w:rsid w:val="00F66471"/>
    <w:rsid w:val="00F67EA6"/>
    <w:rsid w:val="00F73724"/>
    <w:rsid w:val="00F73884"/>
    <w:rsid w:val="00F73A91"/>
    <w:rsid w:val="00F746EF"/>
    <w:rsid w:val="00F7521D"/>
    <w:rsid w:val="00F772CF"/>
    <w:rsid w:val="00F92EFF"/>
    <w:rsid w:val="00F9607D"/>
    <w:rsid w:val="00F964C5"/>
    <w:rsid w:val="00FA13C4"/>
    <w:rsid w:val="00FA3430"/>
    <w:rsid w:val="00FA7562"/>
    <w:rsid w:val="00FB340F"/>
    <w:rsid w:val="00FB4441"/>
    <w:rsid w:val="00FB4D24"/>
    <w:rsid w:val="00FB4E7F"/>
    <w:rsid w:val="00FB536D"/>
    <w:rsid w:val="00FC20F7"/>
    <w:rsid w:val="00FC2201"/>
    <w:rsid w:val="00FC28C3"/>
    <w:rsid w:val="00FC3C5B"/>
    <w:rsid w:val="00FC44B0"/>
    <w:rsid w:val="00FC563A"/>
    <w:rsid w:val="00FC67DA"/>
    <w:rsid w:val="00FD1776"/>
    <w:rsid w:val="00FD65AA"/>
    <w:rsid w:val="00FD7A7E"/>
    <w:rsid w:val="00FE0173"/>
    <w:rsid w:val="00FE05D9"/>
    <w:rsid w:val="00FE5B73"/>
    <w:rsid w:val="00FF1575"/>
    <w:rsid w:val="00FF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37912E"/>
  <w15:chartTrackingRefBased/>
  <w15:docId w15:val="{AE183F17-B135-4D49-80AB-AB974038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F0E"/>
    <w:rPr>
      <w:lang w:val="es-ES" w:eastAsia="es-ES"/>
    </w:rPr>
  </w:style>
  <w:style w:type="paragraph" w:styleId="Ttulo1">
    <w:name w:val="heading 1"/>
    <w:basedOn w:val="Normal"/>
    <w:next w:val="Normal"/>
    <w:qFormat/>
    <w:rsid w:val="007A1ECC"/>
    <w:pPr>
      <w:keepNext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A1ECC"/>
    <w:pPr>
      <w:keepNext/>
      <w:jc w:val="center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A1ECC"/>
    <w:pPr>
      <w:keepNext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A1ECC"/>
    <w:pPr>
      <w:keepNext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A1ECC"/>
    <w:pPr>
      <w:keepNext/>
      <w:jc w:val="both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7A1ECC"/>
    <w:pPr>
      <w:keepNext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05B50"/>
    <w:pPr>
      <w:keepNext/>
      <w:outlineLvl w:val="6"/>
    </w:pPr>
    <w:rPr>
      <w:b/>
      <w:sz w:val="24"/>
      <w:lang w:val="es-MX"/>
    </w:rPr>
  </w:style>
  <w:style w:type="paragraph" w:styleId="Ttulo8">
    <w:name w:val="heading 8"/>
    <w:basedOn w:val="Normal"/>
    <w:next w:val="Normal"/>
    <w:qFormat/>
    <w:rsid w:val="00805B50"/>
    <w:pPr>
      <w:keepNext/>
      <w:spacing w:line="360" w:lineRule="auto"/>
      <w:jc w:val="both"/>
      <w:outlineLvl w:val="7"/>
    </w:pPr>
    <w:rPr>
      <w:sz w:val="24"/>
      <w:lang w:val="es-MX"/>
    </w:rPr>
  </w:style>
  <w:style w:type="paragraph" w:styleId="Ttulo9">
    <w:name w:val="heading 9"/>
    <w:basedOn w:val="Normal"/>
    <w:next w:val="Normal"/>
    <w:qFormat/>
    <w:rsid w:val="00805B50"/>
    <w:pPr>
      <w:keepNext/>
      <w:jc w:val="both"/>
      <w:outlineLvl w:val="8"/>
    </w:pPr>
    <w:rPr>
      <w:rFonts w:ascii="Tahoma" w:hAnsi="Tahoma"/>
      <w:sz w:val="28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05B50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805B50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805B50"/>
    <w:rPr>
      <w:sz w:val="28"/>
      <w:lang w:val="es-MX"/>
    </w:rPr>
  </w:style>
  <w:style w:type="character" w:styleId="Hipervnculo">
    <w:name w:val="Hyperlink"/>
    <w:rsid w:val="007A1ECC"/>
    <w:rPr>
      <w:color w:val="0000FF"/>
      <w:u w:val="single"/>
    </w:rPr>
  </w:style>
  <w:style w:type="paragraph" w:styleId="Ttulo">
    <w:name w:val="Title"/>
    <w:basedOn w:val="Normal"/>
    <w:qFormat/>
    <w:rsid w:val="00805B50"/>
    <w:pPr>
      <w:jc w:val="center"/>
    </w:pPr>
    <w:rPr>
      <w:rFonts w:ascii="Arial" w:hAnsi="Arial" w:cs="Arial"/>
      <w:b/>
      <w:bCs/>
      <w:i/>
      <w:iCs/>
      <w:sz w:val="28"/>
      <w:szCs w:val="24"/>
    </w:rPr>
  </w:style>
  <w:style w:type="paragraph" w:styleId="Textoindependiente2">
    <w:name w:val="Body Text 2"/>
    <w:basedOn w:val="Normal"/>
    <w:rsid w:val="00805B50"/>
    <w:rPr>
      <w:rFonts w:ascii="Arial" w:hAnsi="Arial" w:cs="Arial"/>
      <w:i/>
      <w:iCs/>
      <w:sz w:val="24"/>
    </w:rPr>
  </w:style>
  <w:style w:type="character" w:styleId="Hipervnculovisitado">
    <w:name w:val="FollowedHyperlink"/>
    <w:rsid w:val="007A1ECC"/>
    <w:rPr>
      <w:color w:val="800080"/>
      <w:u w:val="single"/>
    </w:rPr>
  </w:style>
  <w:style w:type="paragraph" w:styleId="Subttulo">
    <w:name w:val="Subtitle"/>
    <w:basedOn w:val="Normal"/>
    <w:qFormat/>
    <w:rsid w:val="00805B50"/>
    <w:pPr>
      <w:jc w:val="both"/>
    </w:pPr>
    <w:rPr>
      <w:rFonts w:ascii="Arial" w:hAnsi="Arial" w:cs="Arial"/>
      <w:sz w:val="24"/>
    </w:rPr>
  </w:style>
  <w:style w:type="paragraph" w:styleId="Sangradetextonormal">
    <w:name w:val="Body Text Indent"/>
    <w:basedOn w:val="Normal"/>
    <w:rsid w:val="00805B50"/>
    <w:pPr>
      <w:ind w:left="360"/>
      <w:jc w:val="both"/>
    </w:pPr>
    <w:rPr>
      <w:rFonts w:ascii="Arial" w:hAnsi="Arial" w:cs="Arial"/>
      <w:sz w:val="24"/>
    </w:rPr>
  </w:style>
  <w:style w:type="paragraph" w:styleId="Textoindependiente3">
    <w:name w:val="Body Text 3"/>
    <w:basedOn w:val="Normal"/>
    <w:rsid w:val="00805B50"/>
    <w:pPr>
      <w:spacing w:after="120"/>
    </w:pPr>
    <w:rPr>
      <w:sz w:val="16"/>
      <w:szCs w:val="16"/>
    </w:rPr>
  </w:style>
  <w:style w:type="paragraph" w:styleId="Saludo">
    <w:name w:val="Salutation"/>
    <w:basedOn w:val="Normal"/>
    <w:next w:val="Normal"/>
    <w:rsid w:val="00805B50"/>
    <w:rPr>
      <w:sz w:val="24"/>
      <w:szCs w:val="24"/>
    </w:rPr>
  </w:style>
  <w:style w:type="paragraph" w:styleId="Fecha">
    <w:name w:val="Date"/>
    <w:basedOn w:val="Normal"/>
    <w:next w:val="Normal"/>
    <w:rsid w:val="00805B50"/>
    <w:rPr>
      <w:rFonts w:ascii="Arial" w:hAnsi="Arial"/>
      <w:sz w:val="24"/>
      <w:lang w:val="es-ES_tradnl"/>
    </w:rPr>
  </w:style>
  <w:style w:type="table" w:styleId="Tablaweb3">
    <w:name w:val="Table Web 3"/>
    <w:basedOn w:val="Tablanormal"/>
    <w:rsid w:val="00B8032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7A1ECC"/>
    <w:tblPr>
      <w:tblBorders>
        <w:top w:val="single" w:sz="4" w:space="0" w:color="CC9966"/>
        <w:left w:val="single" w:sz="4" w:space="0" w:color="CC9966"/>
        <w:bottom w:val="single" w:sz="4" w:space="0" w:color="CC9966"/>
        <w:right w:val="single" w:sz="4" w:space="0" w:color="CC9966"/>
        <w:insideH w:val="single" w:sz="4" w:space="0" w:color="CC9966"/>
        <w:insideV w:val="single" w:sz="4" w:space="0" w:color="CC9966"/>
      </w:tblBorders>
    </w:tblPr>
  </w:style>
  <w:style w:type="paragraph" w:customStyle="1" w:styleId="CharChar1">
    <w:name w:val="Char Char1"/>
    <w:basedOn w:val="Normal"/>
    <w:rsid w:val="00C519DC"/>
    <w:pPr>
      <w:overflowPunct w:val="0"/>
      <w:autoSpaceDE w:val="0"/>
      <w:autoSpaceDN w:val="0"/>
      <w:adjustRightInd w:val="0"/>
      <w:spacing w:after="160" w:line="240" w:lineRule="exact"/>
      <w:textAlignment w:val="baseline"/>
    </w:pPr>
    <w:rPr>
      <w:rFonts w:ascii="Verdana" w:hAnsi="Verdana"/>
      <w:lang w:val="en-US" w:eastAsia="en-US"/>
    </w:rPr>
  </w:style>
  <w:style w:type="paragraph" w:styleId="Textodeglobo">
    <w:name w:val="Balloon Text"/>
    <w:basedOn w:val="Normal"/>
    <w:semiHidden/>
    <w:rsid w:val="00DE015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F25405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0C3DDB"/>
    <w:pPr>
      <w:ind w:left="708"/>
    </w:pPr>
  </w:style>
  <w:style w:type="table" w:styleId="Tablaconcuadrcula">
    <w:name w:val="Table Grid"/>
    <w:basedOn w:val="Tablanormal"/>
    <w:rsid w:val="0042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815197"/>
    <w:rPr>
      <w:lang w:val="es-ES_tradnl" w:eastAsia="es-ES"/>
    </w:rPr>
  </w:style>
  <w:style w:type="character" w:styleId="Fuerte">
    <w:name w:val="Strong"/>
    <w:uiPriority w:val="22"/>
    <w:qFormat/>
    <w:rsid w:val="00EF44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anco\Desktop\Documentos%20GAIPD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D3232-53D6-4D2C-B07E-F0C59FDC3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Documentos GAIPDP</Template>
  <TotalTime>12</TotalTime>
  <Pages>1</Pages>
  <Words>294</Words>
  <Characters>1606</Characters>
  <Application>Microsoft Office Word</Application>
  <DocSecurity>0</DocSecurity>
  <Lines>146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PBL-001</vt:lpstr>
    </vt:vector>
  </TitlesOfParts>
  <Company>Registraduria Nacional del Estado Civil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PBL-001</dc:title>
  <dc:subject/>
  <dc:creator>Marlon Franco B</dc:creator>
  <cp:keywords/>
  <cp:lastModifiedBy>Juan Sebastian Murillo Becerra</cp:lastModifiedBy>
  <cp:revision>5</cp:revision>
  <cp:lastPrinted>2025-02-17T15:38:00Z</cp:lastPrinted>
  <dcterms:created xsi:type="dcterms:W3CDTF">2025-11-12T00:29:00Z</dcterms:created>
  <dcterms:modified xsi:type="dcterms:W3CDTF">2026-02-04T13:39:00Z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ceb9f771-a54d-427a-9414-a4a4be7a3d20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ceb9f771-a54d-427a-9414-a4a4be7a3d20</vt:lpwstr>
  </property>
  <property fmtid="{D5CDD505-2E9C-101B-9397-08002B2CF9AE}" pid="6" name="UserId">
    <vt:lpwstr>Juan Sebastian Murillo Becerra</vt:lpwstr>
  </property>
  <property fmtid="{D5CDD505-2E9C-101B-9397-08002B2CF9AE}" pid="7" name="TagDateTime">
    <vt:lpwstr>2026-02-04T13:29:35Z</vt:lpwstr>
  </property>
  <property fmtid="{D5CDD505-2E9C-101B-9397-08002B2CF9AE}" pid="8" name="GVData">
    <vt:lpwstr>eyJPUyI6IldpbmRvd3MiLCJkb2NJRCI6ImNlYjlmNzcxLWE1NGQtNDI3YS05NDE0LWE0YTRiZTdhM2QyMCIsImRvY1N0YXRlIjoie30iLCJwYXJlbnRMaW5lSWRzIjoiW10iLCJ3cml0dGVuS2V5cyI6IltcImd2ZG9jaWRcIixcIkNsYXNzaWZpY2F0aW9uVGFnU2V0</vt:lpwstr>
  </property>
  <property fmtid="{D5CDD505-2E9C-101B-9397-08002B2CF9AE}" pid="9" name="GVData0">
    <vt:lpwstr>SWRcIixcIkNvbXBsaWFuY2VUYWdTZXRJZFwiLFwiRmlsZUlkXCIsXCJVc2VySWRcIixcIlRhZ0RhdGVUaW1lXCJdIiwibm9PZkd2RGF0YUVudHJpZXMiOiI1IiwibGluZUlkIjoiMGNkMmYzNmUtMzFkMC00NjNhLTg2MjctNjkxNGQ4OGJjNzYxIn0=</vt:lpwstr>
  </property>
  <property fmtid="{D5CDD505-2E9C-101B-9397-08002B2CF9AE}" pid="10" name="GVData1">
    <vt:lpwstr>(end)</vt:lpwstr>
  </property>
</Properties>
</file>