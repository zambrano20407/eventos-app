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52"/>
        <w:gridCol w:w="415"/>
        <w:gridCol w:w="894"/>
        <w:gridCol w:w="1048"/>
        <w:gridCol w:w="568"/>
        <w:gridCol w:w="425"/>
        <w:gridCol w:w="329"/>
        <w:gridCol w:w="96"/>
        <w:gridCol w:w="992"/>
        <w:gridCol w:w="173"/>
        <w:gridCol w:w="6"/>
        <w:gridCol w:w="588"/>
        <w:gridCol w:w="123"/>
        <w:gridCol w:w="1098"/>
        <w:gridCol w:w="315"/>
        <w:gridCol w:w="113"/>
        <w:gridCol w:w="425"/>
        <w:gridCol w:w="2370"/>
        <w:tblGridChange w:id="0">
          <w:tblGrid>
            <w:gridCol w:w="392"/>
            <w:gridCol w:w="52"/>
            <w:gridCol w:w="415"/>
            <w:gridCol w:w="894"/>
            <w:gridCol w:w="1048"/>
            <w:gridCol w:w="568"/>
            <w:gridCol w:w="425"/>
            <w:gridCol w:w="329"/>
            <w:gridCol w:w="96"/>
            <w:gridCol w:w="992"/>
            <w:gridCol w:w="173"/>
            <w:gridCol w:w="6"/>
            <w:gridCol w:w="588"/>
            <w:gridCol w:w="123"/>
            <w:gridCol w:w="1098"/>
            <w:gridCol w:w="315"/>
            <w:gridCol w:w="113"/>
            <w:gridCol w:w="425"/>
            <w:gridCol w:w="2370"/>
          </w:tblGrid>
        </w:tblGridChange>
      </w:tblGrid>
      <w:tr w:rsidR="00F55F41" w:rsidRPr="00424D9F" w14:paraId="0A0CD2FE" w14:textId="77777777" w:rsidTr="009A195F">
        <w:trPr>
          <w:jc w:val="center"/>
        </w:trPr>
        <w:tc>
          <w:tcPr>
            <w:tcW w:w="10422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01A3FC3" w14:textId="77777777" w:rsidR="00F55F41" w:rsidRPr="007242B1" w:rsidRDefault="00F55F41" w:rsidP="00EA41E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TIPO DE SOLICITUD</w:t>
            </w:r>
          </w:p>
        </w:tc>
      </w:tr>
      <w:tr w:rsidR="00CB1838" w:rsidRPr="00722966" w14:paraId="59EA7550" w14:textId="77777777" w:rsidTr="009A195F">
        <w:trPr>
          <w:trHeight w:val="252"/>
          <w:jc w:val="center"/>
        </w:trPr>
        <w:tc>
          <w:tcPr>
            <w:tcW w:w="5211" w:type="dxa"/>
            <w:gridSpan w:val="10"/>
          </w:tcPr>
          <w:p w14:paraId="290701C4" w14:textId="77777777" w:rsidR="00F55F41" w:rsidRPr="007242B1" w:rsidRDefault="00F55F41" w:rsidP="00B0515B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 w:rsidR="00B0515B">
              <w:rPr>
                <w:rFonts w:ascii="Arial" w:hAnsi="Arial" w:cs="Arial"/>
                <w:sz w:val="22"/>
                <w:szCs w:val="22"/>
              </w:rPr>
              <w:t xml:space="preserve"> Creación</w:t>
            </w:r>
          </w:p>
        </w:tc>
        <w:tc>
          <w:tcPr>
            <w:tcW w:w="5211" w:type="dxa"/>
            <w:gridSpan w:val="9"/>
          </w:tcPr>
          <w:p w14:paraId="0CDB737F" w14:textId="77777777" w:rsidR="00F55F41" w:rsidRPr="007242B1" w:rsidRDefault="00373E98" w:rsidP="0078140B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165C9">
              <w:rPr>
                <w:rFonts w:ascii="Arial" w:hAnsi="Arial" w:cs="Arial"/>
                <w:sz w:val="22"/>
                <w:szCs w:val="22"/>
              </w:rPr>
              <w:t xml:space="preserve">Actualización </w:t>
            </w:r>
            <w:r w:rsidR="000165C9">
              <w:rPr>
                <w:rFonts w:ascii="Arial Narrow" w:hAnsi="Arial Narrow" w:cs="Arial"/>
                <w:sz w:val="18"/>
                <w:szCs w:val="22"/>
              </w:rPr>
              <w:t>Indique</w:t>
            </w:r>
            <w:r w:rsidR="00D21D1A">
              <w:rPr>
                <w:rFonts w:ascii="Arial Narrow" w:hAnsi="Arial Narrow" w:cs="Arial"/>
                <w:sz w:val="18"/>
                <w:szCs w:val="22"/>
              </w:rPr>
              <w:t xml:space="preserve"> nombre de usuario</w:t>
            </w:r>
            <w:r>
              <w:rPr>
                <w:rFonts w:ascii="Arial Narrow" w:hAnsi="Arial Narrow" w:cs="Arial"/>
                <w:sz w:val="18"/>
                <w:szCs w:val="22"/>
              </w:rPr>
              <w:t>__________________</w:t>
            </w:r>
          </w:p>
        </w:tc>
      </w:tr>
      <w:tr w:rsidR="00424D9F" w:rsidRPr="00424D9F" w14:paraId="1FB39797" w14:textId="77777777" w:rsidTr="009A195F">
        <w:trPr>
          <w:jc w:val="center"/>
        </w:trPr>
        <w:tc>
          <w:tcPr>
            <w:tcW w:w="10422" w:type="dxa"/>
            <w:gridSpan w:val="19"/>
            <w:shd w:val="clear" w:color="auto" w:fill="D9D9D9"/>
          </w:tcPr>
          <w:p w14:paraId="12A359AA" w14:textId="77777777" w:rsidR="00424D9F" w:rsidRPr="007242B1" w:rsidRDefault="00424D9F" w:rsidP="005A7A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242B1">
              <w:rPr>
                <w:rFonts w:ascii="Arial" w:hAnsi="Arial" w:cs="Arial"/>
                <w:b/>
                <w:sz w:val="22"/>
                <w:szCs w:val="22"/>
              </w:rPr>
              <w:t xml:space="preserve">DATOS DEL </w:t>
            </w:r>
            <w:r w:rsidR="005A7A29">
              <w:rPr>
                <w:rFonts w:ascii="Arial" w:hAnsi="Arial" w:cs="Arial"/>
                <w:b/>
                <w:sz w:val="22"/>
                <w:szCs w:val="22"/>
              </w:rPr>
              <w:t>FUNCIONARIO</w:t>
            </w:r>
          </w:p>
        </w:tc>
      </w:tr>
      <w:tr w:rsidR="002E74CA" w:rsidRPr="00424D9F" w14:paraId="05D6F090" w14:textId="77777777" w:rsidTr="009A195F">
        <w:trPr>
          <w:jc w:val="center"/>
        </w:trPr>
        <w:tc>
          <w:tcPr>
            <w:tcW w:w="2801" w:type="dxa"/>
            <w:gridSpan w:val="5"/>
          </w:tcPr>
          <w:p w14:paraId="47CB449C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Nombres:</w:t>
            </w:r>
          </w:p>
        </w:tc>
        <w:tc>
          <w:tcPr>
            <w:tcW w:w="7621" w:type="dxa"/>
            <w:gridSpan w:val="14"/>
          </w:tcPr>
          <w:p w14:paraId="5C13FCD2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E74CA" w:rsidRPr="00424D9F" w14:paraId="1D716C21" w14:textId="77777777" w:rsidTr="009A195F">
        <w:trPr>
          <w:jc w:val="center"/>
        </w:trPr>
        <w:tc>
          <w:tcPr>
            <w:tcW w:w="2801" w:type="dxa"/>
            <w:gridSpan w:val="5"/>
          </w:tcPr>
          <w:p w14:paraId="21D789D9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Apellidos:</w:t>
            </w:r>
          </w:p>
        </w:tc>
        <w:tc>
          <w:tcPr>
            <w:tcW w:w="7621" w:type="dxa"/>
            <w:gridSpan w:val="14"/>
          </w:tcPr>
          <w:p w14:paraId="64D012E3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7376A" w:rsidRPr="00424D9F" w14:paraId="1DACC046" w14:textId="77777777" w:rsidTr="009A195F">
        <w:trPr>
          <w:jc w:val="center"/>
        </w:trPr>
        <w:tc>
          <w:tcPr>
            <w:tcW w:w="2801" w:type="dxa"/>
            <w:gridSpan w:val="5"/>
          </w:tcPr>
          <w:p w14:paraId="234DE36A" w14:textId="77777777" w:rsidR="00424D9F" w:rsidRPr="007242B1" w:rsidRDefault="0078140B" w:rsidP="00A462E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Cé</w:t>
            </w:r>
            <w:r w:rsidR="00424D9F" w:rsidRPr="007242B1">
              <w:rPr>
                <w:rFonts w:ascii="Arial" w:hAnsi="Arial" w:cs="Arial"/>
                <w:sz w:val="22"/>
                <w:szCs w:val="22"/>
              </w:rPr>
              <w:t xml:space="preserve">dula de </w:t>
            </w:r>
            <w:r w:rsidR="00A462E7">
              <w:rPr>
                <w:rFonts w:ascii="Arial" w:hAnsi="Arial" w:cs="Arial"/>
                <w:sz w:val="22"/>
                <w:szCs w:val="22"/>
              </w:rPr>
              <w:t>c</w:t>
            </w:r>
            <w:r w:rsidR="00424D9F" w:rsidRPr="007242B1">
              <w:rPr>
                <w:rFonts w:ascii="Arial" w:hAnsi="Arial" w:cs="Arial"/>
                <w:sz w:val="22"/>
                <w:szCs w:val="22"/>
              </w:rPr>
              <w:t>iudadanía:</w:t>
            </w:r>
          </w:p>
        </w:tc>
        <w:tc>
          <w:tcPr>
            <w:tcW w:w="3177" w:type="dxa"/>
            <w:gridSpan w:val="8"/>
          </w:tcPr>
          <w:p w14:paraId="7E1A2089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44" w:type="dxa"/>
            <w:gridSpan w:val="6"/>
          </w:tcPr>
          <w:p w14:paraId="4B5F2F77" w14:textId="77777777" w:rsidR="00424D9F" w:rsidRPr="007242B1" w:rsidRDefault="00F06803" w:rsidP="00382010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Teléfono:</w:t>
            </w:r>
          </w:p>
        </w:tc>
      </w:tr>
      <w:tr w:rsidR="002E74CA" w:rsidRPr="00424D9F" w14:paraId="5FD99115" w14:textId="77777777" w:rsidTr="009A195F">
        <w:trPr>
          <w:jc w:val="center"/>
        </w:trPr>
        <w:tc>
          <w:tcPr>
            <w:tcW w:w="2801" w:type="dxa"/>
            <w:gridSpan w:val="5"/>
          </w:tcPr>
          <w:p w14:paraId="07590152" w14:textId="77777777" w:rsidR="00722966" w:rsidRPr="007242B1" w:rsidRDefault="00722966" w:rsidP="00A462E7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 xml:space="preserve">Correo </w:t>
            </w:r>
            <w:r w:rsidR="00A462E7">
              <w:rPr>
                <w:rFonts w:ascii="Arial" w:hAnsi="Arial" w:cs="Arial"/>
                <w:sz w:val="22"/>
                <w:szCs w:val="22"/>
              </w:rPr>
              <w:t>e</w:t>
            </w:r>
            <w:r w:rsidRPr="007242B1">
              <w:rPr>
                <w:rFonts w:ascii="Arial" w:hAnsi="Arial" w:cs="Arial"/>
                <w:sz w:val="22"/>
                <w:szCs w:val="22"/>
              </w:rPr>
              <w:t>lectrónico:</w:t>
            </w:r>
          </w:p>
        </w:tc>
        <w:tc>
          <w:tcPr>
            <w:tcW w:w="7621" w:type="dxa"/>
            <w:gridSpan w:val="14"/>
          </w:tcPr>
          <w:p w14:paraId="7C9449A1" w14:textId="77777777" w:rsidR="00722966" w:rsidRPr="007242B1" w:rsidRDefault="00722966" w:rsidP="007D040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E74CA" w:rsidRPr="00424D9F" w14:paraId="10C8984D" w14:textId="77777777" w:rsidTr="009A195F">
        <w:trPr>
          <w:jc w:val="center"/>
        </w:trPr>
        <w:tc>
          <w:tcPr>
            <w:tcW w:w="2801" w:type="dxa"/>
            <w:gridSpan w:val="5"/>
          </w:tcPr>
          <w:p w14:paraId="389FCC8A" w14:textId="77777777" w:rsidR="00722966" w:rsidRPr="007242B1" w:rsidRDefault="00722966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Cargo</w:t>
            </w:r>
            <w:r w:rsidR="0078140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621" w:type="dxa"/>
            <w:gridSpan w:val="14"/>
          </w:tcPr>
          <w:p w14:paraId="657691EA" w14:textId="77777777" w:rsidR="00722966" w:rsidRPr="007242B1" w:rsidRDefault="00794F23" w:rsidP="00794F23">
            <w:pPr>
              <w:tabs>
                <w:tab w:val="left" w:pos="2269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ab/>
            </w:r>
          </w:p>
        </w:tc>
      </w:tr>
      <w:tr w:rsidR="002E74CA" w:rsidRPr="00424D9F" w14:paraId="485E9C21" w14:textId="77777777" w:rsidTr="009A195F">
        <w:trPr>
          <w:jc w:val="center"/>
        </w:trPr>
        <w:tc>
          <w:tcPr>
            <w:tcW w:w="2801" w:type="dxa"/>
            <w:gridSpan w:val="5"/>
          </w:tcPr>
          <w:p w14:paraId="7A8770BA" w14:textId="77777777" w:rsidR="001F208F" w:rsidRPr="007242B1" w:rsidRDefault="001F208F" w:rsidP="00A462E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Tipo de </w:t>
            </w:r>
            <w:r w:rsidR="00A462E7">
              <w:rPr>
                <w:rFonts w:ascii="Arial" w:hAnsi="Arial" w:cs="Arial"/>
                <w:sz w:val="22"/>
                <w:szCs w:val="22"/>
              </w:rPr>
              <w:t>v</w:t>
            </w:r>
            <w:r>
              <w:rPr>
                <w:rFonts w:ascii="Arial" w:hAnsi="Arial" w:cs="Arial"/>
                <w:sz w:val="22"/>
                <w:szCs w:val="22"/>
              </w:rPr>
              <w:t>inculación</w:t>
            </w:r>
            <w:r w:rsidR="0078140B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621" w:type="dxa"/>
            <w:gridSpan w:val="14"/>
          </w:tcPr>
          <w:p w14:paraId="38FC7699" w14:textId="77777777" w:rsidR="001F208F" w:rsidRPr="001F208F" w:rsidRDefault="001F208F" w:rsidP="00A462E7">
            <w:pPr>
              <w:jc w:val="center"/>
              <w:rPr>
                <w:rFonts w:ascii="Arial" w:hAnsi="Arial" w:cs="Arial"/>
              </w:rPr>
            </w:pPr>
            <w:r w:rsidRPr="003D6D5F">
              <w:rPr>
                <w:rFonts w:ascii="Wingdings" w:hAnsi="Wingdings" w:cs="Arial"/>
                <w:sz w:val="24"/>
                <w:szCs w:val="24"/>
              </w:rPr>
              <w:t></w:t>
            </w:r>
            <w:r w:rsidRPr="001F208F">
              <w:rPr>
                <w:rFonts w:ascii="Arial" w:hAnsi="Arial" w:cs="Arial"/>
              </w:rPr>
              <w:t>Planta</w:t>
            </w:r>
            <w:r w:rsidR="00A462E7">
              <w:rPr>
                <w:rFonts w:ascii="Arial" w:hAnsi="Arial" w:cs="Arial"/>
              </w:rPr>
              <w:t xml:space="preserve">   </w:t>
            </w:r>
            <w:r w:rsidRPr="003D6D5F">
              <w:rPr>
                <w:rFonts w:ascii="Wingdings" w:hAnsi="Wingdings" w:cs="Arial"/>
                <w:sz w:val="24"/>
                <w:szCs w:val="24"/>
              </w:rPr>
              <w:t></w:t>
            </w:r>
            <w:r w:rsidRPr="001F208F">
              <w:rPr>
                <w:rFonts w:ascii="Arial" w:hAnsi="Arial" w:cs="Arial"/>
              </w:rPr>
              <w:t>Provisional</w:t>
            </w:r>
            <w:r w:rsidR="00A462E7">
              <w:rPr>
                <w:rFonts w:ascii="Arial" w:hAnsi="Arial" w:cs="Arial"/>
              </w:rPr>
              <w:t xml:space="preserve"> </w:t>
            </w:r>
            <w:r w:rsidR="004A3535">
              <w:rPr>
                <w:rFonts w:ascii="Arial Narrow" w:hAnsi="Arial Narrow"/>
                <w:sz w:val="22"/>
                <w:szCs w:val="22"/>
              </w:rPr>
              <w:t xml:space="preserve">  </w:t>
            </w:r>
            <w:r w:rsidRPr="003D6D5F">
              <w:rPr>
                <w:rFonts w:ascii="Wingdings" w:hAnsi="Wingdings" w:cs="Arial"/>
                <w:sz w:val="24"/>
                <w:szCs w:val="24"/>
              </w:rPr>
              <w:t></w:t>
            </w:r>
            <w:r w:rsidRPr="001F208F">
              <w:rPr>
                <w:rFonts w:ascii="Arial" w:hAnsi="Arial" w:cs="Arial"/>
              </w:rPr>
              <w:t>Supernumerario</w:t>
            </w:r>
            <w:r w:rsidR="00A462E7">
              <w:rPr>
                <w:rFonts w:ascii="Arial" w:hAnsi="Arial" w:cs="Arial"/>
              </w:rPr>
              <w:t xml:space="preserve">   </w:t>
            </w:r>
            <w:r w:rsidRPr="003D6D5F">
              <w:rPr>
                <w:rFonts w:ascii="Wingdings" w:hAnsi="Wingdings" w:cs="Arial"/>
                <w:sz w:val="24"/>
                <w:szCs w:val="24"/>
              </w:rPr>
              <w:t></w:t>
            </w:r>
            <w:r w:rsidRPr="001F208F">
              <w:rPr>
                <w:rFonts w:ascii="Arial" w:hAnsi="Arial" w:cs="Arial"/>
              </w:rPr>
              <w:t>Contratista</w:t>
            </w:r>
            <w:r w:rsidR="00A462E7">
              <w:rPr>
                <w:rFonts w:ascii="Arial" w:hAnsi="Arial" w:cs="Arial"/>
              </w:rPr>
              <w:t xml:space="preserve">   </w:t>
            </w:r>
            <w:r w:rsidR="0014324D" w:rsidRPr="003D6D5F">
              <w:rPr>
                <w:rFonts w:ascii="Wingdings" w:hAnsi="Wingdings" w:cs="Arial"/>
                <w:sz w:val="24"/>
                <w:szCs w:val="24"/>
              </w:rPr>
              <w:t></w:t>
            </w:r>
            <w:r w:rsidR="0014324D">
              <w:rPr>
                <w:rFonts w:ascii="Arial" w:hAnsi="Arial" w:cs="Arial"/>
              </w:rPr>
              <w:t>Directivo</w:t>
            </w:r>
          </w:p>
        </w:tc>
      </w:tr>
      <w:tr w:rsidR="002E74CA" w:rsidRPr="00424D9F" w14:paraId="004FFDA5" w14:textId="77777777" w:rsidTr="009A195F">
        <w:trPr>
          <w:jc w:val="center"/>
        </w:trPr>
        <w:tc>
          <w:tcPr>
            <w:tcW w:w="2801" w:type="dxa"/>
            <w:gridSpan w:val="5"/>
          </w:tcPr>
          <w:p w14:paraId="709881F1" w14:textId="77777777" w:rsidR="00722966" w:rsidRPr="007242B1" w:rsidRDefault="00722966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Oficina</w:t>
            </w:r>
            <w:r w:rsidR="0078140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621" w:type="dxa"/>
            <w:gridSpan w:val="14"/>
          </w:tcPr>
          <w:p w14:paraId="25BDE03B" w14:textId="77777777" w:rsidR="00722966" w:rsidRPr="007242B1" w:rsidRDefault="00722966" w:rsidP="007D040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7376A" w:rsidRPr="00424D9F" w14:paraId="2DF0575F" w14:textId="77777777" w:rsidTr="009A195F">
        <w:trPr>
          <w:jc w:val="center"/>
        </w:trPr>
        <w:tc>
          <w:tcPr>
            <w:tcW w:w="2801" w:type="dxa"/>
            <w:gridSpan w:val="5"/>
          </w:tcPr>
          <w:p w14:paraId="17C25DFD" w14:textId="77777777" w:rsidR="000732E8" w:rsidRPr="007242B1" w:rsidRDefault="000732E8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Departamento</w:t>
            </w:r>
            <w:r w:rsidR="0078140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300" w:type="dxa"/>
            <w:gridSpan w:val="9"/>
          </w:tcPr>
          <w:p w14:paraId="169C6B7C" w14:textId="77777777" w:rsidR="000732E8" w:rsidRPr="007242B1" w:rsidRDefault="000732E8" w:rsidP="007D040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1" w:type="dxa"/>
            <w:gridSpan w:val="5"/>
          </w:tcPr>
          <w:p w14:paraId="09D43B37" w14:textId="77777777" w:rsidR="000732E8" w:rsidRPr="007242B1" w:rsidRDefault="000732E8" w:rsidP="003A5E8B">
            <w:pPr>
              <w:tabs>
                <w:tab w:val="right" w:pos="4178"/>
              </w:tabs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Ciudad:</w:t>
            </w:r>
            <w:r w:rsidR="003A5E8B">
              <w:rPr>
                <w:rFonts w:ascii="Arial" w:hAnsi="Arial" w:cs="Arial"/>
                <w:sz w:val="22"/>
                <w:szCs w:val="22"/>
              </w:rPr>
              <w:tab/>
            </w:r>
          </w:p>
        </w:tc>
      </w:tr>
      <w:tr w:rsidR="00D21D1A" w:rsidRPr="00722966" w14:paraId="516B79F1" w14:textId="77777777" w:rsidTr="00CD0149">
        <w:trPr>
          <w:trHeight w:val="255"/>
          <w:jc w:val="center"/>
        </w:trPr>
        <w:tc>
          <w:tcPr>
            <w:tcW w:w="6101" w:type="dxa"/>
            <w:gridSpan w:val="14"/>
            <w:vMerge w:val="restart"/>
            <w:tcBorders>
              <w:right w:val="single" w:sz="4" w:space="0" w:color="auto"/>
            </w:tcBorders>
            <w:vAlign w:val="center"/>
          </w:tcPr>
          <w:p w14:paraId="7854B1DA" w14:textId="77777777" w:rsidR="00D21D1A" w:rsidRDefault="00D21D1A" w:rsidP="00A462E7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Firma</w:t>
            </w:r>
            <w:r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  <w:p w14:paraId="64380283" w14:textId="77777777" w:rsidR="00D21D1A" w:rsidRPr="007242B1" w:rsidRDefault="00D21D1A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321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C5416B" w14:textId="77777777" w:rsidR="00D21D1A" w:rsidRPr="001E2740" w:rsidRDefault="00D21D1A" w:rsidP="001E274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2740">
              <w:rPr>
                <w:rFonts w:ascii="Arial" w:hAnsi="Arial" w:cs="Arial"/>
                <w:sz w:val="22"/>
                <w:szCs w:val="22"/>
              </w:rPr>
              <w:t>Fecha de Solicitud</w:t>
            </w:r>
          </w:p>
        </w:tc>
      </w:tr>
      <w:tr w:rsidR="00D21D1A" w:rsidRPr="00722966" w14:paraId="361ACA8B" w14:textId="77777777" w:rsidTr="00CD0149">
        <w:trPr>
          <w:trHeight w:val="255"/>
          <w:jc w:val="center"/>
        </w:trPr>
        <w:tc>
          <w:tcPr>
            <w:tcW w:w="6101" w:type="dxa"/>
            <w:gridSpan w:val="14"/>
            <w:vMerge/>
            <w:tcBorders>
              <w:right w:val="single" w:sz="4" w:space="0" w:color="auto"/>
            </w:tcBorders>
            <w:vAlign w:val="center"/>
          </w:tcPr>
          <w:p w14:paraId="2331E4C0" w14:textId="77777777" w:rsidR="00D21D1A" w:rsidRPr="007242B1" w:rsidRDefault="00D21D1A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321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15731" w14:textId="77777777" w:rsidR="00D21D1A" w:rsidRPr="00AC2319" w:rsidRDefault="00D21D1A" w:rsidP="00497907">
            <w:pPr>
              <w:jc w:val="center"/>
              <w:rPr>
                <w:rFonts w:ascii="Arial" w:hAnsi="Arial" w:cs="Arial"/>
                <w:color w:val="D9D9D9"/>
                <w:sz w:val="24"/>
                <w:szCs w:val="24"/>
              </w:rPr>
            </w:pPr>
            <w:r w:rsidRPr="00AC2319">
              <w:rPr>
                <w:rFonts w:ascii="Arial" w:hAnsi="Arial" w:cs="Arial"/>
                <w:color w:val="D9D9D9"/>
                <w:sz w:val="24"/>
                <w:szCs w:val="24"/>
              </w:rPr>
              <w:t>dd /mm /</w:t>
            </w:r>
            <w:r w:rsidR="00497907">
              <w:rPr>
                <w:rFonts w:ascii="Arial" w:hAnsi="Arial" w:cs="Arial"/>
                <w:color w:val="D9D9D9"/>
                <w:sz w:val="24"/>
                <w:szCs w:val="24"/>
              </w:rPr>
              <w:t>aaaa</w:t>
            </w:r>
          </w:p>
        </w:tc>
      </w:tr>
      <w:tr w:rsidR="00424D9F" w:rsidRPr="00424D9F" w14:paraId="6C9CB8B3" w14:textId="77777777" w:rsidTr="009A195F">
        <w:trPr>
          <w:jc w:val="center"/>
        </w:trPr>
        <w:tc>
          <w:tcPr>
            <w:tcW w:w="10422" w:type="dxa"/>
            <w:gridSpan w:val="19"/>
            <w:shd w:val="clear" w:color="auto" w:fill="D9D9D9"/>
          </w:tcPr>
          <w:p w14:paraId="3CD904DF" w14:textId="77777777" w:rsidR="00424D9F" w:rsidRPr="007242B1" w:rsidRDefault="00F06803" w:rsidP="00F0680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DEPENDENCIA</w:t>
            </w:r>
            <w:r w:rsidR="00424D9F" w:rsidRPr="007242B1">
              <w:rPr>
                <w:rFonts w:ascii="Arial" w:hAnsi="Arial" w:cs="Arial"/>
                <w:b/>
                <w:sz w:val="22"/>
                <w:szCs w:val="22"/>
              </w:rPr>
              <w:t xml:space="preserve"> SOLICITANTE</w:t>
            </w:r>
          </w:p>
        </w:tc>
      </w:tr>
      <w:tr w:rsidR="00CB1838" w:rsidRPr="00722966" w14:paraId="72BC8773" w14:textId="77777777" w:rsidTr="009A195F">
        <w:trPr>
          <w:trHeight w:val="252"/>
          <w:jc w:val="center"/>
        </w:trPr>
        <w:tc>
          <w:tcPr>
            <w:tcW w:w="5390" w:type="dxa"/>
            <w:gridSpan w:val="12"/>
          </w:tcPr>
          <w:p w14:paraId="53669520" w14:textId="77777777" w:rsidR="00F55F41" w:rsidRPr="007242B1" w:rsidRDefault="00F55F41" w:rsidP="007242B1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 w:rsidRPr="007242B1">
              <w:rPr>
                <w:rFonts w:ascii="Arial" w:hAnsi="Arial" w:cs="Arial"/>
                <w:sz w:val="22"/>
                <w:szCs w:val="22"/>
              </w:rPr>
              <w:t>Delegación Departamental</w:t>
            </w:r>
          </w:p>
        </w:tc>
        <w:tc>
          <w:tcPr>
            <w:tcW w:w="5032" w:type="dxa"/>
            <w:gridSpan w:val="7"/>
          </w:tcPr>
          <w:p w14:paraId="2173CE42" w14:textId="77777777" w:rsidR="00F55F41" w:rsidRPr="007242B1" w:rsidRDefault="00F55F41" w:rsidP="009E1FDF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 w:rsidR="0078140B">
              <w:rPr>
                <w:rFonts w:ascii="Arial" w:hAnsi="Arial" w:cs="Arial"/>
                <w:sz w:val="22"/>
                <w:szCs w:val="22"/>
              </w:rPr>
              <w:t>Registradurí</w:t>
            </w:r>
            <w:r w:rsidRPr="007242B1">
              <w:rPr>
                <w:rFonts w:ascii="Arial" w:hAnsi="Arial" w:cs="Arial"/>
                <w:sz w:val="22"/>
                <w:szCs w:val="22"/>
              </w:rPr>
              <w:t>a Distrital</w:t>
            </w:r>
          </w:p>
        </w:tc>
      </w:tr>
      <w:tr w:rsidR="00CB1838" w:rsidRPr="00722966" w14:paraId="686D9518" w14:textId="77777777" w:rsidTr="009A195F">
        <w:trPr>
          <w:trHeight w:val="251"/>
          <w:jc w:val="center"/>
        </w:trPr>
        <w:tc>
          <w:tcPr>
            <w:tcW w:w="5390" w:type="dxa"/>
            <w:gridSpan w:val="12"/>
          </w:tcPr>
          <w:p w14:paraId="45A53FF0" w14:textId="77777777" w:rsidR="00F55F41" w:rsidRPr="007242B1" w:rsidRDefault="00F55F41" w:rsidP="007242B1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 w:rsidRPr="007242B1">
              <w:rPr>
                <w:rFonts w:ascii="Arial" w:hAnsi="Arial" w:cs="Arial"/>
                <w:sz w:val="22"/>
                <w:szCs w:val="22"/>
              </w:rPr>
              <w:t>Registraduría Especial/Auxiliar/Municipal</w:t>
            </w:r>
          </w:p>
        </w:tc>
        <w:tc>
          <w:tcPr>
            <w:tcW w:w="5032" w:type="dxa"/>
            <w:gridSpan w:val="7"/>
          </w:tcPr>
          <w:p w14:paraId="6F92A916" w14:textId="77777777" w:rsidR="00F55F41" w:rsidRPr="007242B1" w:rsidRDefault="00F55F41" w:rsidP="009E1FDF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 w:rsidRPr="007242B1">
              <w:rPr>
                <w:rFonts w:ascii="Arial" w:hAnsi="Arial" w:cs="Arial"/>
                <w:sz w:val="22"/>
                <w:szCs w:val="22"/>
              </w:rPr>
              <w:t>Oficinas Centrales</w:t>
            </w:r>
          </w:p>
        </w:tc>
      </w:tr>
      <w:tr w:rsidR="00F06803" w:rsidRPr="00424D9F" w14:paraId="74EF7A21" w14:textId="77777777" w:rsidTr="009A195F">
        <w:trPr>
          <w:jc w:val="center"/>
        </w:trPr>
        <w:tc>
          <w:tcPr>
            <w:tcW w:w="10422" w:type="dxa"/>
            <w:gridSpan w:val="19"/>
            <w:shd w:val="clear" w:color="auto" w:fill="D9D9D9"/>
          </w:tcPr>
          <w:p w14:paraId="4EFDAD55" w14:textId="77777777" w:rsidR="00F06803" w:rsidRPr="007242B1" w:rsidRDefault="00F06803" w:rsidP="0094562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DATOS DE QUIE</w:t>
            </w:r>
            <w:r w:rsidR="00C8715B">
              <w:rPr>
                <w:rFonts w:ascii="Arial" w:hAnsi="Arial" w:cs="Arial"/>
                <w:b/>
                <w:sz w:val="22"/>
                <w:szCs w:val="22"/>
              </w:rPr>
              <w:t>N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AUTORIZA</w:t>
            </w:r>
          </w:p>
        </w:tc>
      </w:tr>
      <w:tr w:rsidR="002E74CA" w:rsidRPr="00722966" w14:paraId="2D3C9640" w14:textId="77777777" w:rsidTr="009A195F">
        <w:trPr>
          <w:trHeight w:val="251"/>
          <w:jc w:val="center"/>
        </w:trPr>
        <w:tc>
          <w:tcPr>
            <w:tcW w:w="1753" w:type="dxa"/>
            <w:gridSpan w:val="4"/>
          </w:tcPr>
          <w:p w14:paraId="222D458B" w14:textId="77777777" w:rsidR="00F06803" w:rsidRPr="007242B1" w:rsidRDefault="00F06803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Nombres:</w:t>
            </w:r>
          </w:p>
        </w:tc>
        <w:tc>
          <w:tcPr>
            <w:tcW w:w="8669" w:type="dxa"/>
            <w:gridSpan w:val="15"/>
          </w:tcPr>
          <w:p w14:paraId="3DD19B38" w14:textId="77777777" w:rsidR="00F06803" w:rsidRPr="007242B1" w:rsidRDefault="00F06803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2E74CA" w:rsidRPr="00722966" w14:paraId="27779E0E" w14:textId="77777777" w:rsidTr="00493178">
        <w:trPr>
          <w:trHeight w:val="251"/>
          <w:jc w:val="center"/>
        </w:trPr>
        <w:tc>
          <w:tcPr>
            <w:tcW w:w="1753" w:type="dxa"/>
            <w:gridSpan w:val="4"/>
          </w:tcPr>
          <w:p w14:paraId="085CE61A" w14:textId="77777777" w:rsidR="00F06803" w:rsidRPr="007242B1" w:rsidRDefault="00F06803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Apellidos:</w:t>
            </w:r>
          </w:p>
        </w:tc>
        <w:tc>
          <w:tcPr>
            <w:tcW w:w="8669" w:type="dxa"/>
            <w:gridSpan w:val="15"/>
            <w:tcBorders>
              <w:bottom w:val="single" w:sz="4" w:space="0" w:color="auto"/>
            </w:tcBorders>
          </w:tcPr>
          <w:p w14:paraId="6EF4268B" w14:textId="77777777" w:rsidR="00F06803" w:rsidRPr="007242B1" w:rsidRDefault="00F06803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17376A" w:rsidRPr="00722966" w14:paraId="535A2475" w14:textId="77777777" w:rsidTr="00493178">
        <w:trPr>
          <w:trHeight w:val="251"/>
          <w:jc w:val="center"/>
        </w:trPr>
        <w:tc>
          <w:tcPr>
            <w:tcW w:w="1753" w:type="dxa"/>
            <w:gridSpan w:val="4"/>
            <w:tcBorders>
              <w:right w:val="single" w:sz="4" w:space="0" w:color="auto"/>
            </w:tcBorders>
          </w:tcPr>
          <w:p w14:paraId="32F746CB" w14:textId="77777777" w:rsidR="00B01845" w:rsidRPr="007242B1" w:rsidRDefault="00B01845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Cargo:</w:t>
            </w:r>
          </w:p>
        </w:tc>
        <w:tc>
          <w:tcPr>
            <w:tcW w:w="23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3AD11" w14:textId="77777777" w:rsidR="00B01845" w:rsidRDefault="00B01845" w:rsidP="00B01845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 w:rsidRPr="00792E3E">
              <w:rPr>
                <w:rFonts w:ascii="Arial" w:hAnsi="Arial" w:cs="Arial"/>
                <w:sz w:val="22"/>
                <w:szCs w:val="22"/>
              </w:rPr>
              <w:t xml:space="preserve">Delegado(s) </w:t>
            </w:r>
          </w:p>
          <w:p w14:paraId="31F33E6B" w14:textId="77777777" w:rsidR="00B01845" w:rsidRPr="00792E3E" w:rsidRDefault="00B01845" w:rsidP="00B0184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792E3E">
              <w:rPr>
                <w:rFonts w:ascii="Arial" w:hAnsi="Arial" w:cs="Arial"/>
                <w:sz w:val="22"/>
                <w:szCs w:val="22"/>
              </w:rPr>
              <w:t>Departamental(es)</w:t>
            </w:r>
          </w:p>
        </w:tc>
        <w:tc>
          <w:tcPr>
            <w:tcW w:w="19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E4F29" w14:textId="77777777" w:rsidR="00B01845" w:rsidRDefault="00B01845" w:rsidP="00B01845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 w:rsidRPr="00792E3E">
              <w:rPr>
                <w:rFonts w:ascii="Arial" w:hAnsi="Arial" w:cs="Arial"/>
                <w:sz w:val="22"/>
                <w:szCs w:val="22"/>
              </w:rPr>
              <w:t xml:space="preserve">Registrador(es) </w:t>
            </w:r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  <w:p w14:paraId="491FABE4" w14:textId="77777777" w:rsidR="00B01845" w:rsidRPr="00792E3E" w:rsidRDefault="00B01845" w:rsidP="00B0184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792E3E">
              <w:rPr>
                <w:rFonts w:ascii="Arial" w:hAnsi="Arial" w:cs="Arial"/>
                <w:sz w:val="22"/>
                <w:szCs w:val="22"/>
              </w:rPr>
              <w:t>Distrital(es)</w:t>
            </w:r>
          </w:p>
        </w:tc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2150E" w14:textId="77777777" w:rsidR="00B01845" w:rsidRPr="00792E3E" w:rsidRDefault="00B01845" w:rsidP="00B01845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>
              <w:rPr>
                <w:rFonts w:ascii="Arial" w:hAnsi="Arial" w:cs="Arial"/>
                <w:sz w:val="22"/>
                <w:szCs w:val="22"/>
              </w:rPr>
              <w:t>Directivos</w:t>
            </w:r>
          </w:p>
        </w:tc>
        <w:tc>
          <w:tcPr>
            <w:tcW w:w="2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EA203" w14:textId="77777777" w:rsidR="00B01845" w:rsidRPr="00792E3E" w:rsidRDefault="00B01845" w:rsidP="00B01845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>
              <w:rPr>
                <w:rFonts w:ascii="Arial" w:hAnsi="Arial" w:cs="Arial"/>
                <w:sz w:val="22"/>
                <w:szCs w:val="22"/>
              </w:rPr>
              <w:t>Coordinador de Área</w:t>
            </w:r>
          </w:p>
        </w:tc>
      </w:tr>
      <w:tr w:rsidR="002E74CA" w:rsidRPr="00722966" w14:paraId="36AD978F" w14:textId="77777777" w:rsidTr="009A195F">
        <w:trPr>
          <w:trHeight w:val="251"/>
          <w:jc w:val="center"/>
        </w:trPr>
        <w:tc>
          <w:tcPr>
            <w:tcW w:w="1753" w:type="dxa"/>
            <w:gridSpan w:val="4"/>
          </w:tcPr>
          <w:p w14:paraId="44356E67" w14:textId="77777777" w:rsidR="00F06803" w:rsidRPr="007242B1" w:rsidRDefault="00F06803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Dependencia:</w:t>
            </w:r>
          </w:p>
        </w:tc>
        <w:tc>
          <w:tcPr>
            <w:tcW w:w="8669" w:type="dxa"/>
            <w:gridSpan w:val="15"/>
            <w:tcBorders>
              <w:top w:val="single" w:sz="4" w:space="0" w:color="auto"/>
            </w:tcBorders>
          </w:tcPr>
          <w:p w14:paraId="50D92D59" w14:textId="77777777" w:rsidR="00F06803" w:rsidRPr="007242B1" w:rsidRDefault="00F06803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17376A" w:rsidRPr="00722966" w14:paraId="6A538677" w14:textId="77777777" w:rsidTr="009A195F">
        <w:trPr>
          <w:trHeight w:val="529"/>
          <w:jc w:val="center"/>
        </w:trPr>
        <w:tc>
          <w:tcPr>
            <w:tcW w:w="1753" w:type="dxa"/>
            <w:gridSpan w:val="4"/>
          </w:tcPr>
          <w:p w14:paraId="3C9C15D4" w14:textId="77777777" w:rsidR="00F06803" w:rsidRPr="007242B1" w:rsidRDefault="00F06803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Firma</w:t>
            </w:r>
            <w:r w:rsidR="001E150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669" w:type="dxa"/>
            <w:gridSpan w:val="15"/>
          </w:tcPr>
          <w:p w14:paraId="4AFE276D" w14:textId="77777777" w:rsidR="00F06803" w:rsidRPr="007242B1" w:rsidRDefault="00F06803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33B7065" w14:textId="77777777" w:rsidR="00F06803" w:rsidRPr="007242B1" w:rsidRDefault="00F06803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B7F30" w:rsidRPr="00424D9F" w14:paraId="5142B340" w14:textId="77777777" w:rsidTr="00CD0149">
        <w:trPr>
          <w:jc w:val="center"/>
        </w:trPr>
        <w:tc>
          <w:tcPr>
            <w:tcW w:w="10422" w:type="dxa"/>
            <w:gridSpan w:val="19"/>
            <w:tcBorders>
              <w:bottom w:val="single" w:sz="4" w:space="0" w:color="auto"/>
            </w:tcBorders>
            <w:shd w:val="clear" w:color="auto" w:fill="D9D9D9"/>
          </w:tcPr>
          <w:p w14:paraId="215A70C7" w14:textId="77777777" w:rsidR="00A04FDF" w:rsidRDefault="000165C9" w:rsidP="00A04FD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PERFIL PARA CONFIGURAR</w:t>
            </w:r>
          </w:p>
          <w:p w14:paraId="25A54B33" w14:textId="77777777" w:rsidR="00DB7F30" w:rsidRPr="00052ECB" w:rsidRDefault="00A36DD7" w:rsidP="00A04FD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Seleccione</w:t>
            </w:r>
            <w:r w:rsidR="00EC2334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A04FDF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s</w:t>
            </w:r>
            <w:r w:rsidR="00AF3A49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í</w:t>
            </w:r>
            <w:r w:rsidR="00A04FDF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="00EC2334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o </w:t>
            </w:r>
            <w:r w:rsidR="00A04FDF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no </w:t>
            </w:r>
            <w:r w:rsidR="00123DBB">
              <w:rPr>
                <w:rFonts w:ascii="Arial" w:hAnsi="Arial" w:cs="Arial"/>
                <w:i/>
                <w:iCs/>
                <w:sz w:val="16"/>
                <w:szCs w:val="16"/>
              </w:rPr>
              <w:t>acorde</w:t>
            </w:r>
            <w:r w:rsidR="00A04FDF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a su función misional (no deje ninguna 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casilla </w:t>
            </w:r>
            <w:r w:rsidR="00A04FDF">
              <w:rPr>
                <w:rFonts w:ascii="Arial" w:hAnsi="Arial" w:cs="Arial"/>
                <w:i/>
                <w:iCs/>
                <w:sz w:val="16"/>
                <w:szCs w:val="16"/>
              </w:rPr>
              <w:t>sin marcar)</w:t>
            </w:r>
          </w:p>
        </w:tc>
      </w:tr>
      <w:tr w:rsidR="00CB1838" w:rsidRPr="00424D9F" w14:paraId="6F356133" w14:textId="77777777" w:rsidTr="00BF407E">
        <w:trPr>
          <w:trHeight w:val="157"/>
          <w:jc w:val="center"/>
        </w:trPr>
        <w:tc>
          <w:tcPr>
            <w:tcW w:w="444" w:type="dxa"/>
            <w:gridSpan w:val="2"/>
            <w:tcBorders>
              <w:bottom w:val="nil"/>
              <w:right w:val="nil"/>
            </w:tcBorders>
            <w:shd w:val="clear" w:color="auto" w:fill="FFFFFF"/>
          </w:tcPr>
          <w:p w14:paraId="06E38248" w14:textId="77777777" w:rsidR="00BA4F49" w:rsidRPr="00AF3A49" w:rsidRDefault="00BA4F49" w:rsidP="00BA4F49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F3A49">
              <w:rPr>
                <w:rFonts w:ascii="Arial" w:hAnsi="Arial" w:cs="Arial"/>
                <w:b/>
                <w:sz w:val="16"/>
                <w:szCs w:val="14"/>
              </w:rPr>
              <w:t>s</w:t>
            </w:r>
            <w:r w:rsidR="00AF3A49" w:rsidRPr="00AF3A49">
              <w:rPr>
                <w:rFonts w:ascii="Arial" w:hAnsi="Arial" w:cs="Arial"/>
                <w:b/>
                <w:sz w:val="16"/>
                <w:szCs w:val="14"/>
              </w:rPr>
              <w:t>í</w:t>
            </w:r>
          </w:p>
        </w:tc>
        <w:tc>
          <w:tcPr>
            <w:tcW w:w="415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109CA70" w14:textId="77777777" w:rsidR="00BA4F49" w:rsidRPr="00AF3A49" w:rsidRDefault="00BA4F49" w:rsidP="00BA4F4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F3A49"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2510" w:type="dxa"/>
            <w:gridSpan w:val="3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FA81310" w14:textId="77777777" w:rsidR="00BA4F49" w:rsidRPr="006711B9" w:rsidRDefault="00BA4F49" w:rsidP="00BA4F49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7DF0279F" w14:textId="77777777" w:rsidR="00BA4F49" w:rsidRPr="00AF3A49" w:rsidRDefault="00BA4F49" w:rsidP="00BA4F49">
            <w:pPr>
              <w:rPr>
                <w:rFonts w:ascii="Arial" w:hAnsi="Arial" w:cs="Arial"/>
                <w:b/>
                <w:sz w:val="16"/>
                <w:szCs w:val="22"/>
              </w:rPr>
            </w:pPr>
            <w:r w:rsidRPr="00AF3A49">
              <w:rPr>
                <w:rFonts w:ascii="Arial" w:hAnsi="Arial" w:cs="Arial"/>
                <w:b/>
                <w:sz w:val="16"/>
                <w:szCs w:val="14"/>
              </w:rPr>
              <w:t>s</w:t>
            </w:r>
            <w:r w:rsidR="00AF3A49" w:rsidRPr="00AF3A49">
              <w:rPr>
                <w:rFonts w:ascii="Arial" w:hAnsi="Arial" w:cs="Arial"/>
                <w:b/>
                <w:sz w:val="16"/>
                <w:szCs w:val="14"/>
              </w:rPr>
              <w:t>í</w:t>
            </w:r>
          </w:p>
        </w:tc>
        <w:tc>
          <w:tcPr>
            <w:tcW w:w="425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012D04AA" w14:textId="77777777" w:rsidR="00BA4F49" w:rsidRPr="00AF3A49" w:rsidRDefault="00BA4F49" w:rsidP="00BA4F4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F3A49">
              <w:rPr>
                <w:rFonts w:ascii="Arial" w:hAnsi="Arial" w:cs="Arial"/>
                <w:b/>
                <w:sz w:val="16"/>
                <w:szCs w:val="14"/>
              </w:rPr>
              <w:t>no</w:t>
            </w:r>
          </w:p>
        </w:tc>
        <w:tc>
          <w:tcPr>
            <w:tcW w:w="2980" w:type="dxa"/>
            <w:gridSpan w:val="6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371891A6" w14:textId="77777777" w:rsidR="00BA4F49" w:rsidRPr="00AF3A49" w:rsidRDefault="00BA4F49" w:rsidP="00BA4F4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28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498675F" w14:textId="77777777" w:rsidR="00BA4F49" w:rsidRPr="00AF3A49" w:rsidRDefault="00BA4F49" w:rsidP="00BA4F4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F3A49">
              <w:rPr>
                <w:rFonts w:ascii="Arial" w:hAnsi="Arial" w:cs="Arial"/>
                <w:b/>
                <w:sz w:val="16"/>
                <w:szCs w:val="14"/>
              </w:rPr>
              <w:t>s</w:t>
            </w:r>
            <w:r w:rsidR="00AF3A49" w:rsidRPr="00AF3A49">
              <w:rPr>
                <w:rFonts w:ascii="Arial" w:hAnsi="Arial" w:cs="Arial"/>
                <w:b/>
                <w:sz w:val="16"/>
                <w:szCs w:val="14"/>
              </w:rPr>
              <w:t>í</w:t>
            </w: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25C27331" w14:textId="77777777" w:rsidR="00BA4F49" w:rsidRPr="00AF3A49" w:rsidRDefault="00BA4F49" w:rsidP="00BA4F4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F3A49">
              <w:rPr>
                <w:rFonts w:ascii="Arial" w:hAnsi="Arial" w:cs="Arial"/>
                <w:b/>
                <w:sz w:val="16"/>
                <w:szCs w:val="14"/>
              </w:rPr>
              <w:t>no</w:t>
            </w:r>
          </w:p>
        </w:tc>
        <w:tc>
          <w:tcPr>
            <w:tcW w:w="2370" w:type="dxa"/>
            <w:tcBorders>
              <w:left w:val="nil"/>
              <w:bottom w:val="nil"/>
            </w:tcBorders>
            <w:shd w:val="clear" w:color="auto" w:fill="FFFFFF"/>
          </w:tcPr>
          <w:p w14:paraId="2FC9E3D0" w14:textId="77777777" w:rsidR="00BA4F49" w:rsidRPr="006711B9" w:rsidRDefault="00BA4F49" w:rsidP="00BA4F49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</w:tr>
      <w:tr w:rsidR="00CB1838" w:rsidRPr="0032608C" w14:paraId="1B3AF977" w14:textId="77777777" w:rsidTr="00CD0149">
        <w:trPr>
          <w:trHeight w:val="93"/>
          <w:jc w:val="center"/>
        </w:trPr>
        <w:tc>
          <w:tcPr>
            <w:tcW w:w="444" w:type="dxa"/>
            <w:gridSpan w:val="2"/>
            <w:tcBorders>
              <w:top w:val="nil"/>
              <w:bottom w:val="nil"/>
              <w:right w:val="nil"/>
            </w:tcBorders>
          </w:tcPr>
          <w:p w14:paraId="6DDEDC08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</w:tcPr>
          <w:p w14:paraId="19AC1E83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5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B1B47F3" w14:textId="77777777" w:rsidR="00BA4F49" w:rsidRPr="00497907" w:rsidRDefault="00BA4F49" w:rsidP="00BA4F49">
            <w:pPr>
              <w:rPr>
                <w:rFonts w:ascii="Wingdings" w:hAnsi="Wingdings" w:cs="Arial"/>
                <w:sz w:val="18"/>
                <w:szCs w:val="18"/>
                <w:lang w:val="es-CO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>Consultas ANI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0A4369A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CF9F91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9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6294D8D" w14:textId="77777777" w:rsidR="00BA4F49" w:rsidRPr="00497907" w:rsidRDefault="00622333" w:rsidP="00BA4F49">
            <w:pPr>
              <w:rPr>
                <w:rFonts w:ascii="Arial" w:hAnsi="Arial" w:cs="Arial"/>
                <w:sz w:val="18"/>
                <w:szCs w:val="18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>Centros de Acopio</w:t>
            </w:r>
            <w:r w:rsidRPr="00497907">
              <w:rPr>
                <w:rFonts w:ascii="Arial" w:hAnsi="Arial" w:cs="Arial"/>
                <w:sz w:val="18"/>
                <w:szCs w:val="18"/>
              </w:rPr>
              <w:tab/>
            </w:r>
          </w:p>
        </w:tc>
        <w:tc>
          <w:tcPr>
            <w:tcW w:w="4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90E5D3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6CDB40E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</w:tcBorders>
          </w:tcPr>
          <w:p w14:paraId="4C816636" w14:textId="77777777" w:rsidR="00BA4F49" w:rsidRPr="00497907" w:rsidRDefault="009F7062" w:rsidP="00BA4F49">
            <w:pPr>
              <w:rPr>
                <w:rFonts w:ascii="Arial" w:hAnsi="Arial" w:cs="Arial"/>
                <w:sz w:val="18"/>
                <w:szCs w:val="18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>Registradores</w:t>
            </w:r>
          </w:p>
        </w:tc>
      </w:tr>
      <w:tr w:rsidR="00CB1838" w:rsidRPr="0032608C" w14:paraId="6124933D" w14:textId="77777777" w:rsidTr="00A72381">
        <w:trPr>
          <w:jc w:val="center"/>
        </w:trPr>
        <w:tc>
          <w:tcPr>
            <w:tcW w:w="444" w:type="dxa"/>
            <w:gridSpan w:val="2"/>
            <w:tcBorders>
              <w:top w:val="nil"/>
              <w:bottom w:val="nil"/>
              <w:right w:val="nil"/>
            </w:tcBorders>
          </w:tcPr>
          <w:p w14:paraId="40810786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</w:tcPr>
          <w:p w14:paraId="310A697C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5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7D90A9" w14:textId="77777777" w:rsidR="00BA4F49" w:rsidRPr="00497907" w:rsidRDefault="00BA4F49" w:rsidP="00BA4F49">
            <w:pPr>
              <w:rPr>
                <w:rFonts w:ascii="Wingdings" w:hAnsi="Wingdings" w:cs="Arial"/>
                <w:sz w:val="18"/>
                <w:szCs w:val="18"/>
                <w:lang w:val="es-CO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>Archivo general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723A2B3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2577E2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9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174DE30" w14:textId="77777777" w:rsidR="00BA4F49" w:rsidRPr="00497907" w:rsidRDefault="00622333" w:rsidP="00BA4F49">
            <w:pPr>
              <w:rPr>
                <w:rFonts w:ascii="Arial" w:hAnsi="Arial" w:cs="Arial"/>
                <w:sz w:val="18"/>
                <w:szCs w:val="18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>Derechos de petición</w:t>
            </w:r>
          </w:p>
        </w:tc>
        <w:tc>
          <w:tcPr>
            <w:tcW w:w="4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7C9D0C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6A1A562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</w:tcBorders>
          </w:tcPr>
          <w:p w14:paraId="72527A23" w14:textId="77777777" w:rsidR="00BA4F49" w:rsidRPr="00497907" w:rsidRDefault="009F7062" w:rsidP="00BA4F49">
            <w:pPr>
              <w:rPr>
                <w:rFonts w:ascii="Arial" w:hAnsi="Arial" w:cs="Arial"/>
                <w:sz w:val="18"/>
                <w:szCs w:val="18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 xml:space="preserve">Duplicados </w:t>
            </w:r>
            <w:r w:rsidR="002B7271" w:rsidRPr="00497907">
              <w:rPr>
                <w:rFonts w:ascii="Arial" w:hAnsi="Arial" w:cs="Arial"/>
                <w:sz w:val="18"/>
                <w:szCs w:val="18"/>
              </w:rPr>
              <w:t>pre envío</w:t>
            </w:r>
            <w:r w:rsidRPr="00497907">
              <w:rPr>
                <w:rFonts w:ascii="Arial" w:hAnsi="Arial" w:cs="Arial"/>
                <w:sz w:val="18"/>
                <w:szCs w:val="18"/>
              </w:rPr>
              <w:t xml:space="preserve">  </w:t>
            </w:r>
          </w:p>
        </w:tc>
      </w:tr>
      <w:tr w:rsidR="00CB1838" w:rsidRPr="0032608C" w14:paraId="79A92C5C" w14:textId="77777777" w:rsidTr="00A72381">
        <w:trPr>
          <w:jc w:val="center"/>
        </w:trPr>
        <w:tc>
          <w:tcPr>
            <w:tcW w:w="444" w:type="dxa"/>
            <w:gridSpan w:val="2"/>
            <w:tcBorders>
              <w:top w:val="nil"/>
              <w:bottom w:val="nil"/>
              <w:right w:val="nil"/>
            </w:tcBorders>
          </w:tcPr>
          <w:p w14:paraId="5331752F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</w:tcPr>
          <w:p w14:paraId="2B6966BD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5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973243" w14:textId="77777777" w:rsidR="00BA4F49" w:rsidRPr="00497907" w:rsidRDefault="00622333" w:rsidP="00BA4F49">
            <w:pPr>
              <w:rPr>
                <w:rFonts w:ascii="Arial" w:hAnsi="Arial" w:cs="Arial"/>
                <w:sz w:val="18"/>
                <w:szCs w:val="18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>Información ciudadana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6FE067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007B67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9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48AE9CB" w14:textId="77777777" w:rsidR="00BA4F49" w:rsidRPr="00497907" w:rsidRDefault="00622333" w:rsidP="00BA4F49">
            <w:pPr>
              <w:rPr>
                <w:rFonts w:ascii="Arial" w:hAnsi="Arial" w:cs="Arial"/>
                <w:sz w:val="18"/>
                <w:szCs w:val="18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>Notificación resoluciones</w:t>
            </w:r>
          </w:p>
        </w:tc>
        <w:tc>
          <w:tcPr>
            <w:tcW w:w="4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38069C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0625DCC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</w:tcBorders>
          </w:tcPr>
          <w:p w14:paraId="18B52DC2" w14:textId="77777777" w:rsidR="00BA4F49" w:rsidRPr="00497907" w:rsidRDefault="009F7062" w:rsidP="00BA4F49">
            <w:pPr>
              <w:rPr>
                <w:rFonts w:ascii="Arial" w:hAnsi="Arial" w:cs="Arial"/>
                <w:sz w:val="18"/>
                <w:szCs w:val="18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>Cedulación exterior</w:t>
            </w:r>
            <w:r w:rsidRPr="00497907">
              <w:rPr>
                <w:rFonts w:ascii="Arial" w:hAnsi="Arial" w:cs="Arial"/>
                <w:sz w:val="18"/>
                <w:szCs w:val="18"/>
              </w:rPr>
              <w:tab/>
            </w:r>
          </w:p>
        </w:tc>
      </w:tr>
      <w:tr w:rsidR="00CB1838" w:rsidRPr="0032608C" w14:paraId="1986BAF7" w14:textId="77777777" w:rsidTr="00A72381">
        <w:trPr>
          <w:jc w:val="center"/>
        </w:trPr>
        <w:tc>
          <w:tcPr>
            <w:tcW w:w="444" w:type="dxa"/>
            <w:gridSpan w:val="2"/>
            <w:tcBorders>
              <w:top w:val="nil"/>
              <w:bottom w:val="nil"/>
              <w:right w:val="nil"/>
            </w:tcBorders>
          </w:tcPr>
          <w:p w14:paraId="6A17D129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</w:tcPr>
          <w:p w14:paraId="2EC008F5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5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246A89" w14:textId="77777777" w:rsidR="00BA4F49" w:rsidRPr="00497907" w:rsidRDefault="00622333" w:rsidP="00BA4F49">
            <w:pPr>
              <w:rPr>
                <w:rFonts w:ascii="Arial" w:hAnsi="Arial" w:cs="Arial"/>
                <w:sz w:val="18"/>
                <w:szCs w:val="18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>Recepción secretaria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817C0D7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4DE55A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9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1648118" w14:textId="77777777" w:rsidR="00BA4F49" w:rsidRPr="00497907" w:rsidRDefault="00622333" w:rsidP="00BA4F49">
            <w:pPr>
              <w:rPr>
                <w:rFonts w:ascii="Arial" w:hAnsi="Arial" w:cs="Arial"/>
                <w:sz w:val="18"/>
                <w:szCs w:val="18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>Certificaciones vigencia</w:t>
            </w:r>
          </w:p>
        </w:tc>
        <w:tc>
          <w:tcPr>
            <w:tcW w:w="4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B92F90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66289D7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</w:tcBorders>
          </w:tcPr>
          <w:p w14:paraId="3D4EF7D7" w14:textId="77777777" w:rsidR="00BA4F49" w:rsidRPr="00497907" w:rsidRDefault="009F7062" w:rsidP="00BA4F49">
            <w:pPr>
              <w:rPr>
                <w:rFonts w:ascii="Arial" w:hAnsi="Arial" w:cs="Arial"/>
                <w:sz w:val="18"/>
                <w:szCs w:val="18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>Secretaría</w:t>
            </w:r>
          </w:p>
        </w:tc>
      </w:tr>
      <w:tr w:rsidR="00CB1838" w:rsidRPr="0032608C" w14:paraId="37039EC5" w14:textId="77777777" w:rsidTr="00A72381">
        <w:trPr>
          <w:jc w:val="center"/>
        </w:trPr>
        <w:tc>
          <w:tcPr>
            <w:tcW w:w="444" w:type="dxa"/>
            <w:gridSpan w:val="2"/>
            <w:tcBorders>
              <w:top w:val="nil"/>
              <w:right w:val="nil"/>
            </w:tcBorders>
          </w:tcPr>
          <w:p w14:paraId="60BF509F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15" w:type="dxa"/>
            <w:tcBorders>
              <w:top w:val="nil"/>
              <w:left w:val="nil"/>
              <w:right w:val="nil"/>
            </w:tcBorders>
          </w:tcPr>
          <w:p w14:paraId="2684DB20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510" w:type="dxa"/>
            <w:gridSpan w:val="3"/>
            <w:tcBorders>
              <w:top w:val="nil"/>
              <w:left w:val="nil"/>
              <w:right w:val="nil"/>
            </w:tcBorders>
          </w:tcPr>
          <w:p w14:paraId="51D71BA9" w14:textId="77777777" w:rsidR="00BA4F49" w:rsidRPr="00497907" w:rsidRDefault="00622333" w:rsidP="00BA4F49">
            <w:pPr>
              <w:rPr>
                <w:rFonts w:ascii="Arial" w:hAnsi="Arial" w:cs="Arial"/>
                <w:sz w:val="18"/>
                <w:szCs w:val="18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>Soporte técnico interfaz</w:t>
            </w:r>
          </w:p>
        </w:tc>
        <w:tc>
          <w:tcPr>
            <w:tcW w:w="425" w:type="dxa"/>
            <w:tcBorders>
              <w:top w:val="nil"/>
              <w:left w:val="nil"/>
              <w:right w:val="nil"/>
            </w:tcBorders>
          </w:tcPr>
          <w:p w14:paraId="444D15B6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5" w:type="dxa"/>
            <w:gridSpan w:val="2"/>
            <w:tcBorders>
              <w:top w:val="nil"/>
              <w:left w:val="nil"/>
              <w:right w:val="nil"/>
            </w:tcBorders>
          </w:tcPr>
          <w:p w14:paraId="5C46AF7F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980" w:type="dxa"/>
            <w:gridSpan w:val="6"/>
            <w:tcBorders>
              <w:top w:val="nil"/>
              <w:left w:val="nil"/>
              <w:right w:val="nil"/>
            </w:tcBorders>
          </w:tcPr>
          <w:p w14:paraId="1EC786D0" w14:textId="77777777" w:rsidR="00BA4F49" w:rsidRPr="00497907" w:rsidRDefault="00622333" w:rsidP="00BA4F49">
            <w:pPr>
              <w:rPr>
                <w:rFonts w:ascii="Arial" w:hAnsi="Arial" w:cs="Arial"/>
                <w:sz w:val="18"/>
                <w:szCs w:val="18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>Correspondencia modificación</w:t>
            </w:r>
          </w:p>
        </w:tc>
        <w:tc>
          <w:tcPr>
            <w:tcW w:w="428" w:type="dxa"/>
            <w:gridSpan w:val="2"/>
            <w:tcBorders>
              <w:top w:val="nil"/>
              <w:left w:val="nil"/>
              <w:right w:val="nil"/>
            </w:tcBorders>
          </w:tcPr>
          <w:p w14:paraId="678B8DB6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5" w:type="dxa"/>
            <w:tcBorders>
              <w:top w:val="nil"/>
              <w:left w:val="nil"/>
              <w:right w:val="nil"/>
            </w:tcBorders>
          </w:tcPr>
          <w:p w14:paraId="6FC86923" w14:textId="77777777" w:rsidR="00BA4F49" w:rsidRDefault="00BA4F49" w:rsidP="00BA4F49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370" w:type="dxa"/>
            <w:tcBorders>
              <w:top w:val="nil"/>
              <w:left w:val="nil"/>
            </w:tcBorders>
          </w:tcPr>
          <w:p w14:paraId="767664BD" w14:textId="77777777" w:rsidR="00BA4F49" w:rsidRPr="00497907" w:rsidRDefault="009F7062" w:rsidP="00BA4F49">
            <w:pPr>
              <w:rPr>
                <w:rFonts w:ascii="Arial" w:hAnsi="Arial" w:cs="Arial"/>
                <w:sz w:val="18"/>
                <w:szCs w:val="18"/>
              </w:rPr>
            </w:pPr>
            <w:r w:rsidRPr="00497907">
              <w:rPr>
                <w:rFonts w:ascii="Arial" w:hAnsi="Arial" w:cs="Arial"/>
                <w:sz w:val="18"/>
                <w:szCs w:val="18"/>
              </w:rPr>
              <w:t>Envíos coordinación</w:t>
            </w:r>
          </w:p>
        </w:tc>
      </w:tr>
      <w:tr w:rsidR="00BA4F49" w:rsidRPr="00424D9F" w14:paraId="0414ED14" w14:textId="77777777" w:rsidTr="009A195F">
        <w:trPr>
          <w:jc w:val="center"/>
        </w:trPr>
        <w:tc>
          <w:tcPr>
            <w:tcW w:w="10422" w:type="dxa"/>
            <w:gridSpan w:val="19"/>
            <w:shd w:val="clear" w:color="auto" w:fill="D9D9D9"/>
          </w:tcPr>
          <w:p w14:paraId="20EECC00" w14:textId="77777777" w:rsidR="00BA4F49" w:rsidRPr="00052ECB" w:rsidRDefault="000165C9" w:rsidP="00BA4F4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DATOS A CONSULTAR</w:t>
            </w:r>
          </w:p>
        </w:tc>
      </w:tr>
      <w:tr w:rsidR="00493178" w:rsidRPr="009E3267" w14:paraId="2B38160E" w14:textId="77777777" w:rsidTr="00CD0149">
        <w:trPr>
          <w:jc w:val="center"/>
        </w:trPr>
        <w:tc>
          <w:tcPr>
            <w:tcW w:w="3369" w:type="dxa"/>
            <w:gridSpan w:val="6"/>
            <w:tcBorders>
              <w:bottom w:val="single" w:sz="4" w:space="0" w:color="auto"/>
            </w:tcBorders>
            <w:shd w:val="clear" w:color="auto" w:fill="D9D9D9"/>
          </w:tcPr>
          <w:p w14:paraId="31D7B9E9" w14:textId="77777777" w:rsidR="00BA4F49" w:rsidRPr="009E3267" w:rsidRDefault="00BA4F49" w:rsidP="00BA4F49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DATOS PÚ</w:t>
            </w:r>
            <w:r w:rsidRPr="009E3267">
              <w:rPr>
                <w:rFonts w:ascii="Arial" w:hAnsi="Arial" w:cs="Arial"/>
                <w:b/>
                <w:sz w:val="14"/>
                <w:szCs w:val="14"/>
              </w:rPr>
              <w:t>BLICOS(art. 213 C.E)</w:t>
            </w:r>
          </w:p>
        </w:tc>
        <w:tc>
          <w:tcPr>
            <w:tcW w:w="3830" w:type="dxa"/>
            <w:gridSpan w:val="9"/>
            <w:tcBorders>
              <w:bottom w:val="single" w:sz="4" w:space="0" w:color="auto"/>
            </w:tcBorders>
            <w:shd w:val="clear" w:color="auto" w:fill="D9D9D9"/>
          </w:tcPr>
          <w:p w14:paraId="3C03E87A" w14:textId="77777777" w:rsidR="00BA4F49" w:rsidRPr="009E3267" w:rsidRDefault="00BA4F49" w:rsidP="00BA4F49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9E3267">
              <w:rPr>
                <w:rFonts w:ascii="Arial" w:hAnsi="Arial" w:cs="Arial"/>
                <w:b/>
                <w:sz w:val="14"/>
                <w:szCs w:val="14"/>
              </w:rPr>
              <w:t xml:space="preserve">DATOS </w:t>
            </w:r>
            <w:r>
              <w:rPr>
                <w:rFonts w:ascii="Arial" w:hAnsi="Arial" w:cs="Arial"/>
                <w:b/>
                <w:sz w:val="14"/>
                <w:szCs w:val="14"/>
              </w:rPr>
              <w:t>SEMIPRIVADOS</w:t>
            </w:r>
          </w:p>
        </w:tc>
        <w:tc>
          <w:tcPr>
            <w:tcW w:w="3223" w:type="dxa"/>
            <w:gridSpan w:val="4"/>
            <w:tcBorders>
              <w:bottom w:val="single" w:sz="4" w:space="0" w:color="auto"/>
            </w:tcBorders>
            <w:shd w:val="clear" w:color="auto" w:fill="D9D9D9"/>
          </w:tcPr>
          <w:p w14:paraId="7CFA5913" w14:textId="77777777" w:rsidR="00BA4F49" w:rsidRPr="009E3267" w:rsidRDefault="00BA4F49" w:rsidP="00BA4F49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SENSIBLES</w:t>
            </w:r>
          </w:p>
        </w:tc>
      </w:tr>
      <w:tr w:rsidR="00CB1838" w:rsidRPr="009E3267" w14:paraId="37CED2E4" w14:textId="77777777" w:rsidTr="00BF407E">
        <w:trPr>
          <w:trHeight w:val="214"/>
          <w:jc w:val="center"/>
        </w:trPr>
        <w:tc>
          <w:tcPr>
            <w:tcW w:w="392" w:type="dxa"/>
            <w:tcBorders>
              <w:bottom w:val="nil"/>
              <w:right w:val="nil"/>
            </w:tcBorders>
            <w:shd w:val="clear" w:color="auto" w:fill="FFFFFF"/>
          </w:tcPr>
          <w:p w14:paraId="21B2DD25" w14:textId="77777777" w:rsidR="0017376A" w:rsidRPr="00AF3A49" w:rsidRDefault="0017376A" w:rsidP="00BA4F49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F3A49">
              <w:rPr>
                <w:rFonts w:ascii="Arial" w:hAnsi="Arial" w:cs="Arial"/>
                <w:b/>
                <w:sz w:val="16"/>
                <w:szCs w:val="14"/>
              </w:rPr>
              <w:t>s</w:t>
            </w:r>
            <w:r w:rsidR="00AF3A49" w:rsidRPr="00AF3A49">
              <w:rPr>
                <w:rFonts w:ascii="Arial" w:hAnsi="Arial" w:cs="Arial"/>
                <w:b/>
                <w:sz w:val="16"/>
                <w:szCs w:val="14"/>
              </w:rPr>
              <w:t>í</w:t>
            </w:r>
          </w:p>
        </w:tc>
        <w:tc>
          <w:tcPr>
            <w:tcW w:w="467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5DAA7E9" w14:textId="77777777" w:rsidR="0017376A" w:rsidRPr="00AF3A49" w:rsidRDefault="002E74CA" w:rsidP="00BA4F49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F3A49">
              <w:rPr>
                <w:rFonts w:ascii="Arial" w:hAnsi="Arial" w:cs="Arial"/>
                <w:b/>
                <w:sz w:val="16"/>
                <w:szCs w:val="14"/>
              </w:rPr>
              <w:t>no</w:t>
            </w:r>
          </w:p>
        </w:tc>
        <w:tc>
          <w:tcPr>
            <w:tcW w:w="2510" w:type="dxa"/>
            <w:gridSpan w:val="3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0687CD3" w14:textId="77777777" w:rsidR="0017376A" w:rsidRPr="00AF3A49" w:rsidRDefault="0017376A" w:rsidP="00BA4F49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38962B4" w14:textId="77777777" w:rsidR="0017376A" w:rsidRPr="00AF3A49" w:rsidRDefault="0017376A" w:rsidP="00BA4F49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F3A49">
              <w:rPr>
                <w:rFonts w:ascii="Arial" w:hAnsi="Arial" w:cs="Arial"/>
                <w:b/>
                <w:sz w:val="16"/>
                <w:szCs w:val="14"/>
              </w:rPr>
              <w:t>s</w:t>
            </w:r>
            <w:r w:rsidR="00AF3A49" w:rsidRPr="00AF3A49">
              <w:rPr>
                <w:rFonts w:ascii="Arial" w:hAnsi="Arial" w:cs="Arial"/>
                <w:b/>
                <w:sz w:val="16"/>
                <w:szCs w:val="14"/>
              </w:rPr>
              <w:t>í</w:t>
            </w:r>
          </w:p>
        </w:tc>
        <w:tc>
          <w:tcPr>
            <w:tcW w:w="425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89C41C6" w14:textId="77777777" w:rsidR="0017376A" w:rsidRPr="00AF3A49" w:rsidRDefault="002E74CA" w:rsidP="00BA4F49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F3A49">
              <w:rPr>
                <w:rFonts w:ascii="Arial" w:hAnsi="Arial" w:cs="Arial"/>
                <w:b/>
                <w:sz w:val="16"/>
                <w:szCs w:val="14"/>
              </w:rPr>
              <w:t>no</w:t>
            </w:r>
          </w:p>
        </w:tc>
        <w:tc>
          <w:tcPr>
            <w:tcW w:w="2980" w:type="dxa"/>
            <w:gridSpan w:val="6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3D940D1D" w14:textId="77777777" w:rsidR="0017376A" w:rsidRPr="00AF3A49" w:rsidRDefault="0017376A" w:rsidP="00BA4F49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28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73C7F69C" w14:textId="77777777" w:rsidR="0017376A" w:rsidRPr="00AF3A49" w:rsidRDefault="0017376A" w:rsidP="00BA4F49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F3A49">
              <w:rPr>
                <w:rFonts w:ascii="Arial" w:hAnsi="Arial" w:cs="Arial"/>
                <w:b/>
                <w:sz w:val="16"/>
                <w:szCs w:val="14"/>
              </w:rPr>
              <w:t>s</w:t>
            </w:r>
            <w:r w:rsidR="00AF3A49" w:rsidRPr="00AF3A49">
              <w:rPr>
                <w:rFonts w:ascii="Arial" w:hAnsi="Arial" w:cs="Arial"/>
                <w:b/>
                <w:sz w:val="16"/>
                <w:szCs w:val="14"/>
              </w:rPr>
              <w:t>í</w:t>
            </w: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94CC026" w14:textId="77777777" w:rsidR="0017376A" w:rsidRPr="00AF3A49" w:rsidRDefault="002E74CA" w:rsidP="00BA4F49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F3A49">
              <w:rPr>
                <w:rFonts w:ascii="Arial" w:hAnsi="Arial" w:cs="Arial"/>
                <w:b/>
                <w:sz w:val="16"/>
                <w:szCs w:val="14"/>
              </w:rPr>
              <w:t>no</w:t>
            </w:r>
          </w:p>
        </w:tc>
        <w:tc>
          <w:tcPr>
            <w:tcW w:w="2370" w:type="dxa"/>
            <w:tcBorders>
              <w:left w:val="nil"/>
              <w:bottom w:val="nil"/>
            </w:tcBorders>
            <w:shd w:val="clear" w:color="auto" w:fill="FFFFFF"/>
          </w:tcPr>
          <w:p w14:paraId="707446D8" w14:textId="77777777" w:rsidR="0017376A" w:rsidRPr="00AF3A49" w:rsidRDefault="0017376A" w:rsidP="00BA4F49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D21D1A" w:rsidRPr="002352A7" w14:paraId="07AF4E17" w14:textId="77777777" w:rsidTr="00CD0149">
        <w:trPr>
          <w:jc w:val="center"/>
        </w:trPr>
        <w:tc>
          <w:tcPr>
            <w:tcW w:w="392" w:type="dxa"/>
            <w:tcBorders>
              <w:top w:val="nil"/>
              <w:bottom w:val="nil"/>
              <w:right w:val="nil"/>
            </w:tcBorders>
          </w:tcPr>
          <w:p w14:paraId="147D4993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7C5097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5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2C6F92" w14:textId="77777777" w:rsidR="00D21D1A" w:rsidRPr="00D21D1A" w:rsidRDefault="00D21D1A" w:rsidP="00D21D1A">
            <w:pPr>
              <w:rPr>
                <w:rFonts w:ascii="Arial" w:hAnsi="Arial" w:cs="Arial"/>
                <w:sz w:val="18"/>
                <w:szCs w:val="18"/>
              </w:rPr>
            </w:pPr>
            <w:r w:rsidRPr="00D21D1A">
              <w:rPr>
                <w:rFonts w:ascii="Arial" w:hAnsi="Arial" w:cs="Arial"/>
                <w:sz w:val="18"/>
                <w:szCs w:val="18"/>
              </w:rPr>
              <w:t>Cédula de ciudadanía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CC10F28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6F2036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9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33397AE" w14:textId="77777777" w:rsidR="00D21D1A" w:rsidRPr="002352A7" w:rsidRDefault="009A195F" w:rsidP="00D21D1A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  <w:r w:rsidRPr="002352A7">
              <w:rPr>
                <w:rFonts w:ascii="Arial" w:hAnsi="Arial" w:cs="Arial"/>
                <w:sz w:val="18"/>
                <w:szCs w:val="18"/>
                <w:lang w:val="es-CO"/>
              </w:rPr>
              <w:t xml:space="preserve">Fecha de </w:t>
            </w:r>
            <w:r>
              <w:rPr>
                <w:rFonts w:ascii="Arial" w:hAnsi="Arial" w:cs="Arial"/>
                <w:sz w:val="18"/>
                <w:szCs w:val="18"/>
                <w:lang w:val="es-CO"/>
              </w:rPr>
              <w:t>n</w:t>
            </w:r>
            <w:r w:rsidRPr="002352A7">
              <w:rPr>
                <w:rFonts w:ascii="Arial" w:hAnsi="Arial" w:cs="Arial"/>
                <w:sz w:val="18"/>
                <w:szCs w:val="18"/>
                <w:lang w:val="es-CO"/>
              </w:rPr>
              <w:t>acimiento</w:t>
            </w:r>
          </w:p>
        </w:tc>
        <w:tc>
          <w:tcPr>
            <w:tcW w:w="4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4E9C70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BD477A9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</w:tcBorders>
          </w:tcPr>
          <w:p w14:paraId="20FF92CC" w14:textId="77777777" w:rsidR="00D21D1A" w:rsidRPr="002352A7" w:rsidRDefault="009A195F" w:rsidP="00D21D1A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2352A7">
              <w:rPr>
                <w:rFonts w:ascii="Arial" w:hAnsi="Arial" w:cs="Arial"/>
                <w:sz w:val="18"/>
                <w:szCs w:val="18"/>
                <w:lang w:val="es-CO"/>
              </w:rPr>
              <w:t>Estatura</w:t>
            </w:r>
          </w:p>
        </w:tc>
      </w:tr>
      <w:tr w:rsidR="00D21D1A" w:rsidRPr="002352A7" w14:paraId="1D47CA51" w14:textId="77777777" w:rsidTr="00A72381">
        <w:trPr>
          <w:jc w:val="center"/>
        </w:trPr>
        <w:tc>
          <w:tcPr>
            <w:tcW w:w="392" w:type="dxa"/>
            <w:tcBorders>
              <w:top w:val="nil"/>
              <w:bottom w:val="nil"/>
              <w:right w:val="nil"/>
            </w:tcBorders>
          </w:tcPr>
          <w:p w14:paraId="6B5381C0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A581D5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5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72B58C" w14:textId="77777777" w:rsidR="00D21D1A" w:rsidRPr="00E32B04" w:rsidRDefault="00D21D1A" w:rsidP="00D21D1A">
            <w:pPr>
              <w:rPr>
                <w:rFonts w:ascii="Wingdings" w:hAnsi="Wingdings" w:cs="Arial"/>
                <w:sz w:val="22"/>
                <w:szCs w:val="22"/>
                <w:lang w:val="es-CO"/>
              </w:rPr>
            </w:pPr>
            <w:r w:rsidRPr="002352A7">
              <w:rPr>
                <w:rFonts w:ascii="Arial" w:hAnsi="Arial" w:cs="Arial"/>
                <w:sz w:val="18"/>
                <w:szCs w:val="18"/>
                <w:lang w:val="es-CO"/>
              </w:rPr>
              <w:t xml:space="preserve">Nombres y </w:t>
            </w:r>
            <w:r>
              <w:rPr>
                <w:rFonts w:ascii="Arial" w:hAnsi="Arial" w:cs="Arial"/>
                <w:sz w:val="18"/>
                <w:szCs w:val="18"/>
                <w:lang w:val="es-CO"/>
              </w:rPr>
              <w:t>a</w:t>
            </w:r>
            <w:r w:rsidRPr="002352A7">
              <w:rPr>
                <w:rFonts w:ascii="Arial" w:hAnsi="Arial" w:cs="Arial"/>
                <w:sz w:val="18"/>
                <w:szCs w:val="18"/>
                <w:lang w:val="es-CO"/>
              </w:rPr>
              <w:t>pellidos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8ABAEBA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5ADA81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9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17D64E7" w14:textId="77777777" w:rsidR="00D21D1A" w:rsidRPr="002352A7" w:rsidRDefault="009A195F" w:rsidP="00D21D1A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  <w:r w:rsidRPr="002352A7">
              <w:rPr>
                <w:rFonts w:ascii="Arial" w:hAnsi="Arial" w:cs="Arial"/>
                <w:sz w:val="18"/>
                <w:szCs w:val="18"/>
                <w:lang w:val="es-CO"/>
              </w:rPr>
              <w:t xml:space="preserve">Lugar de </w:t>
            </w:r>
            <w:r>
              <w:rPr>
                <w:rFonts w:ascii="Arial" w:hAnsi="Arial" w:cs="Arial"/>
                <w:sz w:val="18"/>
                <w:szCs w:val="18"/>
                <w:lang w:val="es-CO"/>
              </w:rPr>
              <w:t>n</w:t>
            </w:r>
            <w:r w:rsidRPr="002352A7">
              <w:rPr>
                <w:rFonts w:ascii="Arial" w:hAnsi="Arial" w:cs="Arial"/>
                <w:sz w:val="18"/>
                <w:szCs w:val="18"/>
                <w:lang w:val="es-CO"/>
              </w:rPr>
              <w:t>acimiento</w:t>
            </w:r>
          </w:p>
        </w:tc>
        <w:tc>
          <w:tcPr>
            <w:tcW w:w="4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94A3D3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B5D8814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</w:tcBorders>
          </w:tcPr>
          <w:p w14:paraId="7E3A4A78" w14:textId="77777777" w:rsidR="00D21D1A" w:rsidRPr="002352A7" w:rsidRDefault="009A195F" w:rsidP="00D21D1A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>Sexo</w:t>
            </w:r>
          </w:p>
        </w:tc>
      </w:tr>
      <w:tr w:rsidR="00D21D1A" w:rsidRPr="002352A7" w14:paraId="625D94AB" w14:textId="77777777" w:rsidTr="00A72381">
        <w:trPr>
          <w:trHeight w:val="205"/>
          <w:jc w:val="center"/>
        </w:trPr>
        <w:tc>
          <w:tcPr>
            <w:tcW w:w="392" w:type="dxa"/>
            <w:tcBorders>
              <w:top w:val="nil"/>
              <w:bottom w:val="nil"/>
              <w:right w:val="nil"/>
            </w:tcBorders>
          </w:tcPr>
          <w:p w14:paraId="66294E7B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B4A258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5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1C4E5C3" w14:textId="77777777" w:rsidR="00D21D1A" w:rsidRPr="002352A7" w:rsidRDefault="00D21D1A" w:rsidP="00D21D1A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2352A7">
              <w:rPr>
                <w:rFonts w:ascii="Arial" w:hAnsi="Arial" w:cs="Arial"/>
                <w:sz w:val="18"/>
                <w:szCs w:val="18"/>
                <w:lang w:val="es-CO"/>
              </w:rPr>
              <w:t xml:space="preserve">Lugar de </w:t>
            </w:r>
            <w:r>
              <w:rPr>
                <w:rFonts w:ascii="Arial" w:hAnsi="Arial" w:cs="Arial"/>
                <w:sz w:val="18"/>
                <w:szCs w:val="18"/>
                <w:lang w:val="es-CO"/>
              </w:rPr>
              <w:t>e</w:t>
            </w:r>
            <w:r w:rsidRPr="002352A7">
              <w:rPr>
                <w:rFonts w:ascii="Arial" w:hAnsi="Arial" w:cs="Arial"/>
                <w:sz w:val="18"/>
                <w:szCs w:val="18"/>
                <w:lang w:val="es-CO"/>
              </w:rPr>
              <w:t>xpedición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AF0A81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32FE8F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9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E5CA2EA" w14:textId="77777777" w:rsidR="00D21D1A" w:rsidRPr="002352A7" w:rsidRDefault="009A195F" w:rsidP="00D21D1A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  <w:r w:rsidRPr="002352A7">
              <w:rPr>
                <w:rFonts w:ascii="Arial" w:hAnsi="Arial" w:cs="Arial"/>
                <w:sz w:val="18"/>
                <w:szCs w:val="18"/>
                <w:lang w:val="es-CO"/>
              </w:rPr>
              <w:t xml:space="preserve">Grupo </w:t>
            </w:r>
            <w:r>
              <w:rPr>
                <w:rFonts w:ascii="Arial" w:hAnsi="Arial" w:cs="Arial"/>
                <w:sz w:val="18"/>
                <w:szCs w:val="18"/>
                <w:lang w:val="es-CO"/>
              </w:rPr>
              <w:t>s</w:t>
            </w:r>
            <w:r w:rsidRPr="002352A7">
              <w:rPr>
                <w:rFonts w:ascii="Arial" w:hAnsi="Arial" w:cs="Arial"/>
                <w:sz w:val="18"/>
                <w:szCs w:val="18"/>
                <w:lang w:val="es-CO"/>
              </w:rPr>
              <w:t>anguíneo</w:t>
            </w:r>
          </w:p>
        </w:tc>
        <w:tc>
          <w:tcPr>
            <w:tcW w:w="4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E2EB96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74A7A5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</w:tcBorders>
          </w:tcPr>
          <w:p w14:paraId="145029BB" w14:textId="77777777" w:rsidR="00D21D1A" w:rsidRPr="002352A7" w:rsidRDefault="00D21D1A" w:rsidP="00D21D1A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D21D1A" w:rsidRPr="002352A7" w14:paraId="3DD53C6A" w14:textId="77777777" w:rsidTr="00A72381">
        <w:trPr>
          <w:jc w:val="center"/>
        </w:trPr>
        <w:tc>
          <w:tcPr>
            <w:tcW w:w="392" w:type="dxa"/>
            <w:tcBorders>
              <w:top w:val="nil"/>
              <w:bottom w:val="nil"/>
              <w:right w:val="nil"/>
            </w:tcBorders>
          </w:tcPr>
          <w:p w14:paraId="3B1D44A1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DEAC87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5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58DA14B" w14:textId="77777777" w:rsidR="00D21D1A" w:rsidRPr="002352A7" w:rsidRDefault="00D21D1A" w:rsidP="00D21D1A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2352A7">
              <w:rPr>
                <w:rFonts w:ascii="Arial" w:hAnsi="Arial" w:cs="Arial"/>
                <w:sz w:val="18"/>
                <w:szCs w:val="18"/>
                <w:lang w:val="es-CO"/>
              </w:rPr>
              <w:t xml:space="preserve">Fecha de </w:t>
            </w:r>
            <w:r>
              <w:rPr>
                <w:rFonts w:ascii="Arial" w:hAnsi="Arial" w:cs="Arial"/>
                <w:sz w:val="18"/>
                <w:szCs w:val="18"/>
                <w:lang w:val="es-CO"/>
              </w:rPr>
              <w:t>e</w:t>
            </w:r>
            <w:r w:rsidRPr="002352A7">
              <w:rPr>
                <w:rFonts w:ascii="Arial" w:hAnsi="Arial" w:cs="Arial"/>
                <w:sz w:val="18"/>
                <w:szCs w:val="18"/>
                <w:lang w:val="es-CO"/>
              </w:rPr>
              <w:t>xpedición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571839B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D27E1E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29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C3D1034" w14:textId="77777777" w:rsidR="00D21D1A" w:rsidRPr="002352A7" w:rsidRDefault="00D21D1A" w:rsidP="00D21D1A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4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A3636C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029F97B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</w:tcBorders>
          </w:tcPr>
          <w:p w14:paraId="2554B5F5" w14:textId="77777777" w:rsidR="00D21D1A" w:rsidRPr="002352A7" w:rsidRDefault="00D21D1A" w:rsidP="00D21D1A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D21D1A" w:rsidRPr="002352A7" w14:paraId="6E228397" w14:textId="77777777" w:rsidTr="00A72381">
        <w:trPr>
          <w:jc w:val="center"/>
        </w:trPr>
        <w:tc>
          <w:tcPr>
            <w:tcW w:w="392" w:type="dxa"/>
            <w:tcBorders>
              <w:top w:val="nil"/>
              <w:bottom w:val="nil"/>
              <w:right w:val="nil"/>
            </w:tcBorders>
          </w:tcPr>
          <w:p w14:paraId="387B8221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3BFABC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5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0EFAD5" w14:textId="77777777" w:rsidR="00D21D1A" w:rsidRPr="002352A7" w:rsidRDefault="00D21D1A" w:rsidP="00D21D1A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2352A7">
              <w:rPr>
                <w:rFonts w:ascii="Arial" w:hAnsi="Arial" w:cs="Arial"/>
                <w:sz w:val="18"/>
                <w:szCs w:val="18"/>
                <w:lang w:val="es-CO"/>
              </w:rPr>
              <w:t>Vigencia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EB96CA8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8A5A79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29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8BDAE19" w14:textId="77777777" w:rsidR="00D21D1A" w:rsidRPr="002352A7" w:rsidRDefault="00D21D1A" w:rsidP="00D21D1A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4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CCBC43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C5F459C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</w:tcBorders>
          </w:tcPr>
          <w:p w14:paraId="0DFE4179" w14:textId="77777777" w:rsidR="00D21D1A" w:rsidRPr="002352A7" w:rsidRDefault="00D21D1A" w:rsidP="00D21D1A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D21D1A" w:rsidRPr="002352A7" w14:paraId="25C37BC0" w14:textId="77777777" w:rsidTr="00A72381">
        <w:trPr>
          <w:trHeight w:val="176"/>
          <w:jc w:val="center"/>
        </w:trPr>
        <w:tc>
          <w:tcPr>
            <w:tcW w:w="392" w:type="dxa"/>
            <w:tcBorders>
              <w:top w:val="nil"/>
              <w:right w:val="nil"/>
            </w:tcBorders>
          </w:tcPr>
          <w:p w14:paraId="3D1F2062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67" w:type="dxa"/>
            <w:gridSpan w:val="2"/>
            <w:tcBorders>
              <w:top w:val="nil"/>
              <w:left w:val="nil"/>
              <w:right w:val="nil"/>
            </w:tcBorders>
          </w:tcPr>
          <w:p w14:paraId="6E2A120F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510" w:type="dxa"/>
            <w:gridSpan w:val="3"/>
            <w:tcBorders>
              <w:top w:val="nil"/>
              <w:left w:val="nil"/>
              <w:right w:val="nil"/>
            </w:tcBorders>
          </w:tcPr>
          <w:p w14:paraId="5F03CE12" w14:textId="77777777" w:rsidR="00D21D1A" w:rsidRPr="002352A7" w:rsidRDefault="00D21D1A" w:rsidP="00D21D1A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9E3267">
              <w:rPr>
                <w:rFonts w:ascii="Arial" w:hAnsi="Arial" w:cs="Arial"/>
                <w:sz w:val="18"/>
                <w:szCs w:val="18"/>
                <w:lang w:val="es-CO"/>
              </w:rPr>
              <w:t>Resolución</w:t>
            </w:r>
          </w:p>
        </w:tc>
        <w:tc>
          <w:tcPr>
            <w:tcW w:w="425" w:type="dxa"/>
            <w:tcBorders>
              <w:top w:val="nil"/>
              <w:left w:val="nil"/>
              <w:right w:val="nil"/>
            </w:tcBorders>
          </w:tcPr>
          <w:p w14:paraId="300575DC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425" w:type="dxa"/>
            <w:gridSpan w:val="2"/>
            <w:tcBorders>
              <w:top w:val="nil"/>
              <w:left w:val="nil"/>
              <w:right w:val="nil"/>
            </w:tcBorders>
          </w:tcPr>
          <w:p w14:paraId="5C875349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2980" w:type="dxa"/>
            <w:gridSpan w:val="6"/>
            <w:tcBorders>
              <w:top w:val="nil"/>
              <w:left w:val="nil"/>
              <w:right w:val="nil"/>
            </w:tcBorders>
          </w:tcPr>
          <w:p w14:paraId="4E92F39B" w14:textId="77777777" w:rsidR="00D21D1A" w:rsidRPr="002352A7" w:rsidRDefault="00D21D1A" w:rsidP="00D21D1A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428" w:type="dxa"/>
            <w:gridSpan w:val="2"/>
            <w:tcBorders>
              <w:top w:val="nil"/>
              <w:left w:val="nil"/>
              <w:right w:val="nil"/>
            </w:tcBorders>
          </w:tcPr>
          <w:p w14:paraId="76986436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425" w:type="dxa"/>
            <w:tcBorders>
              <w:top w:val="nil"/>
              <w:left w:val="nil"/>
              <w:right w:val="nil"/>
            </w:tcBorders>
          </w:tcPr>
          <w:p w14:paraId="4F4962D4" w14:textId="77777777" w:rsidR="00D21D1A" w:rsidRDefault="00D21D1A" w:rsidP="00D21D1A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2370" w:type="dxa"/>
            <w:tcBorders>
              <w:top w:val="nil"/>
              <w:left w:val="nil"/>
            </w:tcBorders>
          </w:tcPr>
          <w:p w14:paraId="4D61388E" w14:textId="77777777" w:rsidR="00D21D1A" w:rsidRPr="002352A7" w:rsidRDefault="00D21D1A" w:rsidP="00D21D1A">
            <w:pPr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D21D1A" w:rsidRPr="00424D9F" w14:paraId="60CE2F11" w14:textId="77777777" w:rsidTr="009A195F">
        <w:trPr>
          <w:jc w:val="center"/>
        </w:trPr>
        <w:tc>
          <w:tcPr>
            <w:tcW w:w="10422" w:type="dxa"/>
            <w:gridSpan w:val="19"/>
            <w:shd w:val="clear" w:color="auto" w:fill="D9D9D9"/>
          </w:tcPr>
          <w:p w14:paraId="576F3842" w14:textId="77777777" w:rsidR="00D21D1A" w:rsidRPr="007242B1" w:rsidRDefault="00D21D1A" w:rsidP="00D21D1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DATOS PARA LA CONFIGURACIÓ</w:t>
            </w:r>
            <w:r w:rsidRPr="007242B1">
              <w:rPr>
                <w:rFonts w:ascii="Arial" w:hAnsi="Arial" w:cs="Arial"/>
                <w:b/>
                <w:sz w:val="22"/>
                <w:szCs w:val="22"/>
              </w:rPr>
              <w:t>N DEL USUARIO</w:t>
            </w:r>
          </w:p>
        </w:tc>
      </w:tr>
      <w:tr w:rsidR="00D21D1A" w:rsidRPr="00722966" w14:paraId="59F78503" w14:textId="77777777" w:rsidTr="009A195F">
        <w:trPr>
          <w:trHeight w:val="251"/>
          <w:jc w:val="center"/>
        </w:trPr>
        <w:tc>
          <w:tcPr>
            <w:tcW w:w="5390" w:type="dxa"/>
            <w:gridSpan w:val="12"/>
          </w:tcPr>
          <w:p w14:paraId="60F07903" w14:textId="77777777" w:rsidR="00D21D1A" w:rsidRPr="007242B1" w:rsidRDefault="00D21D1A" w:rsidP="00D21D1A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Dirección IP del equipo donde funcionará</w:t>
            </w:r>
          </w:p>
        </w:tc>
        <w:tc>
          <w:tcPr>
            <w:tcW w:w="5032" w:type="dxa"/>
            <w:gridSpan w:val="7"/>
          </w:tcPr>
          <w:p w14:paraId="045F6021" w14:textId="77777777" w:rsidR="00D21D1A" w:rsidRPr="007242B1" w:rsidRDefault="00D21D1A" w:rsidP="00D21D1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242B1">
              <w:rPr>
                <w:rFonts w:ascii="Arial" w:hAnsi="Arial" w:cs="Arial"/>
                <w:b/>
                <w:sz w:val="22"/>
                <w:szCs w:val="22"/>
              </w:rPr>
              <w:t>.                   .                  .</w:t>
            </w:r>
          </w:p>
        </w:tc>
      </w:tr>
      <w:tr w:rsidR="00D21D1A" w:rsidRPr="00722966" w14:paraId="7992EDB4" w14:textId="77777777" w:rsidTr="009A195F">
        <w:trPr>
          <w:trHeight w:val="251"/>
          <w:jc w:val="center"/>
        </w:trPr>
        <w:tc>
          <w:tcPr>
            <w:tcW w:w="5390" w:type="dxa"/>
            <w:gridSpan w:val="12"/>
          </w:tcPr>
          <w:p w14:paraId="07B6B8AF" w14:textId="77777777" w:rsidR="00D21D1A" w:rsidRPr="007242B1" w:rsidRDefault="00D21D1A" w:rsidP="00497907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Periodo de vigencia de la cuenta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242B1">
              <w:rPr>
                <w:rFonts w:ascii="Arial" w:hAnsi="Arial" w:cs="Arial"/>
              </w:rPr>
              <w:t>(</w:t>
            </w:r>
            <w:r w:rsidRPr="00876D35">
              <w:rPr>
                <w:rFonts w:ascii="Arial" w:hAnsi="Arial" w:cs="Arial"/>
                <w:color w:val="404040"/>
              </w:rPr>
              <w:t>dd/mm/</w:t>
            </w:r>
            <w:r w:rsidR="00497907">
              <w:rPr>
                <w:rFonts w:ascii="Arial" w:hAnsi="Arial" w:cs="Arial"/>
                <w:color w:val="404040"/>
              </w:rPr>
              <w:t>aaaa</w:t>
            </w:r>
            <w:r w:rsidRPr="007242B1">
              <w:rPr>
                <w:rFonts w:ascii="Arial" w:hAnsi="Arial" w:cs="Arial"/>
              </w:rPr>
              <w:t>)</w:t>
            </w:r>
          </w:p>
        </w:tc>
        <w:tc>
          <w:tcPr>
            <w:tcW w:w="5032" w:type="dxa"/>
            <w:gridSpan w:val="7"/>
          </w:tcPr>
          <w:p w14:paraId="07D7B6F8" w14:textId="77777777" w:rsidR="00D21D1A" w:rsidRPr="007242B1" w:rsidRDefault="00D21D1A" w:rsidP="00D21D1A">
            <w:pPr>
              <w:rPr>
                <w:rFonts w:ascii="Arial" w:hAnsi="Arial" w:cs="Arial"/>
              </w:rPr>
            </w:pPr>
            <w:r w:rsidRPr="007242B1">
              <w:rPr>
                <w:rFonts w:ascii="Arial" w:hAnsi="Arial" w:cs="Arial"/>
              </w:rPr>
              <w:t>Desde:                               Hasta:</w:t>
            </w:r>
          </w:p>
        </w:tc>
      </w:tr>
      <w:tr w:rsidR="00D21D1A" w:rsidRPr="00424D9F" w14:paraId="290256D0" w14:textId="77777777" w:rsidTr="009A195F">
        <w:trPr>
          <w:jc w:val="center"/>
        </w:trPr>
        <w:tc>
          <w:tcPr>
            <w:tcW w:w="10422" w:type="dxa"/>
            <w:gridSpan w:val="19"/>
            <w:shd w:val="clear" w:color="auto" w:fill="D9D9D9"/>
          </w:tcPr>
          <w:p w14:paraId="14B619A4" w14:textId="77777777" w:rsidR="00D21D1A" w:rsidRPr="007242B1" w:rsidRDefault="00D21D1A" w:rsidP="00D21D1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242B1">
              <w:rPr>
                <w:rFonts w:ascii="Arial" w:hAnsi="Arial" w:cs="Arial"/>
                <w:b/>
                <w:sz w:val="22"/>
                <w:szCs w:val="22"/>
              </w:rPr>
              <w:t>JUSTIFICACI</w:t>
            </w:r>
            <w:r>
              <w:rPr>
                <w:rFonts w:ascii="Arial" w:hAnsi="Arial" w:cs="Arial"/>
                <w:b/>
                <w:sz w:val="22"/>
                <w:szCs w:val="22"/>
              </w:rPr>
              <w:t>Ó</w:t>
            </w:r>
            <w:r w:rsidRPr="007242B1">
              <w:rPr>
                <w:rFonts w:ascii="Arial" w:hAnsi="Arial" w:cs="Arial"/>
                <w:b/>
                <w:sz w:val="22"/>
                <w:szCs w:val="22"/>
              </w:rPr>
              <w:t>N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DE ACCESO</w:t>
            </w:r>
          </w:p>
        </w:tc>
      </w:tr>
      <w:tr w:rsidR="00D21D1A" w:rsidRPr="00792E3E" w14:paraId="13D63586" w14:textId="77777777" w:rsidTr="009A195F">
        <w:trPr>
          <w:jc w:val="center"/>
        </w:trPr>
        <w:tc>
          <w:tcPr>
            <w:tcW w:w="10422" w:type="dxa"/>
            <w:gridSpan w:val="19"/>
            <w:shd w:val="clear" w:color="auto" w:fill="D9D9D9"/>
          </w:tcPr>
          <w:p w14:paraId="59C91FCF" w14:textId="77777777" w:rsidR="00D21D1A" w:rsidRPr="00792E3E" w:rsidRDefault="00D21D1A" w:rsidP="00D21D1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92E3E">
              <w:rPr>
                <w:rFonts w:ascii="Arial" w:hAnsi="Arial" w:cs="Arial"/>
                <w:sz w:val="22"/>
                <w:szCs w:val="22"/>
              </w:rPr>
              <w:t xml:space="preserve"> Describa la finalidad del uso de la información acorde a sus funciones misionales</w:t>
            </w:r>
          </w:p>
        </w:tc>
      </w:tr>
      <w:tr w:rsidR="00D21D1A" w:rsidRPr="00722966" w14:paraId="63B32A83" w14:textId="77777777" w:rsidTr="009A195F">
        <w:trPr>
          <w:trHeight w:val="963"/>
          <w:jc w:val="center"/>
        </w:trPr>
        <w:tc>
          <w:tcPr>
            <w:tcW w:w="10422" w:type="dxa"/>
            <w:gridSpan w:val="19"/>
          </w:tcPr>
          <w:p w14:paraId="1BD009AF" w14:textId="77777777" w:rsidR="00D21D1A" w:rsidRDefault="00D21D1A" w:rsidP="00D21D1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710344D" w14:textId="77777777" w:rsidR="00D21D1A" w:rsidRPr="007242B1" w:rsidRDefault="00D21D1A" w:rsidP="00D21D1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E72121" w:rsidRPr="00424D9F" w14:paraId="3FA9A388" w14:textId="77777777" w:rsidTr="001D3833">
        <w:trPr>
          <w:jc w:val="center"/>
        </w:trPr>
        <w:tc>
          <w:tcPr>
            <w:tcW w:w="10422" w:type="dxa"/>
            <w:gridSpan w:val="19"/>
            <w:tcBorders>
              <w:bottom w:val="single" w:sz="4" w:space="0" w:color="auto"/>
            </w:tcBorders>
            <w:shd w:val="clear" w:color="auto" w:fill="D9D9D9"/>
          </w:tcPr>
          <w:p w14:paraId="6B72DACC" w14:textId="77777777" w:rsidR="00E72121" w:rsidRDefault="00E72121" w:rsidP="00D21D1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242B1">
              <w:rPr>
                <w:rFonts w:ascii="Arial" w:hAnsi="Arial" w:cs="Arial"/>
                <w:b/>
                <w:sz w:val="22"/>
                <w:szCs w:val="22"/>
              </w:rPr>
              <w:t xml:space="preserve">DATOS DE QUIEN </w:t>
            </w:r>
            <w:r>
              <w:rPr>
                <w:rFonts w:ascii="Arial" w:hAnsi="Arial" w:cs="Arial"/>
                <w:b/>
                <w:sz w:val="22"/>
                <w:szCs w:val="22"/>
              </w:rPr>
              <w:t>AUTORIZA</w:t>
            </w:r>
          </w:p>
          <w:p w14:paraId="3040C3F0" w14:textId="77777777" w:rsidR="00E72121" w:rsidRPr="007242B1" w:rsidRDefault="00E72121" w:rsidP="00D21D1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C2236">
              <w:rPr>
                <w:rFonts w:ascii="Arial" w:hAnsi="Arial" w:cs="Arial"/>
                <w:sz w:val="16"/>
                <w:szCs w:val="22"/>
              </w:rPr>
              <w:t>(RNEC Oficinas Centrales)</w:t>
            </w:r>
          </w:p>
        </w:tc>
      </w:tr>
      <w:tr w:rsidR="00D21D1A" w:rsidRPr="00722966" w14:paraId="689BF919" w14:textId="77777777" w:rsidTr="009A195F">
        <w:trPr>
          <w:trHeight w:val="1569"/>
          <w:jc w:val="center"/>
        </w:trPr>
        <w:tc>
          <w:tcPr>
            <w:tcW w:w="5384" w:type="dxa"/>
            <w:gridSpan w:val="11"/>
            <w:tcBorders>
              <w:bottom w:val="single" w:sz="4" w:space="0" w:color="auto"/>
            </w:tcBorders>
          </w:tcPr>
          <w:p w14:paraId="69F36DF9" w14:textId="77777777" w:rsidR="00182A64" w:rsidRDefault="00182A64" w:rsidP="00D21D1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ACED3EE" w14:textId="77777777" w:rsidR="00182A64" w:rsidRDefault="00182A64" w:rsidP="00182A64">
            <w:pPr>
              <w:rPr>
                <w:rFonts w:ascii="Arial" w:hAnsi="Arial" w:cs="Arial"/>
                <w:sz w:val="22"/>
                <w:szCs w:val="22"/>
              </w:rPr>
            </w:pPr>
          </w:p>
          <w:p w14:paraId="2BA52F93" w14:textId="7CE363C3" w:rsidR="00D21D1A" w:rsidRPr="00182A64" w:rsidRDefault="00A873D4" w:rsidP="00182A64">
            <w:pPr>
              <w:tabs>
                <w:tab w:val="left" w:pos="2029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B5B3C0C" wp14:editId="0B093FDB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336550</wp:posOffset>
                      </wp:positionV>
                      <wp:extent cx="3197860" cy="372110"/>
                      <wp:effectExtent l="0" t="0" r="2540" b="0"/>
                      <wp:wrapNone/>
                      <wp:docPr id="2031541964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97860" cy="3721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1159F9" w14:textId="77777777" w:rsidR="00D21D1A" w:rsidRPr="004A3535" w:rsidRDefault="004E621B" w:rsidP="00A20E4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Grupo de Gestión de Convenios y Términos de Acceso a las Bases de Datos de Registro Civil e Identificación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5B3C0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margin-left:1.7pt;margin-top:26.5pt;width:251.8pt;height:29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" filled="f" stroked="f">
                      <v:textbox>
                        <w:txbxContent>
                          <w:p w14:paraId="301159F9" w14:textId="77777777" w:rsidR="00D21D1A" w:rsidRPr="004A3535" w:rsidRDefault="004E621B" w:rsidP="00A20E4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Grupo de Gestión de Convenios y Términos de Acceso a las Bases de Datos de Registro Civil e Identificación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82A64">
              <w:rPr>
                <w:rFonts w:ascii="Arial" w:hAnsi="Arial" w:cs="Arial"/>
                <w:sz w:val="22"/>
                <w:szCs w:val="22"/>
              </w:rPr>
              <w:tab/>
            </w:r>
          </w:p>
        </w:tc>
        <w:tc>
          <w:tcPr>
            <w:tcW w:w="5038" w:type="dxa"/>
            <w:gridSpan w:val="8"/>
            <w:tcBorders>
              <w:bottom w:val="single" w:sz="4" w:space="0" w:color="auto"/>
            </w:tcBorders>
          </w:tcPr>
          <w:p w14:paraId="7B1ED345" w14:textId="183BCF2A" w:rsidR="00D21D1A" w:rsidRPr="007242B1" w:rsidRDefault="00A873D4" w:rsidP="00D21D1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61B8CF3" wp14:editId="45BA542B">
                      <wp:simplePos x="0" y="0"/>
                      <wp:positionH relativeFrom="column">
                        <wp:posOffset>445770</wp:posOffset>
                      </wp:positionH>
                      <wp:positionV relativeFrom="paragraph">
                        <wp:posOffset>656590</wp:posOffset>
                      </wp:positionV>
                      <wp:extent cx="2518410" cy="351790"/>
                      <wp:effectExtent l="4445" t="0" r="1270" b="1905"/>
                      <wp:wrapNone/>
                      <wp:docPr id="1975743560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18410" cy="3517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DC1B11" w14:textId="77777777" w:rsidR="00D21D1A" w:rsidRPr="004A3535" w:rsidRDefault="00D21D1A" w:rsidP="00A20E48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4A3535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Vo. Bo.</w:t>
                                  </w:r>
                                  <w:r w:rsidRPr="004A3535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ab/>
                                    <w:t xml:space="preserve">Director Nacional de Identificación </w:t>
                                  </w:r>
                                </w:p>
                                <w:p w14:paraId="3D0756F5" w14:textId="77777777" w:rsidR="00D21D1A" w:rsidRPr="004A3535" w:rsidRDefault="00D21D1A" w:rsidP="004A3535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</w:rPr>
                                  </w:pPr>
                                  <w:r w:rsidRPr="004A3535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>(Sólo solicitudes de oficinas centrales)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1B8CF3" id="_x0000_s1027" type="#_x0000_t202" style="position:absolute;left:0;text-align:left;margin-left:35.1pt;margin-top:51.7pt;width:198.3pt;height:27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" filled="f" stroked="f">
                      <v:textbox>
                        <w:txbxContent>
                          <w:p w14:paraId="5EDC1B11" w14:textId="77777777" w:rsidR="00D21D1A" w:rsidRPr="004A3535" w:rsidRDefault="00D21D1A" w:rsidP="00A20E48">
                            <w:pP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4A3535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Vo. Bo.</w:t>
                            </w:r>
                            <w:r w:rsidRPr="004A3535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ab/>
                              <w:t xml:space="preserve">Director Nacional de Identificación </w:t>
                            </w:r>
                          </w:p>
                          <w:p w14:paraId="3D0756F5" w14:textId="77777777" w:rsidR="00D21D1A" w:rsidRPr="004A3535" w:rsidRDefault="00D21D1A" w:rsidP="004A353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 w:rsidRPr="004A3535">
                              <w:rPr>
                                <w:rFonts w:ascii="Arial" w:hAnsi="Arial" w:cs="Arial"/>
                                <w:b/>
                                <w:sz w:val="16"/>
                              </w:rPr>
                              <w:t>(Sólo solicitudes de oficinas centrales)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2B017D0" w14:textId="77777777" w:rsidR="00DC0CEC" w:rsidRPr="00D0178A" w:rsidRDefault="00DC0CEC" w:rsidP="00C66E52">
      <w:pPr>
        <w:rPr>
          <w:rFonts w:ascii="Arial" w:hAnsi="Arial" w:cs="Arial"/>
          <w:sz w:val="8"/>
          <w:szCs w:val="8"/>
        </w:rPr>
      </w:pPr>
    </w:p>
    <w:p w14:paraId="788E5755" w14:textId="77777777" w:rsidR="00F67272" w:rsidRDefault="00F67272" w:rsidP="00F67272">
      <w:pPr>
        <w:widowControl w:val="0"/>
        <w:jc w:val="both"/>
        <w:rPr>
          <w:rFonts w:ascii="Arial Narrow" w:hAnsi="Arial Narrow" w:cs="Arial"/>
          <w:sz w:val="16"/>
          <w:szCs w:val="16"/>
        </w:rPr>
      </w:pPr>
      <w:r>
        <w:rPr>
          <w:rFonts w:ascii="Arial Narrow" w:hAnsi="Arial Narrow" w:cs="Arial"/>
          <w:b/>
          <w:bCs/>
          <w:sz w:val="16"/>
          <w:szCs w:val="16"/>
        </w:rPr>
        <w:t xml:space="preserve">Nota: </w:t>
      </w:r>
      <w:r>
        <w:rPr>
          <w:rFonts w:ascii="Arial Narrow" w:hAnsi="Arial Narrow" w:cs="Arial"/>
          <w:sz w:val="16"/>
          <w:szCs w:val="16"/>
        </w:rPr>
        <w:t xml:space="preserve">El uso de las herramientas tecnológicas autorizadas, se encuentra enmarcado dentro de las Políticas Informáticas establecidas en la resolución </w:t>
      </w:r>
      <w:r w:rsidR="000E7C18">
        <w:rPr>
          <w:rFonts w:ascii="Arial Narrow" w:hAnsi="Arial Narrow" w:cs="Arial"/>
          <w:sz w:val="16"/>
          <w:szCs w:val="16"/>
        </w:rPr>
        <w:t>3308 de 2024</w:t>
      </w:r>
      <w:r>
        <w:rPr>
          <w:rFonts w:ascii="Arial Narrow" w:hAnsi="Arial Narrow" w:cs="Arial"/>
          <w:sz w:val="16"/>
          <w:szCs w:val="16"/>
        </w:rPr>
        <w:t>. Es preciso advertir que la información que produce y administra la Registraduría Nacional del Estado Civil, goza de la reserva legal que trata el artículo 213 del Decreto 2241 de 1986 y que la misma es restrictiva dada su naturaleza, según lo establecido en la ley 1581 de 2012, reglamentada parcialmente por el Decreto Nacional 1377 de 2013, sentencia de constitucionalidad</w:t>
      </w:r>
      <w:r w:rsidR="004A3535">
        <w:rPr>
          <w:rFonts w:ascii="Arial Narrow" w:hAnsi="Arial Narrow" w:cs="Arial"/>
          <w:sz w:val="16"/>
          <w:szCs w:val="16"/>
        </w:rPr>
        <w:t xml:space="preserve"> </w:t>
      </w:r>
      <w:r>
        <w:rPr>
          <w:rFonts w:ascii="Arial Narrow" w:hAnsi="Arial Narrow" w:cs="Arial"/>
          <w:sz w:val="16"/>
          <w:szCs w:val="16"/>
        </w:rPr>
        <w:t xml:space="preserve">C-178 de 2011, </w:t>
      </w:r>
      <w:r w:rsidR="000E7C18">
        <w:rPr>
          <w:rFonts w:ascii="Arial Narrow" w:hAnsi="Arial Narrow" w:cs="Arial"/>
          <w:sz w:val="16"/>
          <w:szCs w:val="16"/>
        </w:rPr>
        <w:t>27145 de 2023</w:t>
      </w:r>
      <w:r>
        <w:rPr>
          <w:rFonts w:ascii="Arial Narrow" w:hAnsi="Arial Narrow" w:cs="Arial"/>
          <w:sz w:val="16"/>
          <w:szCs w:val="16"/>
        </w:rPr>
        <w:t xml:space="preserve"> suscrita por el Registrador Nacional del Estado Civil y demás normas concordantes.</w:t>
      </w:r>
    </w:p>
    <w:p w14:paraId="07B950BE" w14:textId="77777777" w:rsidR="00D0178A" w:rsidRPr="00F67272" w:rsidRDefault="00D0178A" w:rsidP="00F67272">
      <w:pPr>
        <w:widowControl w:val="0"/>
        <w:jc w:val="both"/>
        <w:rPr>
          <w:rFonts w:ascii="Arial Narrow" w:hAnsi="Arial Narrow" w:cs="Arial"/>
          <w:sz w:val="4"/>
          <w:szCs w:val="4"/>
        </w:rPr>
      </w:pPr>
    </w:p>
    <w:sectPr w:rsidR="00D0178A" w:rsidRPr="00F67272" w:rsidSect="0078140B">
      <w:headerReference w:type="even" r:id="rId8"/>
      <w:headerReference w:type="default" r:id="rId9"/>
      <w:headerReference w:type="first" r:id="rId10"/>
      <w:pgSz w:w="12240" w:h="18720" w:code="41"/>
      <w:pgMar w:top="1134" w:right="1183" w:bottom="0" w:left="851" w:header="794" w:footer="44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EF8A4" w14:textId="77777777" w:rsidR="00A712A5" w:rsidRDefault="00A712A5">
      <w:r>
        <w:separator/>
      </w:r>
    </w:p>
  </w:endnote>
  <w:endnote w:type="continuationSeparator" w:id="0">
    <w:p w14:paraId="01F47424" w14:textId="77777777" w:rsidR="00A712A5" w:rsidRDefault="00A71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C272A" w14:textId="77777777" w:rsidR="00A712A5" w:rsidRDefault="00A712A5">
      <w:r>
        <w:separator/>
      </w:r>
    </w:p>
  </w:footnote>
  <w:footnote w:type="continuationSeparator" w:id="0">
    <w:p w14:paraId="63B74AD3" w14:textId="77777777" w:rsidR="00A712A5" w:rsidRDefault="00A712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36A19" w14:textId="0268C966" w:rsidR="00E167E4" w:rsidRDefault="00A873D4">
    <w:pPr>
      <w:pStyle w:val="Encabezado"/>
    </w:pPr>
    <w:r>
      <w:rPr>
        <w:noProof/>
      </w:rPr>
      <w:drawing>
        <wp:anchor distT="0" distB="0" distL="114300" distR="114300" simplePos="0" relativeHeight="251661824" behindDoc="1" locked="0" layoutInCell="0" allowOverlap="1" wp14:anchorId="79639E3A" wp14:editId="4C5560A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2085" cy="3952875"/>
          <wp:effectExtent l="0" t="0" r="0" b="0"/>
          <wp:wrapNone/>
          <wp:docPr id="28" name="Imagen 9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2085" cy="395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776" behindDoc="1" locked="0" layoutInCell="0" allowOverlap="1" wp14:anchorId="7DBA134C" wp14:editId="569A04A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22800" cy="3479800"/>
          <wp:effectExtent l="0" t="0" r="0" b="0"/>
          <wp:wrapNone/>
          <wp:docPr id="27" name="Imagen 8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2800" cy="3479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1" locked="0" layoutInCell="0" allowOverlap="1" wp14:anchorId="6683511B" wp14:editId="6A017F5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1450" cy="3760470"/>
          <wp:effectExtent l="0" t="0" r="0" b="0"/>
          <wp:wrapNone/>
          <wp:docPr id="26" name="Imagen 7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1450" cy="3760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5680" behindDoc="1" locked="0" layoutInCell="0" allowOverlap="1" wp14:anchorId="56CB5472" wp14:editId="5DEDB67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0815" cy="3943350"/>
          <wp:effectExtent l="0" t="0" r="0" b="0"/>
          <wp:wrapNone/>
          <wp:docPr id="25" name="Imagen 6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4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0815" cy="394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040B">
      <w:rPr>
        <w:noProof/>
        <w:lang w:val="es-ES"/>
      </w:rPr>
      <w:pict w14:anchorId="517378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style="position:absolute;margin-left:0;margin-top:0;width:240.4pt;height:180.9pt;z-index:-251662848;mso-position-horizontal:center;mso-position-horizontal-relative:margin;mso-position-vertical:center;mso-position-vertical-relative:margin" o:allowincell="f">
          <v:imagedata r:id="rId5" o:title="6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702"/>
      <w:gridCol w:w="1417"/>
      <w:gridCol w:w="4961"/>
      <w:gridCol w:w="1134"/>
      <w:gridCol w:w="1276"/>
    </w:tblGrid>
    <w:tr w:rsidR="003A5E8B" w:rsidRPr="00137786" w14:paraId="6B8B0EF5" w14:textId="77777777" w:rsidTr="003A5E8B">
      <w:trPr>
        <w:trHeight w:val="700"/>
      </w:trPr>
      <w:tc>
        <w:tcPr>
          <w:tcW w:w="1702" w:type="dxa"/>
          <w:vMerge w:val="restart"/>
          <w:noWrap/>
          <w:vAlign w:val="bottom"/>
          <w:hideMark/>
        </w:tcPr>
        <w:p w14:paraId="10A8FFFE" w14:textId="77777777" w:rsidR="003A5E8B" w:rsidRPr="00137786" w:rsidRDefault="003A5E8B" w:rsidP="003A5E8B">
          <w:pPr>
            <w:rPr>
              <w:rFonts w:ascii="Arial" w:hAnsi="Arial" w:cs="Arial"/>
              <w:lang w:val="es-CO" w:eastAsia="es-CO"/>
            </w:rPr>
          </w:pPr>
        </w:p>
        <w:p w14:paraId="3E71627B" w14:textId="6A7D57B8" w:rsidR="003A5E8B" w:rsidRPr="00137786" w:rsidRDefault="00A873D4" w:rsidP="003A5E8B">
          <w:pPr>
            <w:rPr>
              <w:rFonts w:ascii="Arial" w:hAnsi="Arial" w:cs="Arial"/>
              <w:lang w:val="es-CO" w:eastAsia="es-CO"/>
            </w:rPr>
          </w:pPr>
          <w:r>
            <w:rPr>
              <w:noProof/>
            </w:rPr>
            <w:drawing>
              <wp:anchor distT="0" distB="0" distL="114300" distR="114300" simplePos="0" relativeHeight="251662848" behindDoc="0" locked="0" layoutInCell="1" allowOverlap="1" wp14:anchorId="55F0EC96" wp14:editId="2E96CE84">
                <wp:simplePos x="0" y="0"/>
                <wp:positionH relativeFrom="column">
                  <wp:posOffset>33655</wp:posOffset>
                </wp:positionH>
                <wp:positionV relativeFrom="paragraph">
                  <wp:posOffset>635</wp:posOffset>
                </wp:positionV>
                <wp:extent cx="950595" cy="631190"/>
                <wp:effectExtent l="0" t="0" r="0" b="0"/>
                <wp:wrapNone/>
                <wp:docPr id="30" name="Imagen 51" descr="Logo regi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51" descr="Logo regis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0595" cy="631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417" w:type="dxa"/>
          <w:noWrap/>
          <w:vAlign w:val="center"/>
          <w:hideMark/>
        </w:tcPr>
        <w:p w14:paraId="1EDBCCCC" w14:textId="77777777" w:rsidR="003A5E8B" w:rsidRPr="001E150C" w:rsidRDefault="003A5E8B" w:rsidP="003A5E8B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1E150C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PROCESO</w:t>
          </w:r>
        </w:p>
      </w:tc>
      <w:tc>
        <w:tcPr>
          <w:tcW w:w="4961" w:type="dxa"/>
          <w:vAlign w:val="center"/>
          <w:hideMark/>
        </w:tcPr>
        <w:p w14:paraId="714C65DA" w14:textId="77777777" w:rsidR="003A5E8B" w:rsidRPr="001E150C" w:rsidRDefault="00B167CA" w:rsidP="00B167CA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1E150C">
            <w:rPr>
              <w:rFonts w:ascii="Arial" w:hAnsi="Arial" w:cs="Arial"/>
              <w:sz w:val="16"/>
              <w:szCs w:val="16"/>
              <w:lang w:val="es-CO" w:eastAsia="es-CO"/>
            </w:rPr>
            <w:t>CERTIFICACIÓN, DOCUMENTACIÓN Y SERVICIOS</w:t>
          </w:r>
        </w:p>
      </w:tc>
      <w:tc>
        <w:tcPr>
          <w:tcW w:w="1134" w:type="dxa"/>
          <w:noWrap/>
          <w:vAlign w:val="center"/>
          <w:hideMark/>
        </w:tcPr>
        <w:p w14:paraId="1AEC61CC" w14:textId="77777777" w:rsidR="003A5E8B" w:rsidRPr="001E150C" w:rsidRDefault="003A5E8B" w:rsidP="003A5E8B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1E150C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CÓDIGO</w:t>
          </w:r>
        </w:p>
      </w:tc>
      <w:tc>
        <w:tcPr>
          <w:tcW w:w="1276" w:type="dxa"/>
          <w:shd w:val="clear" w:color="000000" w:fill="FFFFFF"/>
          <w:vAlign w:val="center"/>
        </w:tcPr>
        <w:p w14:paraId="79707D7D" w14:textId="77777777" w:rsidR="003A5E8B" w:rsidRPr="001E150C" w:rsidRDefault="00DE136E" w:rsidP="003A5E8B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1E150C">
            <w:rPr>
              <w:rFonts w:ascii="Arial" w:hAnsi="Arial" w:cs="Arial"/>
              <w:bCs/>
              <w:sz w:val="16"/>
              <w:szCs w:val="16"/>
              <w:lang w:val="es-CO" w:eastAsia="es-CO"/>
            </w:rPr>
            <w:t>CDFT0</w:t>
          </w:r>
          <w:r w:rsidR="00D131A2" w:rsidRPr="001E150C">
            <w:rPr>
              <w:rFonts w:ascii="Arial" w:hAnsi="Arial" w:cs="Arial"/>
              <w:bCs/>
              <w:sz w:val="16"/>
              <w:szCs w:val="16"/>
              <w:lang w:val="es-CO" w:eastAsia="es-CO"/>
            </w:rPr>
            <w:t>5</w:t>
          </w:r>
        </w:p>
      </w:tc>
    </w:tr>
    <w:tr w:rsidR="00AB0713" w:rsidRPr="00AB0713" w14:paraId="12042DBA" w14:textId="77777777" w:rsidTr="003A5E8B">
      <w:trPr>
        <w:trHeight w:val="682"/>
      </w:trPr>
      <w:tc>
        <w:tcPr>
          <w:tcW w:w="1702" w:type="dxa"/>
          <w:vMerge/>
          <w:vAlign w:val="center"/>
          <w:hideMark/>
        </w:tcPr>
        <w:p w14:paraId="50C9B23B" w14:textId="77777777" w:rsidR="003A5E8B" w:rsidRPr="00AB0713" w:rsidRDefault="003A5E8B" w:rsidP="003A5E8B">
          <w:pPr>
            <w:rPr>
              <w:rFonts w:ascii="Arial" w:hAnsi="Arial" w:cs="Arial"/>
              <w:color w:val="000000"/>
              <w:lang w:val="es-CO" w:eastAsia="es-CO"/>
            </w:rPr>
          </w:pPr>
        </w:p>
      </w:tc>
      <w:tc>
        <w:tcPr>
          <w:tcW w:w="1417" w:type="dxa"/>
          <w:noWrap/>
          <w:vAlign w:val="center"/>
          <w:hideMark/>
        </w:tcPr>
        <w:p w14:paraId="64C76A8E" w14:textId="77777777" w:rsidR="003A5E8B" w:rsidRPr="00AB0713" w:rsidRDefault="003A5E8B" w:rsidP="003A5E8B">
          <w:pPr>
            <w:jc w:val="center"/>
            <w:rPr>
              <w:rFonts w:ascii="Arial" w:hAnsi="Arial" w:cs="Arial"/>
              <w:b/>
              <w:bCs/>
              <w:color w:val="000000"/>
              <w:sz w:val="16"/>
              <w:szCs w:val="16"/>
              <w:lang w:val="es-CO" w:eastAsia="es-CO"/>
            </w:rPr>
          </w:pPr>
          <w:r w:rsidRPr="00AB0713">
            <w:rPr>
              <w:rFonts w:ascii="Arial" w:hAnsi="Arial" w:cs="Arial"/>
              <w:b/>
              <w:bCs/>
              <w:color w:val="000000"/>
              <w:sz w:val="16"/>
              <w:szCs w:val="16"/>
              <w:lang w:val="es-CO" w:eastAsia="es-CO"/>
            </w:rPr>
            <w:t>FORMATO</w:t>
          </w:r>
        </w:p>
      </w:tc>
      <w:tc>
        <w:tcPr>
          <w:tcW w:w="4961" w:type="dxa"/>
          <w:vAlign w:val="center"/>
          <w:hideMark/>
        </w:tcPr>
        <w:p w14:paraId="514FC3B8" w14:textId="77777777" w:rsidR="00352AA5" w:rsidRPr="00AB0713" w:rsidRDefault="00352AA5" w:rsidP="00352AA5">
          <w:pPr>
            <w:jc w:val="center"/>
            <w:rPr>
              <w:rFonts w:ascii="Arial" w:hAnsi="Arial" w:cs="Arial"/>
              <w:color w:val="000000"/>
              <w:sz w:val="16"/>
              <w:szCs w:val="16"/>
              <w:lang w:val="es-CO" w:eastAsia="es-CO"/>
            </w:rPr>
          </w:pPr>
          <w:r w:rsidRPr="00AB0713">
            <w:rPr>
              <w:rFonts w:ascii="Arial" w:hAnsi="Arial" w:cs="Arial"/>
              <w:color w:val="000000"/>
              <w:sz w:val="16"/>
              <w:szCs w:val="16"/>
              <w:lang w:val="es-CO" w:eastAsia="es-CO"/>
            </w:rPr>
            <w:t>SOLICITUD D</w:t>
          </w:r>
          <w:r w:rsidR="004A3535" w:rsidRPr="00AB0713">
            <w:rPr>
              <w:rFonts w:ascii="Arial" w:hAnsi="Arial" w:cs="Arial"/>
              <w:color w:val="000000"/>
              <w:sz w:val="16"/>
              <w:szCs w:val="16"/>
              <w:lang w:val="es-CO" w:eastAsia="es-CO"/>
            </w:rPr>
            <w:t>E CREACIÓ</w:t>
          </w:r>
          <w:r w:rsidRPr="00AB0713">
            <w:rPr>
              <w:rFonts w:ascii="Arial" w:hAnsi="Arial" w:cs="Arial"/>
              <w:color w:val="000000"/>
              <w:sz w:val="16"/>
              <w:szCs w:val="16"/>
              <w:lang w:val="es-CO" w:eastAsia="es-CO"/>
            </w:rPr>
            <w:t xml:space="preserve">N Y </w:t>
          </w:r>
          <w:r w:rsidR="004A3535" w:rsidRPr="00AB0713">
            <w:rPr>
              <w:rFonts w:ascii="Arial" w:hAnsi="Arial" w:cs="Arial"/>
              <w:color w:val="000000"/>
              <w:sz w:val="16"/>
              <w:szCs w:val="16"/>
              <w:lang w:val="es-CO" w:eastAsia="es-CO"/>
            </w:rPr>
            <w:t>ACTUALIZACIÓ</w:t>
          </w:r>
          <w:r w:rsidRPr="00AB0713">
            <w:rPr>
              <w:rFonts w:ascii="Arial" w:hAnsi="Arial" w:cs="Arial"/>
              <w:color w:val="000000"/>
              <w:sz w:val="16"/>
              <w:szCs w:val="16"/>
              <w:lang w:val="es-CO" w:eastAsia="es-CO"/>
            </w:rPr>
            <w:t xml:space="preserve">N DE USUARIOS ARCHIVO NACIONAL DE </w:t>
          </w:r>
          <w:r w:rsidR="004A3535" w:rsidRPr="00AB0713">
            <w:rPr>
              <w:rFonts w:ascii="Arial" w:hAnsi="Arial" w:cs="Arial"/>
              <w:color w:val="000000"/>
              <w:sz w:val="16"/>
              <w:szCs w:val="16"/>
              <w:lang w:val="es-CO" w:eastAsia="es-CO"/>
            </w:rPr>
            <w:t>IDENTIFICACIÓ</w:t>
          </w:r>
          <w:r w:rsidRPr="00AB0713">
            <w:rPr>
              <w:rFonts w:ascii="Arial" w:hAnsi="Arial" w:cs="Arial"/>
              <w:color w:val="000000"/>
              <w:sz w:val="16"/>
              <w:szCs w:val="16"/>
              <w:lang w:val="es-CO" w:eastAsia="es-CO"/>
            </w:rPr>
            <w:t>N (ANI) - CONSULTA</w:t>
          </w:r>
        </w:p>
        <w:p w14:paraId="7C144687" w14:textId="77777777" w:rsidR="003A5E8B" w:rsidRPr="00AB0713" w:rsidRDefault="00352AA5" w:rsidP="00352AA5">
          <w:pPr>
            <w:jc w:val="center"/>
            <w:rPr>
              <w:rFonts w:ascii="Arial" w:hAnsi="Arial" w:cs="Arial"/>
              <w:b/>
              <w:color w:val="000000"/>
              <w:sz w:val="16"/>
              <w:szCs w:val="16"/>
              <w:lang w:val="es-CO" w:eastAsia="es-CO"/>
            </w:rPr>
          </w:pPr>
          <w:r w:rsidRPr="00AB0713">
            <w:rPr>
              <w:rFonts w:ascii="Arial" w:hAnsi="Arial" w:cs="Arial"/>
              <w:b/>
              <w:color w:val="000000"/>
              <w:sz w:val="16"/>
              <w:szCs w:val="16"/>
              <w:lang w:val="es-CO" w:eastAsia="es-CO"/>
            </w:rPr>
            <w:t>Funcionarios RNEC</w:t>
          </w:r>
        </w:p>
      </w:tc>
      <w:tc>
        <w:tcPr>
          <w:tcW w:w="1134" w:type="dxa"/>
          <w:vAlign w:val="center"/>
          <w:hideMark/>
        </w:tcPr>
        <w:p w14:paraId="30E29D55" w14:textId="77777777" w:rsidR="003A5E8B" w:rsidRPr="00AB0713" w:rsidRDefault="003A5E8B" w:rsidP="003A5E8B">
          <w:pPr>
            <w:jc w:val="center"/>
            <w:rPr>
              <w:rFonts w:ascii="Arial" w:hAnsi="Arial" w:cs="Arial"/>
              <w:b/>
              <w:bCs/>
              <w:color w:val="000000"/>
              <w:sz w:val="16"/>
              <w:szCs w:val="16"/>
              <w:lang w:val="es-CO" w:eastAsia="es-CO"/>
            </w:rPr>
          </w:pPr>
          <w:r w:rsidRPr="00AB0713">
            <w:rPr>
              <w:rFonts w:ascii="Arial" w:hAnsi="Arial" w:cs="Arial"/>
              <w:b/>
              <w:bCs/>
              <w:color w:val="000000"/>
              <w:sz w:val="16"/>
              <w:szCs w:val="16"/>
              <w:lang w:val="es-CO" w:eastAsia="es-CO"/>
            </w:rPr>
            <w:t>VERSIÓN</w:t>
          </w:r>
        </w:p>
      </w:tc>
      <w:tc>
        <w:tcPr>
          <w:tcW w:w="1276" w:type="dxa"/>
          <w:vAlign w:val="center"/>
          <w:hideMark/>
        </w:tcPr>
        <w:p w14:paraId="00BA9C20" w14:textId="77777777" w:rsidR="003A5E8B" w:rsidRPr="00AB0713" w:rsidRDefault="00C87C9D" w:rsidP="003A5E8B">
          <w:pPr>
            <w:jc w:val="center"/>
            <w:rPr>
              <w:rFonts w:ascii="Arial" w:hAnsi="Arial" w:cs="Arial"/>
              <w:color w:val="000000"/>
              <w:sz w:val="16"/>
              <w:szCs w:val="16"/>
              <w:lang w:val="es-CO" w:eastAsia="es-CO"/>
            </w:rPr>
          </w:pPr>
          <w:r>
            <w:rPr>
              <w:rFonts w:ascii="Arial" w:hAnsi="Arial" w:cs="Arial"/>
              <w:color w:val="000000"/>
              <w:sz w:val="16"/>
              <w:szCs w:val="16"/>
              <w:lang w:val="es-CO" w:eastAsia="es-CO"/>
            </w:rPr>
            <w:t>4</w:t>
          </w:r>
        </w:p>
      </w:tc>
    </w:tr>
  </w:tbl>
  <w:p w14:paraId="455AF198" w14:textId="77777777" w:rsidR="001E150C" w:rsidRPr="001E150C" w:rsidRDefault="001E150C" w:rsidP="001E150C">
    <w:pPr>
      <w:pStyle w:val="Encabezado"/>
      <w:tabs>
        <w:tab w:val="clear" w:pos="4252"/>
      </w:tabs>
      <w:jc w:val="right"/>
      <w:rPr>
        <w:rFonts w:ascii="Arial" w:hAnsi="Arial"/>
        <w:sz w:val="10"/>
        <w:szCs w:val="10"/>
      </w:rPr>
    </w:pPr>
    <w:r w:rsidRPr="00AB0713">
      <w:rPr>
        <w:rFonts w:ascii="Arial" w:hAnsi="Arial"/>
        <w:color w:val="000000"/>
        <w:sz w:val="10"/>
        <w:szCs w:val="10"/>
      </w:rPr>
      <w:t>Aprobado:</w:t>
    </w:r>
    <w:r w:rsidR="00B17DAB" w:rsidRPr="00B17DAB">
      <w:rPr>
        <w:rFonts w:ascii="Arial" w:hAnsi="Arial" w:cs="Arial"/>
        <w:sz w:val="12"/>
        <w:szCs w:val="12"/>
        <w:lang w:val="es-ES"/>
      </w:rPr>
      <w:t xml:space="preserve"> </w:t>
    </w:r>
    <w:r w:rsidR="00C87C9D">
      <w:rPr>
        <w:rFonts w:ascii="Arial" w:hAnsi="Arial"/>
        <w:color w:val="000000"/>
        <w:sz w:val="10"/>
        <w:szCs w:val="10"/>
        <w:lang w:val="es-ES"/>
      </w:rPr>
      <w:t>30/01/2025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49651" w14:textId="2D34E26D" w:rsidR="00E167E4" w:rsidRDefault="00A873D4">
    <w:pPr>
      <w:pStyle w:val="Encabezado"/>
    </w:pPr>
    <w:r>
      <w:rPr>
        <w:noProof/>
      </w:rPr>
      <w:drawing>
        <wp:anchor distT="0" distB="0" distL="114300" distR="114300" simplePos="0" relativeHeight="251660800" behindDoc="1" locked="0" layoutInCell="0" allowOverlap="1" wp14:anchorId="16B10DB6" wp14:editId="6C344B2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2085" cy="3952875"/>
          <wp:effectExtent l="0" t="0" r="0" b="0"/>
          <wp:wrapNone/>
          <wp:docPr id="23" name="Imagen 5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2085" cy="395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752" behindDoc="1" locked="0" layoutInCell="0" allowOverlap="1" wp14:anchorId="2167C314" wp14:editId="03A525A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22800" cy="3479800"/>
          <wp:effectExtent l="0" t="0" r="0" b="0"/>
          <wp:wrapNone/>
          <wp:docPr id="22" name="Imagen 4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2800" cy="3479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1" locked="0" layoutInCell="0" allowOverlap="1" wp14:anchorId="24B3A671" wp14:editId="5ECC758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1450" cy="3760470"/>
          <wp:effectExtent l="0" t="0" r="0" b="0"/>
          <wp:wrapNone/>
          <wp:docPr id="21" name="Imagen 3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1450" cy="3760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4656" behindDoc="1" locked="0" layoutInCell="0" allowOverlap="1" wp14:anchorId="1B04FE2B" wp14:editId="4F5DB9B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0815" cy="3943350"/>
          <wp:effectExtent l="0" t="0" r="0" b="0"/>
          <wp:wrapNone/>
          <wp:docPr id="20" name="Imagen 2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4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0815" cy="394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040B">
      <w:rPr>
        <w:noProof/>
        <w:lang w:val="es-ES"/>
      </w:rPr>
      <w:pict w14:anchorId="299765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margin-left:0;margin-top:0;width:240.4pt;height:180.9pt;z-index:-251663872;mso-position-horizontal:center;mso-position-horizontal-relative:margin;mso-position-vertical:center;mso-position-vertical-relative:margin" o:allowincell="f">
          <v:imagedata r:id="rId5" o:title="6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8B3"/>
    <w:multiLevelType w:val="hybridMultilevel"/>
    <w:tmpl w:val="EC643DF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7435FC"/>
    <w:multiLevelType w:val="hybridMultilevel"/>
    <w:tmpl w:val="6C2644A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87B8D"/>
    <w:multiLevelType w:val="hybridMultilevel"/>
    <w:tmpl w:val="218410B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B31B9"/>
    <w:multiLevelType w:val="hybridMultilevel"/>
    <w:tmpl w:val="8C0E9C1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30EB9"/>
    <w:multiLevelType w:val="hybridMultilevel"/>
    <w:tmpl w:val="14B605B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14FAB"/>
    <w:multiLevelType w:val="multilevel"/>
    <w:tmpl w:val="3236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31A09DD"/>
    <w:multiLevelType w:val="hybridMultilevel"/>
    <w:tmpl w:val="3236C1F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51875DC"/>
    <w:multiLevelType w:val="hybridMultilevel"/>
    <w:tmpl w:val="DA9AC44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4B6EA">
      <w:start w:val="5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0C3FAA"/>
    <w:multiLevelType w:val="hybridMultilevel"/>
    <w:tmpl w:val="0EEE33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D500BD"/>
    <w:multiLevelType w:val="hybridMultilevel"/>
    <w:tmpl w:val="247AE418"/>
    <w:lvl w:ilvl="0" w:tplc="35926E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0C02655"/>
    <w:multiLevelType w:val="hybridMultilevel"/>
    <w:tmpl w:val="FC26F56C"/>
    <w:lvl w:ilvl="0" w:tplc="7A382CD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616E9B"/>
    <w:multiLevelType w:val="hybridMultilevel"/>
    <w:tmpl w:val="BCCEE102"/>
    <w:lvl w:ilvl="0" w:tplc="8F4AADBE">
      <w:start w:val="300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79D77F4"/>
    <w:multiLevelType w:val="hybridMultilevel"/>
    <w:tmpl w:val="B9C08B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8C4A54"/>
    <w:multiLevelType w:val="hybridMultilevel"/>
    <w:tmpl w:val="46BE5CEA"/>
    <w:lvl w:ilvl="0" w:tplc="0A2A6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8DF2839"/>
    <w:multiLevelType w:val="hybridMultilevel"/>
    <w:tmpl w:val="C5086CC6"/>
    <w:lvl w:ilvl="0" w:tplc="61FC65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162F49"/>
    <w:multiLevelType w:val="hybridMultilevel"/>
    <w:tmpl w:val="8454F68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91B2F"/>
    <w:multiLevelType w:val="hybridMultilevel"/>
    <w:tmpl w:val="C2908F56"/>
    <w:lvl w:ilvl="0" w:tplc="9FDAEB4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DB1127E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8" w15:restartNumberingAfterBreak="0">
    <w:nsid w:val="325D55A7"/>
    <w:multiLevelType w:val="hybridMultilevel"/>
    <w:tmpl w:val="5656AB8E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6C277F1"/>
    <w:multiLevelType w:val="hybridMultilevel"/>
    <w:tmpl w:val="32006FB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7B1B01"/>
    <w:multiLevelType w:val="multilevel"/>
    <w:tmpl w:val="59B8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4B059B7"/>
    <w:multiLevelType w:val="multilevel"/>
    <w:tmpl w:val="F66E69D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4631771C"/>
    <w:multiLevelType w:val="hybridMultilevel"/>
    <w:tmpl w:val="6F9646D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C047A89"/>
    <w:multiLevelType w:val="hybridMultilevel"/>
    <w:tmpl w:val="1458BA32"/>
    <w:lvl w:ilvl="0" w:tplc="9E52536A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C744035"/>
    <w:multiLevelType w:val="hybridMultilevel"/>
    <w:tmpl w:val="D6BEC8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EC34A02"/>
    <w:multiLevelType w:val="hybridMultilevel"/>
    <w:tmpl w:val="6A303186"/>
    <w:lvl w:ilvl="0" w:tplc="FBC2C97E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01C0651"/>
    <w:multiLevelType w:val="hybridMultilevel"/>
    <w:tmpl w:val="DE60BD2C"/>
    <w:lvl w:ilvl="0" w:tplc="35926E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8ED3B2E"/>
    <w:multiLevelType w:val="hybridMultilevel"/>
    <w:tmpl w:val="0720A498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B010217"/>
    <w:multiLevelType w:val="hybridMultilevel"/>
    <w:tmpl w:val="A7D89B08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16CE9"/>
    <w:multiLevelType w:val="hybridMultilevel"/>
    <w:tmpl w:val="F6221F80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E8300DC"/>
    <w:multiLevelType w:val="multilevel"/>
    <w:tmpl w:val="59B8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EBC0E24"/>
    <w:multiLevelType w:val="hybridMultilevel"/>
    <w:tmpl w:val="DA4404F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D012BF"/>
    <w:multiLevelType w:val="hybridMultilevel"/>
    <w:tmpl w:val="271CC98C"/>
    <w:lvl w:ilvl="0" w:tplc="3BBAC7A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DB368F"/>
    <w:multiLevelType w:val="hybridMultilevel"/>
    <w:tmpl w:val="8EB42E60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477683"/>
    <w:multiLevelType w:val="hybridMultilevel"/>
    <w:tmpl w:val="CA769D7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AA4D22"/>
    <w:multiLevelType w:val="multilevel"/>
    <w:tmpl w:val="7CBCD6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6" w15:restartNumberingAfterBreak="0">
    <w:nsid w:val="663C5501"/>
    <w:multiLevelType w:val="multilevel"/>
    <w:tmpl w:val="247A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7B13EBA"/>
    <w:multiLevelType w:val="hybridMultilevel"/>
    <w:tmpl w:val="2FDA07C4"/>
    <w:lvl w:ilvl="0" w:tplc="240A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24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7D3C46"/>
    <w:multiLevelType w:val="hybridMultilevel"/>
    <w:tmpl w:val="EEB88F6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916C31"/>
    <w:multiLevelType w:val="hybridMultilevel"/>
    <w:tmpl w:val="12547CE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2C3BB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  <w:b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EE100B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1" w15:restartNumberingAfterBreak="0">
    <w:nsid w:val="7F9847A6"/>
    <w:multiLevelType w:val="hybridMultilevel"/>
    <w:tmpl w:val="2AE4B93A"/>
    <w:lvl w:ilvl="0" w:tplc="E4F675A2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76070959">
    <w:abstractNumId w:val="22"/>
  </w:num>
  <w:num w:numId="2" w16cid:durableId="979767885">
    <w:abstractNumId w:val="7"/>
  </w:num>
  <w:num w:numId="3" w16cid:durableId="930813911">
    <w:abstractNumId w:val="0"/>
  </w:num>
  <w:num w:numId="4" w16cid:durableId="1481191090">
    <w:abstractNumId w:val="24"/>
  </w:num>
  <w:num w:numId="5" w16cid:durableId="404493820">
    <w:abstractNumId w:val="29"/>
  </w:num>
  <w:num w:numId="6" w16cid:durableId="593899142">
    <w:abstractNumId w:val="33"/>
  </w:num>
  <w:num w:numId="7" w16cid:durableId="1942954742">
    <w:abstractNumId w:val="39"/>
  </w:num>
  <w:num w:numId="8" w16cid:durableId="1745835347">
    <w:abstractNumId w:val="3"/>
  </w:num>
  <w:num w:numId="9" w16cid:durableId="351415239">
    <w:abstractNumId w:val="1"/>
  </w:num>
  <w:num w:numId="10" w16cid:durableId="583687241">
    <w:abstractNumId w:val="34"/>
  </w:num>
  <w:num w:numId="11" w16cid:durableId="354578067">
    <w:abstractNumId w:val="17"/>
  </w:num>
  <w:num w:numId="12" w16cid:durableId="1119881097">
    <w:abstractNumId w:val="6"/>
  </w:num>
  <w:num w:numId="13" w16cid:durableId="944506947">
    <w:abstractNumId w:val="40"/>
  </w:num>
  <w:num w:numId="14" w16cid:durableId="312683690">
    <w:abstractNumId w:val="30"/>
  </w:num>
  <w:num w:numId="15" w16cid:durableId="950211052">
    <w:abstractNumId w:val="9"/>
  </w:num>
  <w:num w:numId="16" w16cid:durableId="959192391">
    <w:abstractNumId w:val="36"/>
  </w:num>
  <w:num w:numId="17" w16cid:durableId="1995332171">
    <w:abstractNumId w:val="26"/>
  </w:num>
  <w:num w:numId="18" w16cid:durableId="736244910">
    <w:abstractNumId w:val="4"/>
  </w:num>
  <w:num w:numId="19" w16cid:durableId="770778790">
    <w:abstractNumId w:val="19"/>
  </w:num>
  <w:num w:numId="20" w16cid:durableId="156089583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79876809">
    <w:abstractNumId w:val="21"/>
  </w:num>
  <w:num w:numId="22" w16cid:durableId="1791120917">
    <w:abstractNumId w:val="23"/>
  </w:num>
  <w:num w:numId="23" w16cid:durableId="573930495">
    <w:abstractNumId w:val="28"/>
  </w:num>
  <w:num w:numId="24" w16cid:durableId="1272543226">
    <w:abstractNumId w:val="20"/>
  </w:num>
  <w:num w:numId="25" w16cid:durableId="177160153">
    <w:abstractNumId w:val="5"/>
  </w:num>
  <w:num w:numId="26" w16cid:durableId="616253020">
    <w:abstractNumId w:val="13"/>
  </w:num>
  <w:num w:numId="27" w16cid:durableId="1838417141">
    <w:abstractNumId w:val="2"/>
  </w:num>
  <w:num w:numId="28" w16cid:durableId="1642072167">
    <w:abstractNumId w:val="38"/>
  </w:num>
  <w:num w:numId="29" w16cid:durableId="210926438">
    <w:abstractNumId w:val="15"/>
  </w:num>
  <w:num w:numId="30" w16cid:durableId="1397507436">
    <w:abstractNumId w:val="27"/>
  </w:num>
  <w:num w:numId="31" w16cid:durableId="286939288">
    <w:abstractNumId w:val="41"/>
  </w:num>
  <w:num w:numId="32" w16cid:durableId="178736754">
    <w:abstractNumId w:val="25"/>
  </w:num>
  <w:num w:numId="33" w16cid:durableId="962542617">
    <w:abstractNumId w:val="10"/>
  </w:num>
  <w:num w:numId="34" w16cid:durableId="1558852929">
    <w:abstractNumId w:val="16"/>
  </w:num>
  <w:num w:numId="35" w16cid:durableId="955677494">
    <w:abstractNumId w:val="11"/>
  </w:num>
  <w:num w:numId="36" w16cid:durableId="545289067">
    <w:abstractNumId w:val="18"/>
  </w:num>
  <w:num w:numId="37" w16cid:durableId="231473210">
    <w:abstractNumId w:val="8"/>
  </w:num>
  <w:num w:numId="38" w16cid:durableId="1843010016">
    <w:abstractNumId w:val="12"/>
  </w:num>
  <w:num w:numId="39" w16cid:durableId="1503425023">
    <w:abstractNumId w:val="35"/>
  </w:num>
  <w:num w:numId="40" w16cid:durableId="553658961">
    <w:abstractNumId w:val="31"/>
  </w:num>
  <w:num w:numId="41" w16cid:durableId="841241920">
    <w:abstractNumId w:val="14"/>
  </w:num>
  <w:num w:numId="42" w16cid:durableId="12847708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D9F"/>
    <w:rsid w:val="000042CF"/>
    <w:rsid w:val="000044EF"/>
    <w:rsid w:val="00006F1C"/>
    <w:rsid w:val="00007B69"/>
    <w:rsid w:val="000119EB"/>
    <w:rsid w:val="000138F8"/>
    <w:rsid w:val="0001460B"/>
    <w:rsid w:val="00015610"/>
    <w:rsid w:val="000165C9"/>
    <w:rsid w:val="000168F7"/>
    <w:rsid w:val="000170C6"/>
    <w:rsid w:val="00017AE7"/>
    <w:rsid w:val="00026565"/>
    <w:rsid w:val="00027048"/>
    <w:rsid w:val="0002783A"/>
    <w:rsid w:val="000330C6"/>
    <w:rsid w:val="00033322"/>
    <w:rsid w:val="00033852"/>
    <w:rsid w:val="00035228"/>
    <w:rsid w:val="00035F60"/>
    <w:rsid w:val="00040BAB"/>
    <w:rsid w:val="00040DDA"/>
    <w:rsid w:val="00043026"/>
    <w:rsid w:val="0004382C"/>
    <w:rsid w:val="000467F2"/>
    <w:rsid w:val="0005042E"/>
    <w:rsid w:val="00051377"/>
    <w:rsid w:val="00052BCB"/>
    <w:rsid w:val="00052ECB"/>
    <w:rsid w:val="00053A31"/>
    <w:rsid w:val="00055385"/>
    <w:rsid w:val="00055F2C"/>
    <w:rsid w:val="00056392"/>
    <w:rsid w:val="0006041A"/>
    <w:rsid w:val="00063DBA"/>
    <w:rsid w:val="000642A2"/>
    <w:rsid w:val="00066400"/>
    <w:rsid w:val="0006704B"/>
    <w:rsid w:val="00067722"/>
    <w:rsid w:val="00067DC9"/>
    <w:rsid w:val="000732E8"/>
    <w:rsid w:val="00073583"/>
    <w:rsid w:val="0007676B"/>
    <w:rsid w:val="0008053C"/>
    <w:rsid w:val="000818B0"/>
    <w:rsid w:val="0009352E"/>
    <w:rsid w:val="000976E5"/>
    <w:rsid w:val="000A010C"/>
    <w:rsid w:val="000A0480"/>
    <w:rsid w:val="000A4738"/>
    <w:rsid w:val="000A67DF"/>
    <w:rsid w:val="000A7F88"/>
    <w:rsid w:val="000B386E"/>
    <w:rsid w:val="000C1ACF"/>
    <w:rsid w:val="000C2A85"/>
    <w:rsid w:val="000C3D51"/>
    <w:rsid w:val="000C3DDB"/>
    <w:rsid w:val="000C73AD"/>
    <w:rsid w:val="000C758A"/>
    <w:rsid w:val="000D11BD"/>
    <w:rsid w:val="000D6E61"/>
    <w:rsid w:val="000E0714"/>
    <w:rsid w:val="000E1CB1"/>
    <w:rsid w:val="000E45F5"/>
    <w:rsid w:val="000E7C18"/>
    <w:rsid w:val="000F47DD"/>
    <w:rsid w:val="00100FB5"/>
    <w:rsid w:val="00101FC5"/>
    <w:rsid w:val="0010231E"/>
    <w:rsid w:val="00103931"/>
    <w:rsid w:val="00103ECB"/>
    <w:rsid w:val="00104669"/>
    <w:rsid w:val="001050C7"/>
    <w:rsid w:val="001059F7"/>
    <w:rsid w:val="00106DC8"/>
    <w:rsid w:val="00111C39"/>
    <w:rsid w:val="00113103"/>
    <w:rsid w:val="00117A3A"/>
    <w:rsid w:val="00117AE3"/>
    <w:rsid w:val="0012099A"/>
    <w:rsid w:val="00123DBB"/>
    <w:rsid w:val="00126B28"/>
    <w:rsid w:val="00130D78"/>
    <w:rsid w:val="00131284"/>
    <w:rsid w:val="00131FD0"/>
    <w:rsid w:val="00132519"/>
    <w:rsid w:val="0013629D"/>
    <w:rsid w:val="0014324D"/>
    <w:rsid w:val="00143CB2"/>
    <w:rsid w:val="00145495"/>
    <w:rsid w:val="001508A8"/>
    <w:rsid w:val="00150C6D"/>
    <w:rsid w:val="00151FE9"/>
    <w:rsid w:val="0015337A"/>
    <w:rsid w:val="00155099"/>
    <w:rsid w:val="001559D5"/>
    <w:rsid w:val="00155F22"/>
    <w:rsid w:val="00156364"/>
    <w:rsid w:val="00156AE7"/>
    <w:rsid w:val="00162610"/>
    <w:rsid w:val="00162675"/>
    <w:rsid w:val="00164443"/>
    <w:rsid w:val="0017376A"/>
    <w:rsid w:val="001807AE"/>
    <w:rsid w:val="00182A64"/>
    <w:rsid w:val="00182B7E"/>
    <w:rsid w:val="00183C11"/>
    <w:rsid w:val="00183C95"/>
    <w:rsid w:val="00185A8C"/>
    <w:rsid w:val="001867F8"/>
    <w:rsid w:val="00192988"/>
    <w:rsid w:val="001978B0"/>
    <w:rsid w:val="00197E1E"/>
    <w:rsid w:val="001A0DE4"/>
    <w:rsid w:val="001A15CA"/>
    <w:rsid w:val="001A44EC"/>
    <w:rsid w:val="001B0744"/>
    <w:rsid w:val="001B4436"/>
    <w:rsid w:val="001B4A48"/>
    <w:rsid w:val="001B5059"/>
    <w:rsid w:val="001B5C50"/>
    <w:rsid w:val="001C23B5"/>
    <w:rsid w:val="001C309C"/>
    <w:rsid w:val="001C3344"/>
    <w:rsid w:val="001C3CE1"/>
    <w:rsid w:val="001C5A77"/>
    <w:rsid w:val="001C5D8F"/>
    <w:rsid w:val="001C6A27"/>
    <w:rsid w:val="001C7348"/>
    <w:rsid w:val="001C7431"/>
    <w:rsid w:val="001D3600"/>
    <w:rsid w:val="001D3833"/>
    <w:rsid w:val="001D4B85"/>
    <w:rsid w:val="001D5C0E"/>
    <w:rsid w:val="001E0D64"/>
    <w:rsid w:val="001E150C"/>
    <w:rsid w:val="001E168A"/>
    <w:rsid w:val="001E2740"/>
    <w:rsid w:val="001E5C6A"/>
    <w:rsid w:val="001F1FAD"/>
    <w:rsid w:val="001F208F"/>
    <w:rsid w:val="00201853"/>
    <w:rsid w:val="0020374F"/>
    <w:rsid w:val="002044C8"/>
    <w:rsid w:val="00205D8D"/>
    <w:rsid w:val="00207890"/>
    <w:rsid w:val="00210312"/>
    <w:rsid w:val="002112CC"/>
    <w:rsid w:val="002137D5"/>
    <w:rsid w:val="00213BA6"/>
    <w:rsid w:val="002159F8"/>
    <w:rsid w:val="00216BD5"/>
    <w:rsid w:val="002200AC"/>
    <w:rsid w:val="00220567"/>
    <w:rsid w:val="002222C2"/>
    <w:rsid w:val="00224DF3"/>
    <w:rsid w:val="0023096F"/>
    <w:rsid w:val="002315CD"/>
    <w:rsid w:val="00233401"/>
    <w:rsid w:val="00233D6B"/>
    <w:rsid w:val="002347DF"/>
    <w:rsid w:val="00235CB5"/>
    <w:rsid w:val="00236F3F"/>
    <w:rsid w:val="002400A2"/>
    <w:rsid w:val="00241940"/>
    <w:rsid w:val="00241C2C"/>
    <w:rsid w:val="00241E18"/>
    <w:rsid w:val="002429AD"/>
    <w:rsid w:val="00242FA0"/>
    <w:rsid w:val="0024425C"/>
    <w:rsid w:val="002467E3"/>
    <w:rsid w:val="00255AB6"/>
    <w:rsid w:val="00261DBE"/>
    <w:rsid w:val="0026226D"/>
    <w:rsid w:val="00264C6F"/>
    <w:rsid w:val="002650A0"/>
    <w:rsid w:val="00265AD1"/>
    <w:rsid w:val="00270CDA"/>
    <w:rsid w:val="002720DC"/>
    <w:rsid w:val="00273647"/>
    <w:rsid w:val="00275765"/>
    <w:rsid w:val="00276626"/>
    <w:rsid w:val="002862F9"/>
    <w:rsid w:val="0029007F"/>
    <w:rsid w:val="0029184D"/>
    <w:rsid w:val="00292D3C"/>
    <w:rsid w:val="00295B1C"/>
    <w:rsid w:val="00296BA0"/>
    <w:rsid w:val="002A0F44"/>
    <w:rsid w:val="002A22EB"/>
    <w:rsid w:val="002A27D3"/>
    <w:rsid w:val="002A5977"/>
    <w:rsid w:val="002A64F2"/>
    <w:rsid w:val="002A7CF8"/>
    <w:rsid w:val="002B2C53"/>
    <w:rsid w:val="002B2CFF"/>
    <w:rsid w:val="002B3A7D"/>
    <w:rsid w:val="002B46E9"/>
    <w:rsid w:val="002B5346"/>
    <w:rsid w:val="002B6FCC"/>
    <w:rsid w:val="002B7271"/>
    <w:rsid w:val="002C3F6F"/>
    <w:rsid w:val="002C6EA1"/>
    <w:rsid w:val="002C6ECC"/>
    <w:rsid w:val="002D022E"/>
    <w:rsid w:val="002D053F"/>
    <w:rsid w:val="002D0C03"/>
    <w:rsid w:val="002D2D62"/>
    <w:rsid w:val="002D306A"/>
    <w:rsid w:val="002D38FD"/>
    <w:rsid w:val="002D6FAD"/>
    <w:rsid w:val="002E74CA"/>
    <w:rsid w:val="002F38E2"/>
    <w:rsid w:val="002F534A"/>
    <w:rsid w:val="002F6969"/>
    <w:rsid w:val="002F7A01"/>
    <w:rsid w:val="00304B1C"/>
    <w:rsid w:val="003054A3"/>
    <w:rsid w:val="003061C3"/>
    <w:rsid w:val="00307BCC"/>
    <w:rsid w:val="00310529"/>
    <w:rsid w:val="00310D12"/>
    <w:rsid w:val="003119CF"/>
    <w:rsid w:val="003172E5"/>
    <w:rsid w:val="003215D9"/>
    <w:rsid w:val="00325248"/>
    <w:rsid w:val="0032608C"/>
    <w:rsid w:val="00327706"/>
    <w:rsid w:val="00332EE5"/>
    <w:rsid w:val="003354D0"/>
    <w:rsid w:val="00340257"/>
    <w:rsid w:val="00340AEB"/>
    <w:rsid w:val="003429E1"/>
    <w:rsid w:val="00345A19"/>
    <w:rsid w:val="00345A92"/>
    <w:rsid w:val="00347FFB"/>
    <w:rsid w:val="00352AA5"/>
    <w:rsid w:val="003578D3"/>
    <w:rsid w:val="00357A81"/>
    <w:rsid w:val="003617A8"/>
    <w:rsid w:val="00361969"/>
    <w:rsid w:val="00362743"/>
    <w:rsid w:val="003631D0"/>
    <w:rsid w:val="00363768"/>
    <w:rsid w:val="003652A0"/>
    <w:rsid w:val="00367F7A"/>
    <w:rsid w:val="00371FA1"/>
    <w:rsid w:val="00373E98"/>
    <w:rsid w:val="00374B4E"/>
    <w:rsid w:val="0038155C"/>
    <w:rsid w:val="00382010"/>
    <w:rsid w:val="0038272E"/>
    <w:rsid w:val="0038405D"/>
    <w:rsid w:val="00387D3B"/>
    <w:rsid w:val="00391028"/>
    <w:rsid w:val="00391589"/>
    <w:rsid w:val="00393D34"/>
    <w:rsid w:val="003957B1"/>
    <w:rsid w:val="003A0467"/>
    <w:rsid w:val="003A0F64"/>
    <w:rsid w:val="003A1745"/>
    <w:rsid w:val="003A2C1A"/>
    <w:rsid w:val="003A4E87"/>
    <w:rsid w:val="003A57C4"/>
    <w:rsid w:val="003A5E8B"/>
    <w:rsid w:val="003B1704"/>
    <w:rsid w:val="003B35D0"/>
    <w:rsid w:val="003B6AF0"/>
    <w:rsid w:val="003B76D7"/>
    <w:rsid w:val="003B794D"/>
    <w:rsid w:val="003C1D7F"/>
    <w:rsid w:val="003C21CC"/>
    <w:rsid w:val="003C279F"/>
    <w:rsid w:val="003C3BEE"/>
    <w:rsid w:val="003C3E09"/>
    <w:rsid w:val="003C47BF"/>
    <w:rsid w:val="003C5457"/>
    <w:rsid w:val="003D41A8"/>
    <w:rsid w:val="003D4332"/>
    <w:rsid w:val="003D6D5F"/>
    <w:rsid w:val="003E4FAE"/>
    <w:rsid w:val="003E771F"/>
    <w:rsid w:val="003F310F"/>
    <w:rsid w:val="003F4E91"/>
    <w:rsid w:val="00401E8D"/>
    <w:rsid w:val="00402212"/>
    <w:rsid w:val="00407739"/>
    <w:rsid w:val="0040789E"/>
    <w:rsid w:val="0040796B"/>
    <w:rsid w:val="0041341B"/>
    <w:rsid w:val="0042170B"/>
    <w:rsid w:val="004233B6"/>
    <w:rsid w:val="0042418A"/>
    <w:rsid w:val="00424503"/>
    <w:rsid w:val="004249B4"/>
    <w:rsid w:val="00424D9F"/>
    <w:rsid w:val="00424DC7"/>
    <w:rsid w:val="00425380"/>
    <w:rsid w:val="00425656"/>
    <w:rsid w:val="0042586C"/>
    <w:rsid w:val="00425A91"/>
    <w:rsid w:val="00426D53"/>
    <w:rsid w:val="00431ECD"/>
    <w:rsid w:val="00432249"/>
    <w:rsid w:val="00434E40"/>
    <w:rsid w:val="004358D2"/>
    <w:rsid w:val="00437792"/>
    <w:rsid w:val="00442404"/>
    <w:rsid w:val="00442834"/>
    <w:rsid w:val="00444B44"/>
    <w:rsid w:val="00446109"/>
    <w:rsid w:val="00446145"/>
    <w:rsid w:val="00446D57"/>
    <w:rsid w:val="00451AD5"/>
    <w:rsid w:val="00454241"/>
    <w:rsid w:val="00454C19"/>
    <w:rsid w:val="00457D4C"/>
    <w:rsid w:val="004600B7"/>
    <w:rsid w:val="0046065D"/>
    <w:rsid w:val="004709E2"/>
    <w:rsid w:val="00471040"/>
    <w:rsid w:val="0047480B"/>
    <w:rsid w:val="004755C5"/>
    <w:rsid w:val="00475786"/>
    <w:rsid w:val="00475E72"/>
    <w:rsid w:val="00487323"/>
    <w:rsid w:val="004902D3"/>
    <w:rsid w:val="00491CDE"/>
    <w:rsid w:val="00492A1D"/>
    <w:rsid w:val="00493178"/>
    <w:rsid w:val="00493B0B"/>
    <w:rsid w:val="00494E9F"/>
    <w:rsid w:val="00495CEE"/>
    <w:rsid w:val="00497907"/>
    <w:rsid w:val="00497C66"/>
    <w:rsid w:val="004A2942"/>
    <w:rsid w:val="004A3535"/>
    <w:rsid w:val="004A3DED"/>
    <w:rsid w:val="004A5AF0"/>
    <w:rsid w:val="004B01D7"/>
    <w:rsid w:val="004B0259"/>
    <w:rsid w:val="004B13D8"/>
    <w:rsid w:val="004B29EB"/>
    <w:rsid w:val="004B2FF9"/>
    <w:rsid w:val="004B5F51"/>
    <w:rsid w:val="004B6394"/>
    <w:rsid w:val="004B724C"/>
    <w:rsid w:val="004C219F"/>
    <w:rsid w:val="004C23E0"/>
    <w:rsid w:val="004C5679"/>
    <w:rsid w:val="004C74B1"/>
    <w:rsid w:val="004D2C35"/>
    <w:rsid w:val="004D7281"/>
    <w:rsid w:val="004E3498"/>
    <w:rsid w:val="004E5FA4"/>
    <w:rsid w:val="004E621B"/>
    <w:rsid w:val="004F177D"/>
    <w:rsid w:val="004F3FB7"/>
    <w:rsid w:val="004F5260"/>
    <w:rsid w:val="004F5AAE"/>
    <w:rsid w:val="004F67B4"/>
    <w:rsid w:val="004F762D"/>
    <w:rsid w:val="004F7E26"/>
    <w:rsid w:val="005017FE"/>
    <w:rsid w:val="00501B68"/>
    <w:rsid w:val="0050209A"/>
    <w:rsid w:val="00504512"/>
    <w:rsid w:val="00506A19"/>
    <w:rsid w:val="005119BA"/>
    <w:rsid w:val="005134F0"/>
    <w:rsid w:val="00515191"/>
    <w:rsid w:val="00515980"/>
    <w:rsid w:val="005202D9"/>
    <w:rsid w:val="005236B0"/>
    <w:rsid w:val="005262C3"/>
    <w:rsid w:val="005279F9"/>
    <w:rsid w:val="00531D47"/>
    <w:rsid w:val="00542FD9"/>
    <w:rsid w:val="00543F9E"/>
    <w:rsid w:val="005447E2"/>
    <w:rsid w:val="00544E5C"/>
    <w:rsid w:val="00545F32"/>
    <w:rsid w:val="005464DE"/>
    <w:rsid w:val="005609C3"/>
    <w:rsid w:val="005617D6"/>
    <w:rsid w:val="00561C64"/>
    <w:rsid w:val="00564448"/>
    <w:rsid w:val="00566D84"/>
    <w:rsid w:val="005703F8"/>
    <w:rsid w:val="005717A8"/>
    <w:rsid w:val="00571E3C"/>
    <w:rsid w:val="00573413"/>
    <w:rsid w:val="005734C8"/>
    <w:rsid w:val="00575F06"/>
    <w:rsid w:val="00580ADF"/>
    <w:rsid w:val="00585019"/>
    <w:rsid w:val="0058535B"/>
    <w:rsid w:val="00586217"/>
    <w:rsid w:val="00597500"/>
    <w:rsid w:val="005A0D73"/>
    <w:rsid w:val="005A1642"/>
    <w:rsid w:val="005A59F7"/>
    <w:rsid w:val="005A7A29"/>
    <w:rsid w:val="005B0B75"/>
    <w:rsid w:val="005B1880"/>
    <w:rsid w:val="005B1D63"/>
    <w:rsid w:val="005B1ECE"/>
    <w:rsid w:val="005B252E"/>
    <w:rsid w:val="005B340E"/>
    <w:rsid w:val="005B3617"/>
    <w:rsid w:val="005B3C42"/>
    <w:rsid w:val="005B5C4A"/>
    <w:rsid w:val="005C1CE2"/>
    <w:rsid w:val="005C23EC"/>
    <w:rsid w:val="005C5066"/>
    <w:rsid w:val="005D1D1E"/>
    <w:rsid w:val="005D51EA"/>
    <w:rsid w:val="005D69EC"/>
    <w:rsid w:val="005E0CE7"/>
    <w:rsid w:val="005E1944"/>
    <w:rsid w:val="005E22CE"/>
    <w:rsid w:val="005E2C77"/>
    <w:rsid w:val="005E2EE3"/>
    <w:rsid w:val="005E3359"/>
    <w:rsid w:val="005E59DF"/>
    <w:rsid w:val="005E5B6B"/>
    <w:rsid w:val="005E6646"/>
    <w:rsid w:val="005F26D9"/>
    <w:rsid w:val="005F2750"/>
    <w:rsid w:val="005F2BC8"/>
    <w:rsid w:val="00601F58"/>
    <w:rsid w:val="00602AD0"/>
    <w:rsid w:val="00605490"/>
    <w:rsid w:val="00605FB1"/>
    <w:rsid w:val="00606DC4"/>
    <w:rsid w:val="00607602"/>
    <w:rsid w:val="00611218"/>
    <w:rsid w:val="00613DAC"/>
    <w:rsid w:val="006178DC"/>
    <w:rsid w:val="00621E56"/>
    <w:rsid w:val="00622333"/>
    <w:rsid w:val="00626884"/>
    <w:rsid w:val="0062718D"/>
    <w:rsid w:val="00627440"/>
    <w:rsid w:val="00630945"/>
    <w:rsid w:val="0063171A"/>
    <w:rsid w:val="00636FD5"/>
    <w:rsid w:val="0063759F"/>
    <w:rsid w:val="00640AD7"/>
    <w:rsid w:val="006417EB"/>
    <w:rsid w:val="00642FA7"/>
    <w:rsid w:val="00651DC8"/>
    <w:rsid w:val="00652428"/>
    <w:rsid w:val="00654AC3"/>
    <w:rsid w:val="00656096"/>
    <w:rsid w:val="00656834"/>
    <w:rsid w:val="006577A2"/>
    <w:rsid w:val="00660B54"/>
    <w:rsid w:val="006612E9"/>
    <w:rsid w:val="0066247B"/>
    <w:rsid w:val="00667017"/>
    <w:rsid w:val="006711B9"/>
    <w:rsid w:val="0067344C"/>
    <w:rsid w:val="00675EB4"/>
    <w:rsid w:val="0068083E"/>
    <w:rsid w:val="00681116"/>
    <w:rsid w:val="0068158F"/>
    <w:rsid w:val="0068192B"/>
    <w:rsid w:val="00683075"/>
    <w:rsid w:val="00684C99"/>
    <w:rsid w:val="006905B7"/>
    <w:rsid w:val="00692127"/>
    <w:rsid w:val="00694DEA"/>
    <w:rsid w:val="006950E4"/>
    <w:rsid w:val="006A1FA5"/>
    <w:rsid w:val="006A2237"/>
    <w:rsid w:val="006A400E"/>
    <w:rsid w:val="006A414F"/>
    <w:rsid w:val="006B027A"/>
    <w:rsid w:val="006B4F03"/>
    <w:rsid w:val="006B668B"/>
    <w:rsid w:val="006B6E75"/>
    <w:rsid w:val="006C3F0E"/>
    <w:rsid w:val="006C4DC9"/>
    <w:rsid w:val="006C5E73"/>
    <w:rsid w:val="006D2057"/>
    <w:rsid w:val="006D285A"/>
    <w:rsid w:val="006D5A11"/>
    <w:rsid w:val="006D5A44"/>
    <w:rsid w:val="006D7653"/>
    <w:rsid w:val="006E0DAA"/>
    <w:rsid w:val="006E2798"/>
    <w:rsid w:val="006E36F8"/>
    <w:rsid w:val="006E5965"/>
    <w:rsid w:val="006F24AB"/>
    <w:rsid w:val="006F4071"/>
    <w:rsid w:val="006F5EED"/>
    <w:rsid w:val="006F6868"/>
    <w:rsid w:val="00701BF9"/>
    <w:rsid w:val="00703414"/>
    <w:rsid w:val="00703A44"/>
    <w:rsid w:val="00704B87"/>
    <w:rsid w:val="00705BDC"/>
    <w:rsid w:val="00706AAF"/>
    <w:rsid w:val="00707BD1"/>
    <w:rsid w:val="00712EAD"/>
    <w:rsid w:val="00714453"/>
    <w:rsid w:val="00717C4B"/>
    <w:rsid w:val="00721863"/>
    <w:rsid w:val="00722966"/>
    <w:rsid w:val="00722F4A"/>
    <w:rsid w:val="007242B1"/>
    <w:rsid w:val="00726E2B"/>
    <w:rsid w:val="00732780"/>
    <w:rsid w:val="00732C06"/>
    <w:rsid w:val="00742649"/>
    <w:rsid w:val="00744671"/>
    <w:rsid w:val="00745F60"/>
    <w:rsid w:val="00747560"/>
    <w:rsid w:val="00753FB2"/>
    <w:rsid w:val="0075457D"/>
    <w:rsid w:val="0075494F"/>
    <w:rsid w:val="00760482"/>
    <w:rsid w:val="007645BE"/>
    <w:rsid w:val="0077044C"/>
    <w:rsid w:val="007712F8"/>
    <w:rsid w:val="007733FD"/>
    <w:rsid w:val="00780BE4"/>
    <w:rsid w:val="0078140B"/>
    <w:rsid w:val="00781E63"/>
    <w:rsid w:val="00785C1C"/>
    <w:rsid w:val="00787558"/>
    <w:rsid w:val="00787CD2"/>
    <w:rsid w:val="00792E3E"/>
    <w:rsid w:val="00794F23"/>
    <w:rsid w:val="0079772E"/>
    <w:rsid w:val="007979A7"/>
    <w:rsid w:val="00797F83"/>
    <w:rsid w:val="007A1EB2"/>
    <w:rsid w:val="007A1ECC"/>
    <w:rsid w:val="007A25FE"/>
    <w:rsid w:val="007A4DCB"/>
    <w:rsid w:val="007A580B"/>
    <w:rsid w:val="007A6FB9"/>
    <w:rsid w:val="007B0791"/>
    <w:rsid w:val="007B0BC2"/>
    <w:rsid w:val="007B223B"/>
    <w:rsid w:val="007B2386"/>
    <w:rsid w:val="007B5A0E"/>
    <w:rsid w:val="007C04FA"/>
    <w:rsid w:val="007C0517"/>
    <w:rsid w:val="007C3E9C"/>
    <w:rsid w:val="007C6DD4"/>
    <w:rsid w:val="007C7D8C"/>
    <w:rsid w:val="007D040B"/>
    <w:rsid w:val="007D1F87"/>
    <w:rsid w:val="007E00ED"/>
    <w:rsid w:val="007E1660"/>
    <w:rsid w:val="007E1B5E"/>
    <w:rsid w:val="007E1BCC"/>
    <w:rsid w:val="007E1C7C"/>
    <w:rsid w:val="007E270F"/>
    <w:rsid w:val="007E2BA7"/>
    <w:rsid w:val="007E35E0"/>
    <w:rsid w:val="007E48B2"/>
    <w:rsid w:val="007E5FA1"/>
    <w:rsid w:val="007F0B1F"/>
    <w:rsid w:val="007F3973"/>
    <w:rsid w:val="007F3F31"/>
    <w:rsid w:val="007F5079"/>
    <w:rsid w:val="007F5230"/>
    <w:rsid w:val="007F59D4"/>
    <w:rsid w:val="008013B3"/>
    <w:rsid w:val="00801BD6"/>
    <w:rsid w:val="00803645"/>
    <w:rsid w:val="0080457E"/>
    <w:rsid w:val="00805B50"/>
    <w:rsid w:val="00811019"/>
    <w:rsid w:val="00816162"/>
    <w:rsid w:val="00820A6B"/>
    <w:rsid w:val="00821859"/>
    <w:rsid w:val="008219FA"/>
    <w:rsid w:val="008223B3"/>
    <w:rsid w:val="00822C20"/>
    <w:rsid w:val="008251FF"/>
    <w:rsid w:val="00831FC5"/>
    <w:rsid w:val="0083538D"/>
    <w:rsid w:val="00835E52"/>
    <w:rsid w:val="0083715C"/>
    <w:rsid w:val="00842B76"/>
    <w:rsid w:val="00842BC5"/>
    <w:rsid w:val="0084329B"/>
    <w:rsid w:val="008447A4"/>
    <w:rsid w:val="00844CAB"/>
    <w:rsid w:val="00845171"/>
    <w:rsid w:val="00845624"/>
    <w:rsid w:val="00846155"/>
    <w:rsid w:val="00846F8F"/>
    <w:rsid w:val="0085299E"/>
    <w:rsid w:val="00853830"/>
    <w:rsid w:val="008558DA"/>
    <w:rsid w:val="0085608C"/>
    <w:rsid w:val="00857EC9"/>
    <w:rsid w:val="008649FE"/>
    <w:rsid w:val="0086537E"/>
    <w:rsid w:val="00872F33"/>
    <w:rsid w:val="00873A92"/>
    <w:rsid w:val="008741F6"/>
    <w:rsid w:val="008757B6"/>
    <w:rsid w:val="00876373"/>
    <w:rsid w:val="00876D35"/>
    <w:rsid w:val="00880756"/>
    <w:rsid w:val="00881656"/>
    <w:rsid w:val="00881E75"/>
    <w:rsid w:val="00885509"/>
    <w:rsid w:val="00892767"/>
    <w:rsid w:val="0089714B"/>
    <w:rsid w:val="00897A2A"/>
    <w:rsid w:val="00897DCA"/>
    <w:rsid w:val="008A0A30"/>
    <w:rsid w:val="008A53ED"/>
    <w:rsid w:val="008A688B"/>
    <w:rsid w:val="008A7D6C"/>
    <w:rsid w:val="008A7DA9"/>
    <w:rsid w:val="008B02CA"/>
    <w:rsid w:val="008B1531"/>
    <w:rsid w:val="008B531A"/>
    <w:rsid w:val="008B7711"/>
    <w:rsid w:val="008C46FE"/>
    <w:rsid w:val="008C4724"/>
    <w:rsid w:val="008C564F"/>
    <w:rsid w:val="008C5BFF"/>
    <w:rsid w:val="008C625B"/>
    <w:rsid w:val="008C6926"/>
    <w:rsid w:val="008C7D88"/>
    <w:rsid w:val="008D30EC"/>
    <w:rsid w:val="008D4729"/>
    <w:rsid w:val="008E3B1F"/>
    <w:rsid w:val="008E5AAB"/>
    <w:rsid w:val="008E5B7A"/>
    <w:rsid w:val="008F19E9"/>
    <w:rsid w:val="008F1A89"/>
    <w:rsid w:val="008F2F20"/>
    <w:rsid w:val="008F3025"/>
    <w:rsid w:val="008F7453"/>
    <w:rsid w:val="00901082"/>
    <w:rsid w:val="00902BB6"/>
    <w:rsid w:val="00907FAC"/>
    <w:rsid w:val="00912D4A"/>
    <w:rsid w:val="00915BD4"/>
    <w:rsid w:val="0091647A"/>
    <w:rsid w:val="009170C5"/>
    <w:rsid w:val="009209C3"/>
    <w:rsid w:val="00922C73"/>
    <w:rsid w:val="00922E3E"/>
    <w:rsid w:val="00923485"/>
    <w:rsid w:val="009239FC"/>
    <w:rsid w:val="00924483"/>
    <w:rsid w:val="00924DF9"/>
    <w:rsid w:val="00925DDF"/>
    <w:rsid w:val="009261A5"/>
    <w:rsid w:val="00932118"/>
    <w:rsid w:val="0093342E"/>
    <w:rsid w:val="00934BB9"/>
    <w:rsid w:val="009366D2"/>
    <w:rsid w:val="00937CF3"/>
    <w:rsid w:val="009427E2"/>
    <w:rsid w:val="00943D34"/>
    <w:rsid w:val="00943D42"/>
    <w:rsid w:val="00945624"/>
    <w:rsid w:val="00945B14"/>
    <w:rsid w:val="00946AE9"/>
    <w:rsid w:val="00953B95"/>
    <w:rsid w:val="0095609A"/>
    <w:rsid w:val="00961981"/>
    <w:rsid w:val="00962386"/>
    <w:rsid w:val="0096364D"/>
    <w:rsid w:val="00964B79"/>
    <w:rsid w:val="00970051"/>
    <w:rsid w:val="009709F3"/>
    <w:rsid w:val="00970F18"/>
    <w:rsid w:val="00972DF0"/>
    <w:rsid w:val="00976B33"/>
    <w:rsid w:val="00981E40"/>
    <w:rsid w:val="0098305E"/>
    <w:rsid w:val="00986347"/>
    <w:rsid w:val="0098724B"/>
    <w:rsid w:val="00991384"/>
    <w:rsid w:val="00991BFF"/>
    <w:rsid w:val="00992583"/>
    <w:rsid w:val="00992B7F"/>
    <w:rsid w:val="0099312E"/>
    <w:rsid w:val="00994B70"/>
    <w:rsid w:val="009958C3"/>
    <w:rsid w:val="00997A32"/>
    <w:rsid w:val="009A04BE"/>
    <w:rsid w:val="009A195F"/>
    <w:rsid w:val="009A2322"/>
    <w:rsid w:val="009A39BE"/>
    <w:rsid w:val="009A49BE"/>
    <w:rsid w:val="009B4F73"/>
    <w:rsid w:val="009B639B"/>
    <w:rsid w:val="009B6D1D"/>
    <w:rsid w:val="009B7F1A"/>
    <w:rsid w:val="009C00E6"/>
    <w:rsid w:val="009C0DBF"/>
    <w:rsid w:val="009C2236"/>
    <w:rsid w:val="009D2092"/>
    <w:rsid w:val="009D23E4"/>
    <w:rsid w:val="009D2817"/>
    <w:rsid w:val="009D4AE2"/>
    <w:rsid w:val="009D7D55"/>
    <w:rsid w:val="009E1FDF"/>
    <w:rsid w:val="009E3422"/>
    <w:rsid w:val="009E6442"/>
    <w:rsid w:val="009F2224"/>
    <w:rsid w:val="009F43F1"/>
    <w:rsid w:val="009F4545"/>
    <w:rsid w:val="009F6383"/>
    <w:rsid w:val="009F7062"/>
    <w:rsid w:val="00A02785"/>
    <w:rsid w:val="00A041D7"/>
    <w:rsid w:val="00A04FDF"/>
    <w:rsid w:val="00A1272A"/>
    <w:rsid w:val="00A139B1"/>
    <w:rsid w:val="00A16063"/>
    <w:rsid w:val="00A1716D"/>
    <w:rsid w:val="00A20E48"/>
    <w:rsid w:val="00A23E38"/>
    <w:rsid w:val="00A24962"/>
    <w:rsid w:val="00A26513"/>
    <w:rsid w:val="00A270A1"/>
    <w:rsid w:val="00A31622"/>
    <w:rsid w:val="00A34718"/>
    <w:rsid w:val="00A364B3"/>
    <w:rsid w:val="00A36DD7"/>
    <w:rsid w:val="00A370BD"/>
    <w:rsid w:val="00A375F8"/>
    <w:rsid w:val="00A462E7"/>
    <w:rsid w:val="00A5048C"/>
    <w:rsid w:val="00A53996"/>
    <w:rsid w:val="00A55497"/>
    <w:rsid w:val="00A555E4"/>
    <w:rsid w:val="00A557A0"/>
    <w:rsid w:val="00A560B9"/>
    <w:rsid w:val="00A57F31"/>
    <w:rsid w:val="00A60F3B"/>
    <w:rsid w:val="00A61D76"/>
    <w:rsid w:val="00A62969"/>
    <w:rsid w:val="00A634CE"/>
    <w:rsid w:val="00A63581"/>
    <w:rsid w:val="00A63F65"/>
    <w:rsid w:val="00A67466"/>
    <w:rsid w:val="00A712A5"/>
    <w:rsid w:val="00A720DC"/>
    <w:rsid w:val="00A72381"/>
    <w:rsid w:val="00A7365F"/>
    <w:rsid w:val="00A762E4"/>
    <w:rsid w:val="00A77145"/>
    <w:rsid w:val="00A821F3"/>
    <w:rsid w:val="00A8562E"/>
    <w:rsid w:val="00A873D4"/>
    <w:rsid w:val="00A91409"/>
    <w:rsid w:val="00A914D8"/>
    <w:rsid w:val="00A91547"/>
    <w:rsid w:val="00A949AB"/>
    <w:rsid w:val="00A953F4"/>
    <w:rsid w:val="00A95FC7"/>
    <w:rsid w:val="00AA06B4"/>
    <w:rsid w:val="00AA0F71"/>
    <w:rsid w:val="00AA1438"/>
    <w:rsid w:val="00AA2C33"/>
    <w:rsid w:val="00AA6436"/>
    <w:rsid w:val="00AB0713"/>
    <w:rsid w:val="00AC04CB"/>
    <w:rsid w:val="00AC12EA"/>
    <w:rsid w:val="00AC2319"/>
    <w:rsid w:val="00AC3900"/>
    <w:rsid w:val="00AC5E22"/>
    <w:rsid w:val="00AD0B0D"/>
    <w:rsid w:val="00AD18BA"/>
    <w:rsid w:val="00AD415E"/>
    <w:rsid w:val="00AD6829"/>
    <w:rsid w:val="00AE0EB0"/>
    <w:rsid w:val="00AE19D2"/>
    <w:rsid w:val="00AF025A"/>
    <w:rsid w:val="00AF0E0E"/>
    <w:rsid w:val="00AF17A2"/>
    <w:rsid w:val="00AF3A49"/>
    <w:rsid w:val="00AF437D"/>
    <w:rsid w:val="00AF682B"/>
    <w:rsid w:val="00AF6D12"/>
    <w:rsid w:val="00B0051C"/>
    <w:rsid w:val="00B01845"/>
    <w:rsid w:val="00B02B79"/>
    <w:rsid w:val="00B0515B"/>
    <w:rsid w:val="00B06748"/>
    <w:rsid w:val="00B06A33"/>
    <w:rsid w:val="00B078E7"/>
    <w:rsid w:val="00B12171"/>
    <w:rsid w:val="00B12321"/>
    <w:rsid w:val="00B13329"/>
    <w:rsid w:val="00B167CA"/>
    <w:rsid w:val="00B17DAB"/>
    <w:rsid w:val="00B20C53"/>
    <w:rsid w:val="00B255E0"/>
    <w:rsid w:val="00B2726E"/>
    <w:rsid w:val="00B2769F"/>
    <w:rsid w:val="00B31A75"/>
    <w:rsid w:val="00B331C0"/>
    <w:rsid w:val="00B33CCE"/>
    <w:rsid w:val="00B376A6"/>
    <w:rsid w:val="00B520D3"/>
    <w:rsid w:val="00B521CD"/>
    <w:rsid w:val="00B565E2"/>
    <w:rsid w:val="00B57E4F"/>
    <w:rsid w:val="00B63453"/>
    <w:rsid w:val="00B72463"/>
    <w:rsid w:val="00B729D4"/>
    <w:rsid w:val="00B74542"/>
    <w:rsid w:val="00B74DC0"/>
    <w:rsid w:val="00B77E21"/>
    <w:rsid w:val="00B802C1"/>
    <w:rsid w:val="00B80328"/>
    <w:rsid w:val="00B80FA7"/>
    <w:rsid w:val="00B81BB3"/>
    <w:rsid w:val="00B81FD5"/>
    <w:rsid w:val="00B82BC6"/>
    <w:rsid w:val="00B84FEE"/>
    <w:rsid w:val="00B8522D"/>
    <w:rsid w:val="00B9130A"/>
    <w:rsid w:val="00B92831"/>
    <w:rsid w:val="00B9401D"/>
    <w:rsid w:val="00B946F4"/>
    <w:rsid w:val="00B9560A"/>
    <w:rsid w:val="00BA348E"/>
    <w:rsid w:val="00BA3D03"/>
    <w:rsid w:val="00BA4274"/>
    <w:rsid w:val="00BA4F49"/>
    <w:rsid w:val="00BA520E"/>
    <w:rsid w:val="00BB04B4"/>
    <w:rsid w:val="00BB3028"/>
    <w:rsid w:val="00BB5E36"/>
    <w:rsid w:val="00BB5F1C"/>
    <w:rsid w:val="00BB6131"/>
    <w:rsid w:val="00BC00ED"/>
    <w:rsid w:val="00BC0389"/>
    <w:rsid w:val="00BC1410"/>
    <w:rsid w:val="00BC18C2"/>
    <w:rsid w:val="00BC3429"/>
    <w:rsid w:val="00BD0A3D"/>
    <w:rsid w:val="00BD3476"/>
    <w:rsid w:val="00BD4101"/>
    <w:rsid w:val="00BD4615"/>
    <w:rsid w:val="00BD4BD9"/>
    <w:rsid w:val="00BD689C"/>
    <w:rsid w:val="00BE030A"/>
    <w:rsid w:val="00BE1653"/>
    <w:rsid w:val="00BE182E"/>
    <w:rsid w:val="00BF25DB"/>
    <w:rsid w:val="00BF2C00"/>
    <w:rsid w:val="00BF3C23"/>
    <w:rsid w:val="00BF407E"/>
    <w:rsid w:val="00BF4AA7"/>
    <w:rsid w:val="00BF6526"/>
    <w:rsid w:val="00C0004A"/>
    <w:rsid w:val="00C013F7"/>
    <w:rsid w:val="00C01602"/>
    <w:rsid w:val="00C025A3"/>
    <w:rsid w:val="00C05F08"/>
    <w:rsid w:val="00C06A53"/>
    <w:rsid w:val="00C06EC3"/>
    <w:rsid w:val="00C07DA5"/>
    <w:rsid w:val="00C11212"/>
    <w:rsid w:val="00C159DB"/>
    <w:rsid w:val="00C15B1D"/>
    <w:rsid w:val="00C17F5A"/>
    <w:rsid w:val="00C20E2A"/>
    <w:rsid w:val="00C21639"/>
    <w:rsid w:val="00C21787"/>
    <w:rsid w:val="00C21B65"/>
    <w:rsid w:val="00C21CFA"/>
    <w:rsid w:val="00C22132"/>
    <w:rsid w:val="00C226CA"/>
    <w:rsid w:val="00C27A7C"/>
    <w:rsid w:val="00C32DC8"/>
    <w:rsid w:val="00C33693"/>
    <w:rsid w:val="00C46AFC"/>
    <w:rsid w:val="00C47580"/>
    <w:rsid w:val="00C519DC"/>
    <w:rsid w:val="00C52105"/>
    <w:rsid w:val="00C5389F"/>
    <w:rsid w:val="00C54A65"/>
    <w:rsid w:val="00C57657"/>
    <w:rsid w:val="00C57988"/>
    <w:rsid w:val="00C610A2"/>
    <w:rsid w:val="00C66E52"/>
    <w:rsid w:val="00C70980"/>
    <w:rsid w:val="00C72C76"/>
    <w:rsid w:val="00C827F3"/>
    <w:rsid w:val="00C8693D"/>
    <w:rsid w:val="00C86C32"/>
    <w:rsid w:val="00C8715B"/>
    <w:rsid w:val="00C87C9D"/>
    <w:rsid w:val="00C911C9"/>
    <w:rsid w:val="00C92130"/>
    <w:rsid w:val="00C96ADF"/>
    <w:rsid w:val="00CA2AFE"/>
    <w:rsid w:val="00CA2CB4"/>
    <w:rsid w:val="00CA35A6"/>
    <w:rsid w:val="00CA405B"/>
    <w:rsid w:val="00CB1838"/>
    <w:rsid w:val="00CB4DBD"/>
    <w:rsid w:val="00CB6DEA"/>
    <w:rsid w:val="00CB7B59"/>
    <w:rsid w:val="00CC1385"/>
    <w:rsid w:val="00CC2888"/>
    <w:rsid w:val="00CC2E6D"/>
    <w:rsid w:val="00CC3C53"/>
    <w:rsid w:val="00CC4E38"/>
    <w:rsid w:val="00CC5880"/>
    <w:rsid w:val="00CD0149"/>
    <w:rsid w:val="00CD38CF"/>
    <w:rsid w:val="00CD39A2"/>
    <w:rsid w:val="00CD4071"/>
    <w:rsid w:val="00CD4BF2"/>
    <w:rsid w:val="00CD7130"/>
    <w:rsid w:val="00CE7317"/>
    <w:rsid w:val="00CF2A0D"/>
    <w:rsid w:val="00CF4BB0"/>
    <w:rsid w:val="00CF4CB6"/>
    <w:rsid w:val="00CF5D05"/>
    <w:rsid w:val="00CF5E90"/>
    <w:rsid w:val="00CF6854"/>
    <w:rsid w:val="00CF7735"/>
    <w:rsid w:val="00D0178A"/>
    <w:rsid w:val="00D02F5E"/>
    <w:rsid w:val="00D05BE6"/>
    <w:rsid w:val="00D07668"/>
    <w:rsid w:val="00D07EBF"/>
    <w:rsid w:val="00D11960"/>
    <w:rsid w:val="00D12316"/>
    <w:rsid w:val="00D131A2"/>
    <w:rsid w:val="00D136C0"/>
    <w:rsid w:val="00D149FB"/>
    <w:rsid w:val="00D16079"/>
    <w:rsid w:val="00D16CC5"/>
    <w:rsid w:val="00D20917"/>
    <w:rsid w:val="00D21BC9"/>
    <w:rsid w:val="00D21D1A"/>
    <w:rsid w:val="00D2522B"/>
    <w:rsid w:val="00D26A0F"/>
    <w:rsid w:val="00D27852"/>
    <w:rsid w:val="00D32CB9"/>
    <w:rsid w:val="00D369B2"/>
    <w:rsid w:val="00D36AE4"/>
    <w:rsid w:val="00D412E4"/>
    <w:rsid w:val="00D418DB"/>
    <w:rsid w:val="00D42D37"/>
    <w:rsid w:val="00D436E2"/>
    <w:rsid w:val="00D445F6"/>
    <w:rsid w:val="00D4547D"/>
    <w:rsid w:val="00D45CF7"/>
    <w:rsid w:val="00D511D9"/>
    <w:rsid w:val="00D525C2"/>
    <w:rsid w:val="00D52B39"/>
    <w:rsid w:val="00D52EA6"/>
    <w:rsid w:val="00D5751E"/>
    <w:rsid w:val="00D57572"/>
    <w:rsid w:val="00D60159"/>
    <w:rsid w:val="00D61EE1"/>
    <w:rsid w:val="00D6432A"/>
    <w:rsid w:val="00D651DD"/>
    <w:rsid w:val="00D74A25"/>
    <w:rsid w:val="00D74EED"/>
    <w:rsid w:val="00D807AD"/>
    <w:rsid w:val="00D80FC2"/>
    <w:rsid w:val="00D812EC"/>
    <w:rsid w:val="00D850FE"/>
    <w:rsid w:val="00D864AB"/>
    <w:rsid w:val="00D87DCD"/>
    <w:rsid w:val="00D9199E"/>
    <w:rsid w:val="00D94B7A"/>
    <w:rsid w:val="00D95686"/>
    <w:rsid w:val="00D95997"/>
    <w:rsid w:val="00D96F0F"/>
    <w:rsid w:val="00DA2E9E"/>
    <w:rsid w:val="00DA3D36"/>
    <w:rsid w:val="00DA449A"/>
    <w:rsid w:val="00DA6A35"/>
    <w:rsid w:val="00DB7F30"/>
    <w:rsid w:val="00DC0CEC"/>
    <w:rsid w:val="00DC46E3"/>
    <w:rsid w:val="00DD3E72"/>
    <w:rsid w:val="00DD43EE"/>
    <w:rsid w:val="00DD5F2A"/>
    <w:rsid w:val="00DD7209"/>
    <w:rsid w:val="00DD731A"/>
    <w:rsid w:val="00DE015E"/>
    <w:rsid w:val="00DE0B50"/>
    <w:rsid w:val="00DE10FC"/>
    <w:rsid w:val="00DE136E"/>
    <w:rsid w:val="00DE2C37"/>
    <w:rsid w:val="00DE46F9"/>
    <w:rsid w:val="00DE5C04"/>
    <w:rsid w:val="00DF3860"/>
    <w:rsid w:val="00DF486C"/>
    <w:rsid w:val="00DF7EAB"/>
    <w:rsid w:val="00DF7EC3"/>
    <w:rsid w:val="00E119BC"/>
    <w:rsid w:val="00E13876"/>
    <w:rsid w:val="00E167E4"/>
    <w:rsid w:val="00E202E8"/>
    <w:rsid w:val="00E225BE"/>
    <w:rsid w:val="00E22629"/>
    <w:rsid w:val="00E23653"/>
    <w:rsid w:val="00E240EB"/>
    <w:rsid w:val="00E25A6C"/>
    <w:rsid w:val="00E27508"/>
    <w:rsid w:val="00E37D7F"/>
    <w:rsid w:val="00E40F76"/>
    <w:rsid w:val="00E41CB8"/>
    <w:rsid w:val="00E41EF2"/>
    <w:rsid w:val="00E42086"/>
    <w:rsid w:val="00E42337"/>
    <w:rsid w:val="00E444FA"/>
    <w:rsid w:val="00E5209F"/>
    <w:rsid w:val="00E55B0A"/>
    <w:rsid w:val="00E55B89"/>
    <w:rsid w:val="00E63411"/>
    <w:rsid w:val="00E6515B"/>
    <w:rsid w:val="00E677E9"/>
    <w:rsid w:val="00E70354"/>
    <w:rsid w:val="00E712C1"/>
    <w:rsid w:val="00E72121"/>
    <w:rsid w:val="00E72850"/>
    <w:rsid w:val="00E72D51"/>
    <w:rsid w:val="00E76B1E"/>
    <w:rsid w:val="00E77C1D"/>
    <w:rsid w:val="00E8610F"/>
    <w:rsid w:val="00E968AA"/>
    <w:rsid w:val="00EA1653"/>
    <w:rsid w:val="00EA3ED5"/>
    <w:rsid w:val="00EA41EB"/>
    <w:rsid w:val="00EA4D63"/>
    <w:rsid w:val="00EA54A0"/>
    <w:rsid w:val="00EA5A41"/>
    <w:rsid w:val="00EB0B36"/>
    <w:rsid w:val="00EB12D3"/>
    <w:rsid w:val="00EC2334"/>
    <w:rsid w:val="00EC3268"/>
    <w:rsid w:val="00EC42A8"/>
    <w:rsid w:val="00EC4AEE"/>
    <w:rsid w:val="00EC56EF"/>
    <w:rsid w:val="00ED02D8"/>
    <w:rsid w:val="00ED0AED"/>
    <w:rsid w:val="00ED19C7"/>
    <w:rsid w:val="00ED2418"/>
    <w:rsid w:val="00ED3B97"/>
    <w:rsid w:val="00ED4677"/>
    <w:rsid w:val="00ED5372"/>
    <w:rsid w:val="00ED6681"/>
    <w:rsid w:val="00EE08DB"/>
    <w:rsid w:val="00EE0BA8"/>
    <w:rsid w:val="00EE26C1"/>
    <w:rsid w:val="00EE7275"/>
    <w:rsid w:val="00EF09D4"/>
    <w:rsid w:val="00EF7303"/>
    <w:rsid w:val="00F0137E"/>
    <w:rsid w:val="00F01681"/>
    <w:rsid w:val="00F026D5"/>
    <w:rsid w:val="00F06803"/>
    <w:rsid w:val="00F0707B"/>
    <w:rsid w:val="00F10EE6"/>
    <w:rsid w:val="00F1285F"/>
    <w:rsid w:val="00F1378B"/>
    <w:rsid w:val="00F15970"/>
    <w:rsid w:val="00F16BC3"/>
    <w:rsid w:val="00F17986"/>
    <w:rsid w:val="00F2518B"/>
    <w:rsid w:val="00F25405"/>
    <w:rsid w:val="00F3717B"/>
    <w:rsid w:val="00F4251D"/>
    <w:rsid w:val="00F428F1"/>
    <w:rsid w:val="00F45613"/>
    <w:rsid w:val="00F46F2B"/>
    <w:rsid w:val="00F51820"/>
    <w:rsid w:val="00F519D8"/>
    <w:rsid w:val="00F5289B"/>
    <w:rsid w:val="00F549D9"/>
    <w:rsid w:val="00F54AE6"/>
    <w:rsid w:val="00F55F41"/>
    <w:rsid w:val="00F61F7E"/>
    <w:rsid w:val="00F620FE"/>
    <w:rsid w:val="00F633D1"/>
    <w:rsid w:val="00F65349"/>
    <w:rsid w:val="00F66471"/>
    <w:rsid w:val="00F67272"/>
    <w:rsid w:val="00F67EA6"/>
    <w:rsid w:val="00F73884"/>
    <w:rsid w:val="00F73A91"/>
    <w:rsid w:val="00F746EF"/>
    <w:rsid w:val="00F7521D"/>
    <w:rsid w:val="00F92EFF"/>
    <w:rsid w:val="00F9607D"/>
    <w:rsid w:val="00F964C5"/>
    <w:rsid w:val="00FA13C4"/>
    <w:rsid w:val="00FA3430"/>
    <w:rsid w:val="00FA7562"/>
    <w:rsid w:val="00FB340F"/>
    <w:rsid w:val="00FB4441"/>
    <w:rsid w:val="00FB4D24"/>
    <w:rsid w:val="00FB4E7F"/>
    <w:rsid w:val="00FB536D"/>
    <w:rsid w:val="00FC28C3"/>
    <w:rsid w:val="00FC3C5B"/>
    <w:rsid w:val="00FC44B0"/>
    <w:rsid w:val="00FC67DA"/>
    <w:rsid w:val="00FD14A4"/>
    <w:rsid w:val="00FD1776"/>
    <w:rsid w:val="00FD5AF9"/>
    <w:rsid w:val="00FD65AA"/>
    <w:rsid w:val="00FE0173"/>
    <w:rsid w:val="00FE05D9"/>
    <w:rsid w:val="00FE5B73"/>
    <w:rsid w:val="00FF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A84D1F"/>
  <w15:chartTrackingRefBased/>
  <w15:docId w15:val="{AAC1EF8E-4FDE-47A5-B2CC-E457E8AE2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3F0E"/>
    <w:rPr>
      <w:lang w:val="es-ES" w:eastAsia="es-ES"/>
    </w:rPr>
  </w:style>
  <w:style w:type="paragraph" w:styleId="Ttulo1">
    <w:name w:val="heading 1"/>
    <w:basedOn w:val="Normal"/>
    <w:next w:val="Normal"/>
    <w:qFormat/>
    <w:rsid w:val="007A1ECC"/>
    <w:pPr>
      <w:keepNext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7A1ECC"/>
    <w:pPr>
      <w:keepNext/>
      <w:jc w:val="center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7A1ECC"/>
    <w:pPr>
      <w:keepNext/>
      <w:jc w:val="center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7A1ECC"/>
    <w:pPr>
      <w:keepNext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7A1ECC"/>
    <w:pPr>
      <w:keepNext/>
      <w:jc w:val="both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7A1ECC"/>
    <w:pPr>
      <w:keepNext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805B50"/>
    <w:pPr>
      <w:keepNext/>
      <w:outlineLvl w:val="6"/>
    </w:pPr>
    <w:rPr>
      <w:b/>
      <w:sz w:val="24"/>
      <w:lang w:val="es-MX"/>
    </w:rPr>
  </w:style>
  <w:style w:type="paragraph" w:styleId="Ttulo8">
    <w:name w:val="heading 8"/>
    <w:basedOn w:val="Normal"/>
    <w:next w:val="Normal"/>
    <w:qFormat/>
    <w:rsid w:val="00805B50"/>
    <w:pPr>
      <w:keepNext/>
      <w:spacing w:line="360" w:lineRule="auto"/>
      <w:jc w:val="both"/>
      <w:outlineLvl w:val="7"/>
    </w:pPr>
    <w:rPr>
      <w:sz w:val="24"/>
      <w:lang w:val="es-MX"/>
    </w:rPr>
  </w:style>
  <w:style w:type="paragraph" w:styleId="Ttulo9">
    <w:name w:val="heading 9"/>
    <w:basedOn w:val="Normal"/>
    <w:next w:val="Normal"/>
    <w:qFormat/>
    <w:rsid w:val="00805B50"/>
    <w:pPr>
      <w:keepNext/>
      <w:jc w:val="both"/>
      <w:outlineLvl w:val="8"/>
    </w:pPr>
    <w:rPr>
      <w:rFonts w:ascii="Tahoma" w:hAnsi="Tahoma"/>
      <w:sz w:val="28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805B50"/>
    <w:pPr>
      <w:tabs>
        <w:tab w:val="center" w:pos="4252"/>
        <w:tab w:val="right" w:pos="8504"/>
      </w:tabs>
    </w:pPr>
    <w:rPr>
      <w:lang w:val="es-ES_tradnl"/>
    </w:rPr>
  </w:style>
  <w:style w:type="paragraph" w:styleId="Piedepgina">
    <w:name w:val="footer"/>
    <w:basedOn w:val="Normal"/>
    <w:link w:val="PiedepginaCar"/>
    <w:uiPriority w:val="99"/>
    <w:rsid w:val="00805B50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rsid w:val="00805B50"/>
    <w:rPr>
      <w:sz w:val="28"/>
      <w:lang w:val="es-MX"/>
    </w:rPr>
  </w:style>
  <w:style w:type="character" w:styleId="Hipervnculo">
    <w:name w:val="Hyperlink"/>
    <w:rsid w:val="007A1ECC"/>
    <w:rPr>
      <w:color w:val="0000FF"/>
      <w:u w:val="single"/>
    </w:rPr>
  </w:style>
  <w:style w:type="paragraph" w:styleId="Ttulo">
    <w:name w:val="Title"/>
    <w:basedOn w:val="Normal"/>
    <w:qFormat/>
    <w:rsid w:val="00805B50"/>
    <w:pPr>
      <w:jc w:val="center"/>
    </w:pPr>
    <w:rPr>
      <w:rFonts w:ascii="Arial" w:hAnsi="Arial" w:cs="Arial"/>
      <w:b/>
      <w:bCs/>
      <w:i/>
      <w:iCs/>
      <w:sz w:val="28"/>
      <w:szCs w:val="24"/>
    </w:rPr>
  </w:style>
  <w:style w:type="paragraph" w:styleId="Textoindependiente2">
    <w:name w:val="Body Text 2"/>
    <w:basedOn w:val="Normal"/>
    <w:rsid w:val="00805B50"/>
    <w:rPr>
      <w:rFonts w:ascii="Arial" w:hAnsi="Arial" w:cs="Arial"/>
      <w:i/>
      <w:iCs/>
      <w:sz w:val="24"/>
    </w:rPr>
  </w:style>
  <w:style w:type="character" w:styleId="Hipervnculovisitado">
    <w:name w:val="FollowedHyperlink"/>
    <w:rsid w:val="007A1ECC"/>
    <w:rPr>
      <w:color w:val="800080"/>
      <w:u w:val="single"/>
    </w:rPr>
  </w:style>
  <w:style w:type="paragraph" w:styleId="Subttulo">
    <w:name w:val="Subtitle"/>
    <w:basedOn w:val="Normal"/>
    <w:qFormat/>
    <w:rsid w:val="00805B50"/>
    <w:pPr>
      <w:jc w:val="both"/>
    </w:pPr>
    <w:rPr>
      <w:rFonts w:ascii="Arial" w:hAnsi="Arial" w:cs="Arial"/>
      <w:sz w:val="24"/>
    </w:rPr>
  </w:style>
  <w:style w:type="paragraph" w:styleId="Sangradetextonormal">
    <w:name w:val="Body Text Indent"/>
    <w:basedOn w:val="Normal"/>
    <w:rsid w:val="00805B50"/>
    <w:pPr>
      <w:ind w:left="360"/>
      <w:jc w:val="both"/>
    </w:pPr>
    <w:rPr>
      <w:rFonts w:ascii="Arial" w:hAnsi="Arial" w:cs="Arial"/>
      <w:sz w:val="24"/>
    </w:rPr>
  </w:style>
  <w:style w:type="paragraph" w:styleId="Textoindependiente3">
    <w:name w:val="Body Text 3"/>
    <w:basedOn w:val="Normal"/>
    <w:rsid w:val="00805B50"/>
    <w:pPr>
      <w:spacing w:after="120"/>
    </w:pPr>
    <w:rPr>
      <w:sz w:val="16"/>
      <w:szCs w:val="16"/>
    </w:rPr>
  </w:style>
  <w:style w:type="paragraph" w:styleId="Saludo">
    <w:name w:val="Salutation"/>
    <w:basedOn w:val="Normal"/>
    <w:next w:val="Normal"/>
    <w:rsid w:val="00805B50"/>
    <w:rPr>
      <w:sz w:val="24"/>
      <w:szCs w:val="24"/>
    </w:rPr>
  </w:style>
  <w:style w:type="paragraph" w:styleId="Fecha">
    <w:name w:val="Date"/>
    <w:basedOn w:val="Normal"/>
    <w:next w:val="Normal"/>
    <w:rsid w:val="00805B50"/>
    <w:rPr>
      <w:rFonts w:ascii="Arial" w:hAnsi="Arial"/>
      <w:sz w:val="24"/>
      <w:lang w:val="es-ES_tradnl"/>
    </w:rPr>
  </w:style>
  <w:style w:type="table" w:styleId="Tablaweb3">
    <w:name w:val="Table Web 3"/>
    <w:basedOn w:val="Tablanormal"/>
    <w:rsid w:val="00B8032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rsid w:val="007A1ECC"/>
    <w:tblPr>
      <w:tblBorders>
        <w:top w:val="single" w:sz="4" w:space="0" w:color="CC9966"/>
        <w:left w:val="single" w:sz="4" w:space="0" w:color="CC9966"/>
        <w:bottom w:val="single" w:sz="4" w:space="0" w:color="CC9966"/>
        <w:right w:val="single" w:sz="4" w:space="0" w:color="CC9966"/>
        <w:insideH w:val="single" w:sz="4" w:space="0" w:color="CC9966"/>
        <w:insideV w:val="single" w:sz="4" w:space="0" w:color="CC9966"/>
      </w:tblBorders>
    </w:tblPr>
  </w:style>
  <w:style w:type="paragraph" w:customStyle="1" w:styleId="CharChar1">
    <w:name w:val="Char Char1"/>
    <w:basedOn w:val="Normal"/>
    <w:rsid w:val="00C519DC"/>
    <w:pPr>
      <w:overflowPunct w:val="0"/>
      <w:autoSpaceDE w:val="0"/>
      <w:autoSpaceDN w:val="0"/>
      <w:adjustRightInd w:val="0"/>
      <w:spacing w:after="160" w:line="240" w:lineRule="exact"/>
      <w:textAlignment w:val="baseline"/>
    </w:pPr>
    <w:rPr>
      <w:rFonts w:ascii="Verdana" w:hAnsi="Verdana"/>
      <w:lang w:val="en-US" w:eastAsia="en-US"/>
    </w:rPr>
  </w:style>
  <w:style w:type="paragraph" w:styleId="Textodeglobo">
    <w:name w:val="Balloon Text"/>
    <w:basedOn w:val="Normal"/>
    <w:semiHidden/>
    <w:rsid w:val="00DE015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F25405"/>
    <w:rPr>
      <w:lang w:val="es-ES" w:eastAsia="es-ES"/>
    </w:rPr>
  </w:style>
  <w:style w:type="paragraph" w:styleId="Prrafodelista">
    <w:name w:val="List Paragraph"/>
    <w:basedOn w:val="Normal"/>
    <w:uiPriority w:val="34"/>
    <w:qFormat/>
    <w:rsid w:val="000C3DDB"/>
    <w:pPr>
      <w:ind w:left="708"/>
    </w:pPr>
  </w:style>
  <w:style w:type="table" w:styleId="Tablaconcuadrcula">
    <w:name w:val="Table Grid"/>
    <w:basedOn w:val="Tablanormal"/>
    <w:rsid w:val="0042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anco\Desktop\Documentos%20GAIPDP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6C78C-175B-40B7-B4D1-36A08C355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Documentos GAIPDP.dot</Template>
  <TotalTime>0</TotalTime>
  <Pages>1</Pages>
  <Words>398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PBL-001</vt:lpstr>
    </vt:vector>
  </TitlesOfParts>
  <Company>Registraduria Nacional del Estado Civil</Company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PBL-001</dc:title>
  <dc:subject/>
  <dc:creator>Marlon Franco B</dc:creator>
  <cp:keywords/>
  <cp:lastModifiedBy>Oscar Mauricio Mojica Sambrano</cp:lastModifiedBy>
  <cp:revision>2</cp:revision>
  <cp:lastPrinted>2014-11-21T19:11:00Z</cp:lastPrinted>
  <dcterms:created xsi:type="dcterms:W3CDTF">2026-08-06T16:11:00Z</dcterms:created>
  <dcterms:modified xsi:type="dcterms:W3CDTF">2026-08-06T16:11:00Z</dcterms:modified>
</cp:coreProperties>
</file>