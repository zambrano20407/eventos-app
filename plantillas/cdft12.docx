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6"/>
        <w:gridCol w:w="11"/>
        <w:gridCol w:w="711"/>
        <w:gridCol w:w="150"/>
        <w:gridCol w:w="420"/>
        <w:gridCol w:w="1139"/>
        <w:gridCol w:w="974"/>
        <w:gridCol w:w="32"/>
        <w:gridCol w:w="125"/>
        <w:gridCol w:w="828"/>
        <w:gridCol w:w="17"/>
        <w:gridCol w:w="1400"/>
        <w:gridCol w:w="1019"/>
        <w:gridCol w:w="567"/>
        <w:gridCol w:w="567"/>
        <w:gridCol w:w="850"/>
        <w:tblGridChange w:id="0">
          <w:tblGrid>
            <w:gridCol w:w="1646"/>
            <w:gridCol w:w="11"/>
            <w:gridCol w:w="711"/>
            <w:gridCol w:w="150"/>
            <w:gridCol w:w="420"/>
            <w:gridCol w:w="1139"/>
            <w:gridCol w:w="974"/>
            <w:gridCol w:w="32"/>
            <w:gridCol w:w="125"/>
            <w:gridCol w:w="828"/>
            <w:gridCol w:w="17"/>
            <w:gridCol w:w="1400"/>
            <w:gridCol w:w="1019"/>
            <w:gridCol w:w="567"/>
            <w:gridCol w:w="567"/>
            <w:gridCol w:w="850"/>
          </w:tblGrid>
        </w:tblGridChange>
      </w:tblGrid>
      <w:tr w:rsidR="007104A3" w:rsidRPr="00424D9F" w14:paraId="24ED7B71" w14:textId="77777777" w:rsidTr="007104A3">
        <w:tc>
          <w:tcPr>
            <w:tcW w:w="1045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DB49CBA" w14:textId="77777777" w:rsidR="007104A3" w:rsidRPr="007242B1" w:rsidRDefault="007104A3" w:rsidP="00CD6DB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TIPO DE SOLICITUD</w:t>
            </w:r>
          </w:p>
        </w:tc>
      </w:tr>
      <w:tr w:rsidR="007104A3" w:rsidRPr="00722966" w14:paraId="51395A43" w14:textId="77777777" w:rsidTr="00FD3AF3">
        <w:trPr>
          <w:trHeight w:val="252"/>
        </w:trPr>
        <w:tc>
          <w:tcPr>
            <w:tcW w:w="5051" w:type="dxa"/>
            <w:gridSpan w:val="7"/>
          </w:tcPr>
          <w:p w14:paraId="45A558CB" w14:textId="77777777" w:rsidR="007104A3" w:rsidRPr="007242B1" w:rsidRDefault="007104A3" w:rsidP="00CD6DB8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{{cb:tipo_creacion}}</w:t>
            </w:r>
            <w:r>
              <w:rPr>
                <w:rFonts w:ascii="Arial" w:hAnsi="Arial" w:cs="Arial"/>
                <w:sz w:val="22"/>
                <w:szCs w:val="22"/>
              </w:rPr>
              <w:t xml:space="preserve"> Creación</w:t>
            </w:r>
          </w:p>
        </w:tc>
        <w:tc>
          <w:tcPr>
            <w:tcW w:w="5405" w:type="dxa"/>
            <w:gridSpan w:val="9"/>
          </w:tcPr>
          <w:p w14:paraId="734C4D2B" w14:textId="77777777" w:rsidR="007104A3" w:rsidRPr="007242B1" w:rsidRDefault="007104A3" w:rsidP="00CD6DB8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{{cb:tipo_actualizacion}}</w:t>
            </w:r>
            <w:r>
              <w:rPr>
                <w:rFonts w:ascii="Arial Narrow" w:hAnsi="Arial Narrow" w:cs="Arial Narrow" w:eastAsia="Arial Narrow"/>
                <w:sz w:val="18"/>
                <w:szCs w:val="22"/>
              </w:rPr>
              <w:t xml:space="preserve"> Actualización. </w:t>
            </w:r>
            <w:r w:rsidRPr="007104A3">
              <w:rPr>
                <w:rFonts w:ascii="Arial Narrow" w:hAnsi="Arial Narrow" w:cs="Arial Narrow" w:eastAsia="Arial Narrow"/>
                <w:color w:val="000000"/>
                <w:sz w:val="18"/>
                <w:szCs w:val="22"/>
              </w:rPr>
              <w:t>{{textoUsuario|Indique nombre de usuario __________________}}</w:t>
            </w:r>
            <w:r>
              <w:rPr>
                <w:rFonts w:ascii="Arial Narrow" w:hAnsi="Arial Narrow" w:cs="Arial Narrow" w:eastAsia="Arial Narrow"/>
                <w:sz w:val="18"/>
                <w:szCs w:val="22"/>
              </w:rPr>
            </w:r>
          </w:p>
        </w:tc>
      </w:tr>
      <w:tr w:rsidR="00424D9F" w:rsidRPr="00424D9F" w14:paraId="1F708973" w14:textId="77777777" w:rsidTr="007104A3">
        <w:tc>
          <w:tcPr>
            <w:tcW w:w="10456" w:type="dxa"/>
            <w:gridSpan w:val="16"/>
            <w:shd w:val="clear" w:color="auto" w:fill="D9D9D9"/>
          </w:tcPr>
          <w:p w14:paraId="2048AF0F" w14:textId="77777777" w:rsidR="00424D9F" w:rsidRPr="007242B1" w:rsidRDefault="00424D9F" w:rsidP="00734A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DEL </w:t>
            </w:r>
            <w:r w:rsidR="00734A97">
              <w:rPr>
                <w:rFonts w:ascii="Arial" w:hAnsi="Arial" w:cs="Arial"/>
                <w:b/>
                <w:sz w:val="22"/>
                <w:szCs w:val="22"/>
              </w:rPr>
              <w:t>FUNCIONARIO</w:t>
            </w:r>
          </w:p>
        </w:tc>
      </w:tr>
      <w:tr w:rsidR="00424D9F" w:rsidRPr="00424D9F" w14:paraId="755ABAC2" w14:textId="77777777" w:rsidTr="007E3385">
        <w:tc>
          <w:tcPr>
            <w:tcW w:w="2518" w:type="dxa"/>
            <w:gridSpan w:val="4"/>
          </w:tcPr>
          <w:p w14:paraId="3B55C0B1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7938" w:type="dxa"/>
            <w:gridSpan w:val="12"/>
          </w:tcPr>
          <w:p w14:paraId="63CE1DD1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{{nombres}}</w:t>
            </w:r>
          </w:p>
        </w:tc>
      </w:tr>
      <w:tr w:rsidR="00424D9F" w:rsidRPr="00424D9F" w14:paraId="3396B364" w14:textId="77777777" w:rsidTr="007E3385">
        <w:tc>
          <w:tcPr>
            <w:tcW w:w="2518" w:type="dxa"/>
            <w:gridSpan w:val="4"/>
          </w:tcPr>
          <w:p w14:paraId="34BB8A88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7938" w:type="dxa"/>
            <w:gridSpan w:val="12"/>
          </w:tcPr>
          <w:p w14:paraId="19BE462C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{{apellidos}}</w:t>
            </w:r>
          </w:p>
        </w:tc>
      </w:tr>
      <w:tr w:rsidR="00424D9F" w:rsidRPr="00424D9F" w14:paraId="43DC0D25" w14:textId="77777777" w:rsidTr="007E3385">
        <w:tc>
          <w:tcPr>
            <w:tcW w:w="2518" w:type="dxa"/>
            <w:gridSpan w:val="4"/>
          </w:tcPr>
          <w:p w14:paraId="376CE004" w14:textId="77777777" w:rsidR="00424D9F" w:rsidRPr="007242B1" w:rsidRDefault="007E3385" w:rsidP="00FF5D1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Cé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 xml:space="preserve">dula de </w:t>
            </w:r>
            <w:r w:rsidR="00FF5D12">
              <w:rPr>
                <w:rFonts w:ascii="Arial" w:hAnsi="Arial" w:cs="Arial"/>
                <w:sz w:val="22"/>
                <w:szCs w:val="22"/>
              </w:rPr>
              <w:t>c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>iudadanía:</w:t>
            </w:r>
          </w:p>
        </w:tc>
        <w:tc>
          <w:tcPr>
            <w:tcW w:w="3535" w:type="dxa"/>
            <w:gridSpan w:val="7"/>
          </w:tcPr>
          <w:p w14:paraId="66DAC760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{{cedula}}</w:t>
            </w:r>
          </w:p>
        </w:tc>
        <w:tc>
          <w:tcPr>
            <w:tcW w:w="4403" w:type="dxa"/>
            <w:gridSpan w:val="5"/>
          </w:tcPr>
          <w:p w14:paraId="721FAA7A" w14:textId="77777777" w:rsidR="00424D9F" w:rsidRPr="007242B1" w:rsidRDefault="00F06803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  <w:szCs w:val="22"/>
              </w:rPr>
              <w:t>Teléfono:  {{telefono}}</w:t>
            </w:r>
          </w:p>
        </w:tc>
      </w:tr>
      <w:tr w:rsidR="00722966" w:rsidRPr="00424D9F" w14:paraId="561FEB3F" w14:textId="77777777" w:rsidTr="007E3385">
        <w:tc>
          <w:tcPr>
            <w:tcW w:w="2518" w:type="dxa"/>
            <w:gridSpan w:val="4"/>
          </w:tcPr>
          <w:p w14:paraId="6BF123F9" w14:textId="77777777" w:rsidR="00722966" w:rsidRPr="007242B1" w:rsidRDefault="00722966" w:rsidP="00FF5D12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Correo </w:t>
            </w:r>
            <w:r w:rsidR="00FF5D12">
              <w:rPr>
                <w:rFonts w:ascii="Arial" w:hAnsi="Arial" w:cs="Arial"/>
                <w:sz w:val="22"/>
                <w:szCs w:val="22"/>
              </w:rPr>
              <w:t>e</w:t>
            </w:r>
            <w:r w:rsidRPr="007242B1">
              <w:rPr>
                <w:rFonts w:ascii="Arial" w:hAnsi="Arial" w:cs="Arial"/>
                <w:sz w:val="22"/>
                <w:szCs w:val="22"/>
              </w:rPr>
              <w:t>lectrónico:</w:t>
            </w:r>
          </w:p>
        </w:tc>
        <w:tc>
          <w:tcPr>
            <w:tcW w:w="7938" w:type="dxa"/>
            <w:gridSpan w:val="12"/>
          </w:tcPr>
          <w:p w14:paraId="1CFDF800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{{correo}}</w:t>
            </w:r>
          </w:p>
        </w:tc>
      </w:tr>
      <w:tr w:rsidR="00722966" w:rsidRPr="00424D9F" w14:paraId="3FB65AF5" w14:textId="77777777" w:rsidTr="007E3385">
        <w:tc>
          <w:tcPr>
            <w:tcW w:w="2518" w:type="dxa"/>
            <w:gridSpan w:val="4"/>
          </w:tcPr>
          <w:p w14:paraId="2190A229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</w:t>
            </w:r>
            <w:r w:rsidR="00FF5D1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12"/>
          </w:tcPr>
          <w:p w14:paraId="44A9C34E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{{cargo}}</w:t>
            </w:r>
          </w:p>
        </w:tc>
      </w:tr>
      <w:tr w:rsidR="00BD4D2E" w:rsidRPr="00424D9F" w14:paraId="330148A7" w14:textId="77777777" w:rsidTr="007E3385">
        <w:tc>
          <w:tcPr>
            <w:tcW w:w="2518" w:type="dxa"/>
            <w:gridSpan w:val="4"/>
          </w:tcPr>
          <w:p w14:paraId="51CC37C1" w14:textId="77777777" w:rsidR="00BD4D2E" w:rsidRPr="007242B1" w:rsidRDefault="00BD4D2E" w:rsidP="00FF5D1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Tipo de </w:t>
            </w:r>
            <w:r w:rsidR="00FF5D12">
              <w:rPr>
                <w:rFonts w:ascii="Arial" w:hAnsi="Arial" w:cs="Arial"/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>inculación</w:t>
            </w:r>
            <w:r w:rsidR="00FF5D1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12"/>
          </w:tcPr>
          <w:p w14:paraId="2283BD48" w14:textId="77777777" w:rsidR="00BD4D2E" w:rsidRPr="001F208F" w:rsidRDefault="00BD4D2E" w:rsidP="00734A97">
            <w:pPr>
              <w:jc w:val="center"/>
              <w:rPr>
                <w:rFonts w:ascii="Arial" w:hAnsi="Arial" w:cs="Arial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{{cb:vinc_planta}}</w:t>
            </w:r>
            <w:r w:rsidRPr="001F208F">
              <w:rPr>
                <w:rFonts w:ascii="Arial" w:hAnsi="Arial" w:cs="Arial"/>
              </w:rPr>
              <w:t>Planta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{{cb:vinc_provisional}}</w:t>
            </w:r>
            <w:r w:rsidRPr="001F208F">
              <w:rPr>
                <w:rFonts w:ascii="Arial" w:hAnsi="Arial" w:cs="Arial"/>
              </w:rPr>
              <w:t>Provisional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{{cb:vinc_supernumerario}}</w:t>
            </w:r>
            <w:r w:rsidRPr="001F208F">
              <w:rPr>
                <w:rFonts w:ascii="Arial" w:hAnsi="Arial" w:cs="Arial"/>
              </w:rPr>
              <w:t>Supernumerario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{{cb:vinc_contratista}}</w:t>
            </w:r>
            <w:r w:rsidRPr="001F208F">
              <w:rPr>
                <w:rFonts w:ascii="Arial" w:hAnsi="Arial" w:cs="Arial"/>
              </w:rPr>
              <w:t>Contratista</w:t>
            </w:r>
            <w:r w:rsidR="00734A97"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="00734A97" w:rsidRPr="003D6D5F">
              <w:rPr>
                <w:rFonts w:ascii="Wingdings" w:hAnsi="Wingdings" w:cs="Arial"/>
                <w:sz w:val="24"/>
                <w:szCs w:val="24"/>
              </w:rPr>
              <w:t>{{cb:vinc_directivo}}</w:t>
            </w:r>
            <w:r w:rsidR="00734A97">
              <w:rPr>
                <w:rFonts w:ascii="Arial" w:hAnsi="Arial" w:cs="Arial"/>
              </w:rPr>
              <w:t>Directivo</w:t>
            </w:r>
          </w:p>
        </w:tc>
      </w:tr>
      <w:tr w:rsidR="00722966" w:rsidRPr="00424D9F" w14:paraId="043DC8D3" w14:textId="77777777" w:rsidTr="007E3385">
        <w:tc>
          <w:tcPr>
            <w:tcW w:w="2518" w:type="dxa"/>
            <w:gridSpan w:val="4"/>
          </w:tcPr>
          <w:p w14:paraId="534CEBCF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Oficina</w:t>
            </w:r>
            <w:r w:rsidR="00FF5D1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12"/>
          </w:tcPr>
          <w:p w14:paraId="48FF466E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{{oficina}}</w:t>
            </w:r>
          </w:p>
        </w:tc>
      </w:tr>
      <w:tr w:rsidR="000732E8" w:rsidRPr="00424D9F" w14:paraId="44C101C9" w14:textId="77777777" w:rsidTr="007E3385">
        <w:tc>
          <w:tcPr>
            <w:tcW w:w="2518" w:type="dxa"/>
            <w:gridSpan w:val="4"/>
          </w:tcPr>
          <w:p w14:paraId="514DF87B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Departamento</w:t>
            </w:r>
            <w:r w:rsidR="00FF5D1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535" w:type="dxa"/>
            <w:gridSpan w:val="7"/>
          </w:tcPr>
          <w:p w14:paraId="37425882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{{departamento}}</w:t>
            </w:r>
          </w:p>
        </w:tc>
        <w:tc>
          <w:tcPr>
            <w:tcW w:w="4403" w:type="dxa"/>
            <w:gridSpan w:val="5"/>
          </w:tcPr>
          <w:p w14:paraId="074A3431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  <w:szCs w:val="22"/>
              </w:rPr>
              <w:t>Ciudad:  {{ciudad}}</w:t>
            </w:r>
          </w:p>
        </w:tc>
      </w:tr>
      <w:tr w:rsidR="00D807AD" w:rsidRPr="00722966" w14:paraId="2307C212" w14:textId="77777777" w:rsidTr="00FD3AF3">
        <w:trPr>
          <w:trHeight w:val="251"/>
        </w:trPr>
        <w:tc>
          <w:tcPr>
            <w:tcW w:w="5083" w:type="dxa"/>
            <w:gridSpan w:val="8"/>
          </w:tcPr>
          <w:p w14:paraId="3B6E4886" w14:textId="77777777" w:rsidR="00D807AD" w:rsidRPr="007242B1" w:rsidRDefault="00D807AD" w:rsidP="007E3385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Periodo de vigencia de la cuenta</w:t>
            </w:r>
            <w:r w:rsidR="007E3385">
              <w:rPr>
                <w:rFonts w:ascii="Arial" w:hAnsi="Arial" w:cs="Arial"/>
              </w:rPr>
              <w:t>(dd/mm/aaaa</w:t>
            </w:r>
            <w:r w:rsidRPr="007242B1">
              <w:rPr>
                <w:rFonts w:ascii="Arial" w:hAnsi="Arial" w:cs="Arial"/>
              </w:rPr>
              <w:t>)</w:t>
            </w:r>
          </w:p>
        </w:tc>
        <w:tc>
          <w:tcPr>
            <w:tcW w:w="5373" w:type="dxa"/>
            <w:gridSpan w:val="8"/>
          </w:tcPr>
          <w:p w14:paraId="10E1019E" w14:textId="77777777" w:rsidR="00D807AD" w:rsidRPr="007242B1" w:rsidRDefault="00D807AD" w:rsidP="009E1FDF">
            <w:pPr>
              <w:rPr>
                <w:rFonts w:ascii="Arial" w:hAnsi="Arial" w:cs="Arial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</w:rPr>
              <w:t>Desde: {{vigDesde}}  Hasta: {{vigHasta}}</w:t>
            </w:r>
          </w:p>
        </w:tc>
      </w:tr>
      <w:tr w:rsidR="00177C82" w:rsidRPr="00722966" w14:paraId="49FC7C68" w14:textId="77777777" w:rsidTr="00FD3AF3">
        <w:trPr>
          <w:trHeight w:val="255"/>
        </w:trPr>
        <w:tc>
          <w:tcPr>
            <w:tcW w:w="6053" w:type="dxa"/>
            <w:gridSpan w:val="11"/>
            <w:vMerge w:val="restart"/>
            <w:vAlign w:val="center"/>
          </w:tcPr>
          <w:p w14:paraId="7BAD04CD" w14:textId="77777777" w:rsidR="00177C82" w:rsidRPr="007242B1" w:rsidRDefault="00177C82" w:rsidP="00177C8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1046017653" name="Picture 1046017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03" w:type="dxa"/>
            <w:gridSpan w:val="5"/>
          </w:tcPr>
          <w:p w14:paraId="379E2BA0" w14:textId="77777777" w:rsidR="00177C82" w:rsidRPr="001E2740" w:rsidRDefault="00177C82" w:rsidP="005B4FB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2740">
              <w:rPr>
                <w:rFonts w:ascii="Arial" w:hAnsi="Arial" w:cs="Arial"/>
                <w:sz w:val="22"/>
                <w:szCs w:val="22"/>
              </w:rPr>
              <w:t>Fecha de Solicitud</w:t>
            </w:r>
          </w:p>
        </w:tc>
      </w:tr>
      <w:tr w:rsidR="00177C82" w:rsidRPr="00722966" w14:paraId="7710EC0B" w14:textId="77777777" w:rsidTr="00FD3AF3">
        <w:trPr>
          <w:trHeight w:val="285"/>
        </w:trPr>
        <w:tc>
          <w:tcPr>
            <w:tcW w:w="6053" w:type="dxa"/>
            <w:gridSpan w:val="11"/>
            <w:vMerge/>
          </w:tcPr>
          <w:p w14:paraId="763D6F1B" w14:textId="77777777" w:rsidR="00177C82" w:rsidRPr="007242B1" w:rsidRDefault="00177C82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03" w:type="dxa"/>
            <w:gridSpan w:val="5"/>
          </w:tcPr>
          <w:p w14:paraId="2DDC4A08" w14:textId="77777777" w:rsidR="00177C82" w:rsidRPr="005B4FB3" w:rsidRDefault="00177C82" w:rsidP="007E3385">
            <w:pPr>
              <w:jc w:val="center"/>
              <w:rPr>
                <w:rFonts w:ascii="Arial" w:hAnsi="Arial" w:cs="Arial"/>
                <w:b/>
                <w:color w:val="D9D9D9"/>
                <w:sz w:val="24"/>
                <w:szCs w:val="24"/>
              </w:rPr>
            </w:pPr>
            <w:r w:rsidRPr="005B4FB3">
              <w:rPr>
                <w:rFonts w:ascii="Arial" w:hAnsi="Arial" w:cs="Arial" w:eastAsia="Arial"/>
                <w:b/>
                <w:color w:val="000000"/>
                <w:sz w:val="22"/>
                <w:szCs w:val="24"/>
              </w:rPr>
              <w:t>{{fechaSolicitud}}</w:t>
            </w:r>
            <w:r w:rsidR="007E3385">
              <w:rPr>
                <w:rFonts w:ascii="Arial" w:hAnsi="Arial" w:cs="Arial"/>
                <w:b/>
                <w:color w:val="D9D9D9"/>
                <w:sz w:val="24"/>
                <w:szCs w:val="24"/>
              </w:rPr>
            </w:r>
          </w:p>
        </w:tc>
      </w:tr>
      <w:tr w:rsidR="00424D9F" w:rsidRPr="00424D9F" w14:paraId="2BFD1FED" w14:textId="77777777" w:rsidTr="007104A3">
        <w:tc>
          <w:tcPr>
            <w:tcW w:w="10456" w:type="dxa"/>
            <w:gridSpan w:val="16"/>
            <w:shd w:val="clear" w:color="auto" w:fill="D9D9D9"/>
          </w:tcPr>
          <w:p w14:paraId="5F3C6BB6" w14:textId="77777777" w:rsidR="00424D9F" w:rsidRPr="007242B1" w:rsidRDefault="00F06803" w:rsidP="00F0680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OFICINA/DEPENDENCIA</w:t>
            </w:r>
            <w:r w:rsidR="00424D9F" w:rsidRPr="007242B1">
              <w:rPr>
                <w:rFonts w:ascii="Arial" w:hAnsi="Arial" w:cs="Arial"/>
                <w:b/>
                <w:sz w:val="22"/>
                <w:szCs w:val="22"/>
              </w:rPr>
              <w:t xml:space="preserve"> SOLICITANTE</w:t>
            </w:r>
          </w:p>
        </w:tc>
      </w:tr>
      <w:tr w:rsidR="007104A3" w:rsidRPr="006E484D" w14:paraId="2466779B" w14:textId="77777777" w:rsidTr="00FD3AF3">
        <w:trPr>
          <w:trHeight w:val="94"/>
        </w:trPr>
        <w:tc>
          <w:tcPr>
            <w:tcW w:w="5083" w:type="dxa"/>
            <w:gridSpan w:val="8"/>
          </w:tcPr>
          <w:p w14:paraId="28BE95C6" w14:textId="77777777" w:rsidR="007104A3" w:rsidRPr="006E484D" w:rsidRDefault="007104A3" w:rsidP="007242B1">
            <w:pPr>
              <w:tabs>
                <w:tab w:val="left" w:pos="2970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{{cb:dep_delegacion}}</w:t>
            </w:r>
            <w:r w:rsidRPr="006E484D">
              <w:rPr>
                <w:rFonts w:ascii="Arial Narrow" w:hAnsi="Arial Narrow" w:cs="Arial"/>
                <w:sz w:val="22"/>
                <w:szCs w:val="22"/>
              </w:rPr>
              <w:t>Delegación Departamental</w:t>
            </w:r>
          </w:p>
        </w:tc>
        <w:tc>
          <w:tcPr>
            <w:tcW w:w="5373" w:type="dxa"/>
            <w:gridSpan w:val="8"/>
          </w:tcPr>
          <w:p w14:paraId="32849C21" w14:textId="77777777" w:rsidR="007104A3" w:rsidRPr="006E484D" w:rsidRDefault="007104A3" w:rsidP="009E1FDF">
            <w:pPr>
              <w:tabs>
                <w:tab w:val="left" w:pos="2970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{{cb:dep_distrital}}</w:t>
            </w:r>
            <w:r w:rsidRPr="006E484D">
              <w:rPr>
                <w:rFonts w:ascii="Arial Narrow" w:hAnsi="Arial Narrow" w:cs="Arial"/>
                <w:sz w:val="22"/>
                <w:szCs w:val="22"/>
              </w:rPr>
              <w:t>Registraduria Distrital</w:t>
            </w:r>
          </w:p>
        </w:tc>
      </w:tr>
      <w:tr w:rsidR="007104A3" w:rsidRPr="006E484D" w14:paraId="43A24222" w14:textId="77777777" w:rsidTr="00FD3AF3">
        <w:trPr>
          <w:trHeight w:val="125"/>
        </w:trPr>
        <w:tc>
          <w:tcPr>
            <w:tcW w:w="5083" w:type="dxa"/>
            <w:gridSpan w:val="8"/>
          </w:tcPr>
          <w:p w14:paraId="0A073214" w14:textId="77777777" w:rsidR="007104A3" w:rsidRPr="006E484D" w:rsidRDefault="007104A3" w:rsidP="007242B1">
            <w:pPr>
              <w:tabs>
                <w:tab w:val="left" w:pos="2970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{{cb:dep_municipal}}</w:t>
            </w:r>
            <w:r w:rsidRPr="006E484D">
              <w:rPr>
                <w:rFonts w:ascii="Arial Narrow" w:hAnsi="Arial Narrow" w:cs="Arial"/>
                <w:sz w:val="22"/>
                <w:szCs w:val="22"/>
              </w:rPr>
              <w:t>Registraduría Especial/Auxiliar/Municipal</w:t>
            </w:r>
          </w:p>
        </w:tc>
        <w:tc>
          <w:tcPr>
            <w:tcW w:w="5373" w:type="dxa"/>
            <w:gridSpan w:val="8"/>
          </w:tcPr>
          <w:p w14:paraId="5118E8A7" w14:textId="77777777" w:rsidR="007104A3" w:rsidRPr="006E484D" w:rsidRDefault="007104A3" w:rsidP="009E1FDF">
            <w:pPr>
              <w:tabs>
                <w:tab w:val="left" w:pos="2970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{{cb:dep_centrales}}</w:t>
            </w:r>
            <w:r w:rsidRPr="006E484D">
              <w:rPr>
                <w:rFonts w:ascii="Arial Narrow" w:hAnsi="Arial Narrow" w:cs="Arial"/>
                <w:sz w:val="22"/>
                <w:szCs w:val="22"/>
              </w:rPr>
              <w:t>Oficinas Centrales</w:t>
            </w:r>
          </w:p>
        </w:tc>
      </w:tr>
      <w:tr w:rsidR="00F06803" w:rsidRPr="00424D9F" w14:paraId="3D1DCB8D" w14:textId="77777777" w:rsidTr="007104A3">
        <w:tc>
          <w:tcPr>
            <w:tcW w:w="10456" w:type="dxa"/>
            <w:gridSpan w:val="16"/>
            <w:shd w:val="clear" w:color="auto" w:fill="D9D9D9"/>
          </w:tcPr>
          <w:p w14:paraId="42CFE8AB" w14:textId="77777777" w:rsidR="00F06803" w:rsidRPr="007242B1" w:rsidRDefault="00F06803" w:rsidP="0094562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DE QUIE</w:t>
            </w:r>
            <w:r w:rsidR="00C8715B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AUTORIZA</w:t>
            </w:r>
          </w:p>
        </w:tc>
      </w:tr>
      <w:tr w:rsidR="00F06803" w:rsidRPr="00722966" w14:paraId="53344F5C" w14:textId="77777777" w:rsidTr="00FD3AF3">
        <w:trPr>
          <w:trHeight w:val="251"/>
        </w:trPr>
        <w:tc>
          <w:tcPr>
            <w:tcW w:w="1646" w:type="dxa"/>
          </w:tcPr>
          <w:p w14:paraId="3B16BB7C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8810" w:type="dxa"/>
            <w:gridSpan w:val="15"/>
          </w:tcPr>
          <w:p w14:paraId="72236706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{{autNombres}}</w:t>
            </w:r>
          </w:p>
        </w:tc>
      </w:tr>
      <w:tr w:rsidR="00F06803" w:rsidRPr="00722966" w14:paraId="2880ED0B" w14:textId="77777777" w:rsidTr="00534C67">
        <w:trPr>
          <w:trHeight w:val="251"/>
        </w:trPr>
        <w:tc>
          <w:tcPr>
            <w:tcW w:w="1646" w:type="dxa"/>
          </w:tcPr>
          <w:p w14:paraId="18D551C5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8810" w:type="dxa"/>
            <w:gridSpan w:val="15"/>
            <w:tcBorders>
              <w:bottom w:val="single" w:sz="4" w:space="0" w:color="auto"/>
            </w:tcBorders>
          </w:tcPr>
          <w:p w14:paraId="4AAEA1C5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{{autApellidos}}</w:t>
            </w:r>
          </w:p>
        </w:tc>
      </w:tr>
      <w:tr w:rsidR="00FD3AF3" w:rsidRPr="00722966" w14:paraId="422AABEE" w14:textId="77777777" w:rsidTr="00534C67">
        <w:trPr>
          <w:trHeight w:val="251"/>
        </w:trPr>
        <w:tc>
          <w:tcPr>
            <w:tcW w:w="1646" w:type="dxa"/>
            <w:tcBorders>
              <w:right w:val="single" w:sz="4" w:space="0" w:color="auto"/>
            </w:tcBorders>
          </w:tcPr>
          <w:p w14:paraId="751276BD" w14:textId="77777777" w:rsidR="00BD4D2E" w:rsidRPr="007242B1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Cargo:</w:t>
            </w:r>
          </w:p>
        </w:tc>
        <w:tc>
          <w:tcPr>
            <w:tcW w:w="24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623641" w14:textId="77777777" w:rsidR="00BD4D2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{{cb:aut_delegado}}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Delegado(s) </w:t>
            </w:r>
          </w:p>
          <w:p w14:paraId="32C856B9" w14:textId="77777777" w:rsidR="00BD4D2E" w:rsidRPr="00792E3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Departamental(es)</w:t>
            </w:r>
          </w:p>
        </w:tc>
        <w:tc>
          <w:tcPr>
            <w:tcW w:w="19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B3BB64" w14:textId="77777777" w:rsidR="00BD4D2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{{cb:aut_registrador}}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Registrador(es)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14:paraId="6C28D067" w14:textId="77777777" w:rsidR="00BD4D2E" w:rsidRPr="00792E3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Distrital(es)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D000E4" w14:textId="77777777" w:rsidR="00BD4D2E" w:rsidRPr="00792E3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{{cb:aut_directivo}}</w:t>
            </w:r>
            <w:r>
              <w:rPr>
                <w:rFonts w:ascii="Arial" w:hAnsi="Arial" w:cs="Arial"/>
                <w:sz w:val="22"/>
                <w:szCs w:val="22"/>
              </w:rPr>
              <w:t>Directivos</w:t>
            </w: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BF263C" w14:textId="77777777" w:rsidR="00BD4D2E" w:rsidRPr="00792E3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{{cb:aut_coordinador}}</w:t>
            </w:r>
            <w:r>
              <w:rPr>
                <w:rFonts w:ascii="Arial" w:hAnsi="Arial" w:cs="Arial"/>
                <w:sz w:val="22"/>
                <w:szCs w:val="22"/>
              </w:rPr>
              <w:t>Coordinador de Área</w:t>
            </w:r>
          </w:p>
        </w:tc>
      </w:tr>
      <w:tr w:rsidR="00F06803" w:rsidRPr="00722966" w14:paraId="30CD20E4" w14:textId="77777777" w:rsidTr="00FD3AF3">
        <w:trPr>
          <w:trHeight w:val="251"/>
        </w:trPr>
        <w:tc>
          <w:tcPr>
            <w:tcW w:w="1646" w:type="dxa"/>
          </w:tcPr>
          <w:p w14:paraId="7A12A505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Dependencia:</w:t>
            </w:r>
          </w:p>
        </w:tc>
        <w:tc>
          <w:tcPr>
            <w:tcW w:w="8810" w:type="dxa"/>
            <w:gridSpan w:val="15"/>
          </w:tcPr>
          <w:p w14:paraId="3851AFAC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{{autDependencia}}</w:t>
            </w:r>
          </w:p>
        </w:tc>
      </w:tr>
      <w:tr w:rsidR="00F06803" w:rsidRPr="00722966" w14:paraId="205C0258" w14:textId="77777777" w:rsidTr="00FD3AF3">
        <w:trPr>
          <w:trHeight w:val="395"/>
        </w:trPr>
        <w:tc>
          <w:tcPr>
            <w:tcW w:w="1646" w:type="dxa"/>
          </w:tcPr>
          <w:p w14:paraId="4873A8A3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FF5D1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810" w:type="dxa"/>
            <w:gridSpan w:val="15"/>
          </w:tcPr>
          <w:p w14:paraId="18195EF1" w14:textId="77777777" w:rsidR="00F06803" w:rsidRPr="007242B1" w:rsidRDefault="00F06803" w:rsidP="00070CA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1046017654" name="Picture 1046017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gif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B1A39" w:rsidRPr="00424D9F" w14:paraId="31BED55B" w14:textId="77777777" w:rsidTr="007104A3">
        <w:tc>
          <w:tcPr>
            <w:tcW w:w="10456" w:type="dxa"/>
            <w:gridSpan w:val="16"/>
            <w:shd w:val="clear" w:color="auto" w:fill="D9D9D9"/>
          </w:tcPr>
          <w:p w14:paraId="04D2A5B1" w14:textId="77777777" w:rsidR="00B86E99" w:rsidRPr="00534C67" w:rsidRDefault="00AB1A39" w:rsidP="00D84D09">
            <w:pPr>
              <w:jc w:val="center"/>
              <w:rPr>
                <w:rFonts w:ascii="Arial" w:hAnsi="Arial" w:cs="Arial"/>
                <w:b/>
              </w:rPr>
            </w:pPr>
            <w:r w:rsidRPr="00534C67">
              <w:rPr>
                <w:rFonts w:ascii="Arial" w:hAnsi="Arial" w:cs="Arial"/>
                <w:b/>
                <w:sz w:val="22"/>
                <w:szCs w:val="22"/>
              </w:rPr>
              <w:t>HERRAMIENTA</w:t>
            </w:r>
          </w:p>
          <w:p w14:paraId="202B21DD" w14:textId="77777777" w:rsidR="00AB1A39" w:rsidRPr="00225DC4" w:rsidRDefault="00A20910" w:rsidP="00D84D0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86E99">
              <w:rPr>
                <w:rFonts w:ascii="Arial" w:hAnsi="Arial" w:cs="Arial"/>
                <w:b/>
                <w:sz w:val="12"/>
                <w:szCs w:val="12"/>
              </w:rPr>
              <w:t xml:space="preserve">(un formato </w:t>
            </w:r>
            <w:r w:rsidR="00916B97">
              <w:rPr>
                <w:rFonts w:ascii="Arial" w:hAnsi="Arial" w:cs="Arial"/>
                <w:b/>
                <w:sz w:val="12"/>
                <w:szCs w:val="12"/>
              </w:rPr>
              <w:t>independiente para GED ID o</w:t>
            </w:r>
            <w:r w:rsidR="00225DC4" w:rsidRPr="00B86E99">
              <w:rPr>
                <w:rFonts w:ascii="Arial" w:hAnsi="Arial" w:cs="Arial"/>
                <w:b/>
                <w:sz w:val="12"/>
                <w:szCs w:val="12"/>
              </w:rPr>
              <w:t xml:space="preserve"> GED RC</w:t>
            </w:r>
            <w:r w:rsidR="007104A3" w:rsidRPr="00B86E99">
              <w:rPr>
                <w:rFonts w:ascii="Arial" w:hAnsi="Arial" w:cs="Arial"/>
                <w:b/>
                <w:sz w:val="12"/>
                <w:szCs w:val="12"/>
              </w:rPr>
              <w:t>)</w:t>
            </w:r>
          </w:p>
        </w:tc>
      </w:tr>
      <w:tr w:rsidR="00FD3AF3" w:rsidRPr="00760482" w14:paraId="17E72C32" w14:textId="77777777" w:rsidTr="009E578E">
        <w:trPr>
          <w:trHeight w:val="232"/>
        </w:trPr>
        <w:tc>
          <w:tcPr>
            <w:tcW w:w="1657" w:type="dxa"/>
            <w:gridSpan w:val="2"/>
            <w:vMerge w:val="restart"/>
            <w:tcBorders>
              <w:bottom w:val="nil"/>
              <w:right w:val="nil"/>
            </w:tcBorders>
            <w:shd w:val="clear" w:color="auto" w:fill="FFFFFF"/>
            <w:vAlign w:val="center"/>
          </w:tcPr>
          <w:p w14:paraId="010BD523" w14:textId="77777777" w:rsidR="00FD3AF3" w:rsidRPr="00177C82" w:rsidRDefault="00FD3AF3" w:rsidP="009B4ECA">
            <w:pPr>
              <w:jc w:val="center"/>
              <w:rPr>
                <w:rFonts w:ascii="Arial" w:hAnsi="Arial" w:cs="Arial"/>
                <w:lang w:val="es-CO"/>
              </w:rPr>
            </w:pPr>
            <w:r w:rsidRPr="00177C82">
              <w:rPr>
                <w:rFonts w:ascii="Arial" w:hAnsi="Arial" w:cs="Arial"/>
              </w:rPr>
              <w:t xml:space="preserve">GED ID                                            </w:t>
            </w:r>
          </w:p>
        </w:tc>
        <w:tc>
          <w:tcPr>
            <w:tcW w:w="711" w:type="dxa"/>
            <w:tcBorders>
              <w:left w:val="nil"/>
              <w:bottom w:val="nil"/>
              <w:right w:val="nil"/>
            </w:tcBorders>
            <w:vAlign w:val="center"/>
          </w:tcPr>
          <w:p w14:paraId="3DFC415C" w14:textId="77777777" w:rsidR="00FD3AF3" w:rsidRPr="007E3385" w:rsidRDefault="007E3385" w:rsidP="009B4E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SÍ</w:t>
            </w:r>
            <w:r w:rsidR="00FD3AF3" w:rsidRPr="007E3385">
              <w:rPr>
                <w:rFonts w:ascii="Arial" w:hAnsi="Arial" w:cs="Arial"/>
                <w:sz w:val="16"/>
                <w:szCs w:val="16"/>
              </w:rPr>
              <w:t xml:space="preserve">    </w:t>
            </w:r>
          </w:p>
        </w:tc>
        <w:tc>
          <w:tcPr>
            <w:tcW w:w="570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11642F42" w14:textId="77777777" w:rsidR="00FD3AF3" w:rsidRPr="007E3385" w:rsidRDefault="009E578E" w:rsidP="009B4ECA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2270" w:type="dxa"/>
            <w:gridSpan w:val="4"/>
            <w:vMerge w:val="restart"/>
            <w:tcBorders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4B75A4D5" w14:textId="77777777" w:rsidR="00FD3AF3" w:rsidRPr="007E3385" w:rsidRDefault="00FD3AF3" w:rsidP="009B4ECA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</w:p>
        </w:tc>
        <w:tc>
          <w:tcPr>
            <w:tcW w:w="3264" w:type="dxa"/>
            <w:gridSpan w:val="4"/>
            <w:vMerge w:val="restart"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B415F82" w14:textId="77777777" w:rsidR="00FD3AF3" w:rsidRPr="007E3385" w:rsidRDefault="00FD3AF3" w:rsidP="009B4ECA">
            <w:pPr>
              <w:jc w:val="center"/>
              <w:rPr>
                <w:rFonts w:ascii="Arial" w:hAnsi="Arial" w:cs="Arial"/>
                <w:lang w:val="es-CO"/>
              </w:rPr>
            </w:pPr>
            <w:r w:rsidRPr="007E3385">
              <w:rPr>
                <w:rFonts w:ascii="Arial" w:hAnsi="Arial" w:cs="Arial"/>
              </w:rPr>
              <w:t>GED RC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14:paraId="15FA0028" w14:textId="77777777" w:rsidR="00FD3AF3" w:rsidRPr="007E3385" w:rsidRDefault="007E3385" w:rsidP="009B4E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SÍ</w:t>
            </w:r>
            <w:r w:rsidR="00FD3AF3" w:rsidRPr="007E3385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14:paraId="32E4B0CF" w14:textId="77777777" w:rsidR="00FD3AF3" w:rsidRPr="007E3385" w:rsidRDefault="009E578E" w:rsidP="009E578E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850" w:type="dxa"/>
            <w:vMerge w:val="restart"/>
            <w:tcBorders>
              <w:left w:val="nil"/>
            </w:tcBorders>
            <w:vAlign w:val="center"/>
          </w:tcPr>
          <w:p w14:paraId="0A5FCA79" w14:textId="77777777" w:rsidR="00FD3AF3" w:rsidRPr="000A22FD" w:rsidRDefault="00FD3AF3" w:rsidP="009B4ECA">
            <w:pPr>
              <w:rPr>
                <w:rFonts w:ascii="Arial" w:hAnsi="Arial" w:cs="Arial"/>
                <w:color w:val="FF0000"/>
                <w:sz w:val="28"/>
                <w:szCs w:val="28"/>
                <w:lang w:val="es-CO"/>
              </w:rPr>
            </w:pPr>
          </w:p>
        </w:tc>
      </w:tr>
      <w:tr w:rsidR="009E578E" w:rsidRPr="00760482" w14:paraId="4C298A11" w14:textId="77777777" w:rsidTr="009E578E">
        <w:trPr>
          <w:trHeight w:val="231"/>
        </w:trPr>
        <w:tc>
          <w:tcPr>
            <w:tcW w:w="1657" w:type="dxa"/>
            <w:gridSpan w:val="2"/>
            <w:vMerge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1A974266" w14:textId="77777777" w:rsidR="009E578E" w:rsidRPr="00070CA2" w:rsidRDefault="009E578E" w:rsidP="009E578E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</w:p>
        </w:tc>
        <w:tc>
          <w:tcPr>
            <w:tcW w:w="711" w:type="dxa"/>
            <w:tcBorders>
              <w:top w:val="nil"/>
              <w:left w:val="nil"/>
              <w:right w:val="nil"/>
            </w:tcBorders>
            <w:vAlign w:val="center"/>
          </w:tcPr>
          <w:p w14:paraId="37DAFA6D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Wingdings" w:hAnsi="Wingdings" w:cs="Arial"/>
                <w:sz w:val="24"/>
                <w:szCs w:val="28"/>
              </w:rPr>
              <w:t>{{cb:h_ged_id}}</w:t>
            </w:r>
          </w:p>
        </w:tc>
        <w:tc>
          <w:tcPr>
            <w:tcW w:w="57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6C60A5A" w14:textId="77777777" w:rsidR="009E578E" w:rsidRPr="007E3385" w:rsidRDefault="009E578E" w:rsidP="009E578E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E3385">
              <w:rPr>
                <w:rFonts w:ascii="Wingdings" w:hAnsi="Wingdings" w:cs="Arial"/>
                <w:sz w:val="24"/>
                <w:szCs w:val="28"/>
              </w:rPr>
              <w:t>{{cb:h_ged_id__no}}</w:t>
            </w:r>
          </w:p>
        </w:tc>
        <w:tc>
          <w:tcPr>
            <w:tcW w:w="2270" w:type="dxa"/>
            <w:gridSpan w:val="4"/>
            <w:vMerge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568807F8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</w:p>
        </w:tc>
        <w:tc>
          <w:tcPr>
            <w:tcW w:w="3264" w:type="dxa"/>
            <w:gridSpan w:val="4"/>
            <w:vMerge/>
            <w:tcBorders>
              <w:top w:val="doub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BA696CD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00F40AEC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Wingdings" w:hAnsi="Wingdings" w:cs="Arial"/>
                <w:sz w:val="24"/>
                <w:szCs w:val="28"/>
              </w:rPr>
              <w:t>{{cb:h_ged_rc}}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2D53A80C" w14:textId="77777777" w:rsidR="009E578E" w:rsidRPr="007E3385" w:rsidRDefault="009E578E" w:rsidP="009E578E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E3385">
              <w:rPr>
                <w:rFonts w:ascii="Wingdings" w:hAnsi="Wingdings" w:cs="Arial"/>
                <w:sz w:val="24"/>
                <w:szCs w:val="28"/>
              </w:rPr>
              <w:t>{{cb:h_ged_rc__no}}</w:t>
            </w:r>
          </w:p>
        </w:tc>
        <w:tc>
          <w:tcPr>
            <w:tcW w:w="850" w:type="dxa"/>
            <w:vMerge/>
            <w:tcBorders>
              <w:left w:val="nil"/>
            </w:tcBorders>
            <w:vAlign w:val="center"/>
          </w:tcPr>
          <w:p w14:paraId="7D62A38E" w14:textId="77777777" w:rsidR="009E578E" w:rsidRPr="00F06414" w:rsidRDefault="009E578E" w:rsidP="009E578E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</w:p>
        </w:tc>
      </w:tr>
      <w:tr w:rsidR="009E578E" w:rsidRPr="00424D9F" w14:paraId="1E08E129" w14:textId="77777777" w:rsidTr="00FF7F74">
        <w:tc>
          <w:tcPr>
            <w:tcW w:w="10456" w:type="dxa"/>
            <w:gridSpan w:val="16"/>
            <w:shd w:val="clear" w:color="auto" w:fill="D9D9D9"/>
          </w:tcPr>
          <w:p w14:paraId="70A279A0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E3385">
              <w:rPr>
                <w:rFonts w:ascii="Arial" w:hAnsi="Arial" w:cs="Arial"/>
                <w:b/>
                <w:sz w:val="22"/>
                <w:szCs w:val="22"/>
              </w:rPr>
              <w:t xml:space="preserve">TIPO DE ACCESO </w:t>
            </w:r>
          </w:p>
          <w:p w14:paraId="2420EBF5" w14:textId="77777777" w:rsidR="003D7A7C" w:rsidRPr="007E3385" w:rsidRDefault="00D51EDE" w:rsidP="00D51ED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E3385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Seleccione </w:t>
            </w:r>
            <w:r w:rsidR="003D7A7C" w:rsidRPr="007E338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si </w:t>
            </w:r>
            <w:r w:rsidRPr="007E3385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o </w:t>
            </w:r>
            <w:r w:rsidR="003D7A7C" w:rsidRPr="007E338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no </w:t>
            </w:r>
            <w:r w:rsidR="003D7A7C" w:rsidRPr="007E3385">
              <w:rPr>
                <w:rFonts w:ascii="Arial" w:hAnsi="Arial" w:cs="Arial"/>
                <w:i/>
                <w:iCs/>
                <w:sz w:val="16"/>
                <w:szCs w:val="16"/>
              </w:rPr>
              <w:t>acorde a su función misional (no deje ninguna</w:t>
            </w:r>
            <w:r w:rsidRPr="007E3385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casilla </w:t>
            </w:r>
            <w:r w:rsidR="003D7A7C" w:rsidRPr="007E3385">
              <w:rPr>
                <w:rFonts w:ascii="Arial" w:hAnsi="Arial" w:cs="Arial"/>
                <w:i/>
                <w:iCs/>
                <w:sz w:val="16"/>
                <w:szCs w:val="16"/>
              </w:rPr>
              <w:t>sin marcar)</w:t>
            </w:r>
          </w:p>
        </w:tc>
      </w:tr>
      <w:tr w:rsidR="009E578E" w:rsidRPr="00F06414" w14:paraId="7AE323F6" w14:textId="77777777" w:rsidTr="009E578E">
        <w:trPr>
          <w:trHeight w:val="232"/>
        </w:trPr>
        <w:tc>
          <w:tcPr>
            <w:tcW w:w="1657" w:type="dxa"/>
            <w:gridSpan w:val="2"/>
            <w:vMerge w:val="restart"/>
            <w:tcBorders>
              <w:right w:val="nil"/>
            </w:tcBorders>
            <w:vAlign w:val="center"/>
          </w:tcPr>
          <w:p w14:paraId="55B29C7D" w14:textId="77777777" w:rsidR="009E578E" w:rsidRPr="00177C82" w:rsidRDefault="009E578E" w:rsidP="009E578E">
            <w:pPr>
              <w:jc w:val="center"/>
              <w:rPr>
                <w:rFonts w:ascii="Arial" w:hAnsi="Arial" w:cs="Arial"/>
                <w:lang w:val="es-CO"/>
              </w:rPr>
            </w:pPr>
            <w:r w:rsidRPr="00177C82">
              <w:rPr>
                <w:rFonts w:ascii="Arial" w:hAnsi="Arial" w:cs="Arial"/>
              </w:rPr>
              <w:t xml:space="preserve">Consulta                                            </w:t>
            </w:r>
          </w:p>
        </w:tc>
        <w:tc>
          <w:tcPr>
            <w:tcW w:w="711" w:type="dxa"/>
            <w:tcBorders>
              <w:left w:val="nil"/>
              <w:bottom w:val="nil"/>
              <w:right w:val="nil"/>
            </w:tcBorders>
            <w:vAlign w:val="center"/>
          </w:tcPr>
          <w:p w14:paraId="402A42E6" w14:textId="77777777" w:rsidR="009E578E" w:rsidRPr="007E3385" w:rsidRDefault="007E3385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SÍ</w:t>
            </w:r>
            <w:r w:rsidR="009E578E" w:rsidRPr="007E3385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  <w:tc>
          <w:tcPr>
            <w:tcW w:w="570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30554314" w14:textId="77777777" w:rsidR="009E578E" w:rsidRPr="007E3385" w:rsidRDefault="009E578E" w:rsidP="009E578E">
            <w:pPr>
              <w:rPr>
                <w:rFonts w:ascii="Arial" w:hAnsi="Arial" w:cs="Arial"/>
                <w:lang w:val="es-CO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2270" w:type="dxa"/>
            <w:gridSpan w:val="4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1FB21B8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3264" w:type="dxa"/>
            <w:gridSpan w:val="4"/>
            <w:vMerge w:val="restart"/>
            <w:tcBorders>
              <w:left w:val="single" w:sz="4" w:space="0" w:color="auto"/>
              <w:right w:val="nil"/>
            </w:tcBorders>
            <w:vAlign w:val="center"/>
          </w:tcPr>
          <w:p w14:paraId="2A496650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lang w:val="es-CO"/>
              </w:rPr>
            </w:pPr>
            <w:r w:rsidRPr="007E3385">
              <w:rPr>
                <w:rFonts w:ascii="Arial" w:hAnsi="Arial" w:cs="Arial"/>
              </w:rPr>
              <w:t>Consulta e Impresión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14:paraId="5CE6D610" w14:textId="77777777" w:rsidR="009E578E" w:rsidRPr="007E3385" w:rsidRDefault="007E3385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SÍ</w:t>
            </w:r>
            <w:r w:rsidR="009E578E" w:rsidRPr="007E3385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14:paraId="1EAF1D33" w14:textId="77777777" w:rsidR="009E578E" w:rsidRPr="007E3385" w:rsidRDefault="009E578E" w:rsidP="009E578E">
            <w:pPr>
              <w:rPr>
                <w:rFonts w:ascii="Arial" w:hAnsi="Arial" w:cs="Arial"/>
                <w:lang w:val="es-CO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850" w:type="dxa"/>
            <w:vMerge w:val="restart"/>
            <w:tcBorders>
              <w:left w:val="nil"/>
            </w:tcBorders>
            <w:vAlign w:val="center"/>
          </w:tcPr>
          <w:p w14:paraId="3EFFEAE5" w14:textId="77777777" w:rsidR="009E578E" w:rsidRPr="00F06414" w:rsidRDefault="009E578E" w:rsidP="009E578E">
            <w:pPr>
              <w:rPr>
                <w:rFonts w:ascii="Arial" w:hAnsi="Arial" w:cs="Arial"/>
                <w:lang w:val="es-CO"/>
              </w:rPr>
            </w:pPr>
          </w:p>
        </w:tc>
      </w:tr>
      <w:tr w:rsidR="009E578E" w:rsidRPr="00F06414" w14:paraId="6260D922" w14:textId="77777777" w:rsidTr="00721868">
        <w:trPr>
          <w:trHeight w:val="60"/>
        </w:trPr>
        <w:tc>
          <w:tcPr>
            <w:tcW w:w="1657" w:type="dxa"/>
            <w:gridSpan w:val="2"/>
            <w:vMerge/>
            <w:tcBorders>
              <w:right w:val="nil"/>
            </w:tcBorders>
            <w:vAlign w:val="center"/>
          </w:tcPr>
          <w:p w14:paraId="76E78D39" w14:textId="77777777" w:rsidR="009E578E" w:rsidRPr="00070CA2" w:rsidRDefault="009E578E" w:rsidP="009E578E">
            <w:pPr>
              <w:jc w:val="center"/>
              <w:rPr>
                <w:rFonts w:ascii="Wingdings" w:hAnsi="Wingdings" w:cs="Arial"/>
                <w:sz w:val="24"/>
                <w:szCs w:val="28"/>
              </w:rPr>
            </w:pPr>
          </w:p>
        </w:tc>
        <w:tc>
          <w:tcPr>
            <w:tcW w:w="711" w:type="dxa"/>
            <w:tcBorders>
              <w:top w:val="nil"/>
              <w:left w:val="nil"/>
              <w:right w:val="nil"/>
            </w:tcBorders>
            <w:vAlign w:val="center"/>
          </w:tcPr>
          <w:p w14:paraId="2C21C376" w14:textId="77777777" w:rsidR="009E578E" w:rsidRPr="00FD4DDA" w:rsidRDefault="009E578E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0CA2">
              <w:rPr>
                <w:rFonts w:ascii="Wingdings" w:hAnsi="Wingdings" w:cs="Arial"/>
                <w:sz w:val="24"/>
                <w:szCs w:val="28"/>
              </w:rPr>
              <w:t>{{cb:a_consulta}}</w:t>
            </w:r>
          </w:p>
        </w:tc>
        <w:tc>
          <w:tcPr>
            <w:tcW w:w="57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654542B" w14:textId="77777777" w:rsidR="009E578E" w:rsidRPr="00F06414" w:rsidRDefault="009E578E" w:rsidP="009E578E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070CA2">
              <w:rPr>
                <w:rFonts w:ascii="Wingdings" w:hAnsi="Wingdings" w:cs="Arial"/>
                <w:sz w:val="24"/>
                <w:szCs w:val="28"/>
              </w:rPr>
              <w:t>{{cb:a_consulta__no}}</w:t>
            </w:r>
          </w:p>
        </w:tc>
        <w:tc>
          <w:tcPr>
            <w:tcW w:w="2270" w:type="dxa"/>
            <w:gridSpan w:val="4"/>
            <w:vMerge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C2DC858" w14:textId="77777777" w:rsidR="009E578E" w:rsidRPr="00070CA2" w:rsidRDefault="009E578E" w:rsidP="009E578E">
            <w:pPr>
              <w:jc w:val="center"/>
              <w:rPr>
                <w:rFonts w:ascii="Wingdings" w:hAnsi="Wingdings" w:cs="Arial"/>
                <w:sz w:val="24"/>
                <w:szCs w:val="28"/>
              </w:rPr>
            </w:pPr>
          </w:p>
        </w:tc>
        <w:tc>
          <w:tcPr>
            <w:tcW w:w="3264" w:type="dxa"/>
            <w:gridSpan w:val="4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536B9FD3" w14:textId="77777777" w:rsidR="009E578E" w:rsidRPr="00070CA2" w:rsidRDefault="009E578E" w:rsidP="009E578E">
            <w:pPr>
              <w:jc w:val="center"/>
              <w:rPr>
                <w:rFonts w:ascii="Wingdings" w:hAnsi="Wingdings" w:cs="Arial"/>
                <w:sz w:val="24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62DF42E8" w14:textId="77777777" w:rsidR="009E578E" w:rsidRPr="00FD4DDA" w:rsidRDefault="009E578E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0CA2">
              <w:rPr>
                <w:rFonts w:ascii="Wingdings" w:hAnsi="Wingdings" w:cs="Arial"/>
                <w:sz w:val="24"/>
                <w:szCs w:val="28"/>
              </w:rPr>
              <w:t>{{cb:a_consulta_impresion}}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2A16B5A5" w14:textId="77777777" w:rsidR="009E578E" w:rsidRPr="00F06414" w:rsidRDefault="009E578E" w:rsidP="009E578E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070CA2">
              <w:rPr>
                <w:rFonts w:ascii="Wingdings" w:hAnsi="Wingdings" w:cs="Arial"/>
                <w:sz w:val="24"/>
                <w:szCs w:val="28"/>
              </w:rPr>
              <w:t>{{cb:a_consulta_impresion__no}}</w:t>
            </w:r>
          </w:p>
        </w:tc>
        <w:tc>
          <w:tcPr>
            <w:tcW w:w="850" w:type="dxa"/>
            <w:vMerge/>
            <w:tcBorders>
              <w:left w:val="nil"/>
            </w:tcBorders>
            <w:vAlign w:val="center"/>
          </w:tcPr>
          <w:p w14:paraId="44433BFB" w14:textId="77777777" w:rsidR="009E578E" w:rsidRPr="00F06414" w:rsidRDefault="009E578E" w:rsidP="009E578E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9E578E" w:rsidRPr="00424D9F" w14:paraId="1D7286D8" w14:textId="77777777" w:rsidTr="00FF7F74">
        <w:trPr>
          <w:trHeight w:val="424"/>
        </w:trPr>
        <w:tc>
          <w:tcPr>
            <w:tcW w:w="10456" w:type="dxa"/>
            <w:gridSpan w:val="16"/>
            <w:shd w:val="clear" w:color="auto" w:fill="D9D9D9"/>
          </w:tcPr>
          <w:p w14:paraId="3876DC19" w14:textId="77777777" w:rsidR="009E578E" w:rsidRPr="00534C67" w:rsidRDefault="009E578E" w:rsidP="009E578E">
            <w:pPr>
              <w:jc w:val="center"/>
              <w:rPr>
                <w:rFonts w:ascii="Arial" w:hAnsi="Arial" w:cs="Arial"/>
                <w:b/>
              </w:rPr>
            </w:pPr>
            <w:r w:rsidRPr="00534C67">
              <w:rPr>
                <w:rFonts w:ascii="Arial" w:hAnsi="Arial" w:cs="Arial"/>
                <w:b/>
              </w:rPr>
              <w:t>JUSTIFICACIÓN DE ACCESO</w:t>
            </w:r>
          </w:p>
          <w:p w14:paraId="42E67064" w14:textId="77777777" w:rsidR="009E578E" w:rsidRPr="00534C67" w:rsidRDefault="009E578E" w:rsidP="009E578E">
            <w:pPr>
              <w:jc w:val="center"/>
              <w:rPr>
                <w:rFonts w:ascii="Arial" w:hAnsi="Arial" w:cs="Arial"/>
                <w:b/>
              </w:rPr>
            </w:pPr>
            <w:r w:rsidRPr="00147220">
              <w:rPr>
                <w:rFonts w:ascii="Arial" w:hAnsi="Arial" w:cs="Arial"/>
              </w:rPr>
              <w:t xml:space="preserve"> </w:t>
            </w:r>
            <w:r w:rsidRPr="00534C67">
              <w:rPr>
                <w:rFonts w:ascii="Arial" w:hAnsi="Arial" w:cs="Arial"/>
                <w:sz w:val="16"/>
                <w:szCs w:val="16"/>
              </w:rPr>
              <w:t>Describa la finalidad del uso de la información acorde a sus funciones misionales</w:t>
            </w:r>
          </w:p>
        </w:tc>
      </w:tr>
      <w:tr w:rsidR="009E578E" w:rsidRPr="00722966" w14:paraId="62BC18F8" w14:textId="77777777" w:rsidTr="007E3BF8">
        <w:trPr>
          <w:trHeight w:val="829"/>
        </w:trPr>
        <w:tc>
          <w:tcPr>
            <w:tcW w:w="10456" w:type="dxa"/>
            <w:gridSpan w:val="16"/>
          </w:tcPr>
          <w:p w14:paraId="4DABD021" w14:textId="77777777" w:rsidR="009E578E" w:rsidRPr="006E484D" w:rsidRDefault="009E578E" w:rsidP="009E578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{{justificacion}}</w:t>
            </w:r>
          </w:p>
          <w:p w14:paraId="535C5CA7" w14:textId="77777777" w:rsidR="009E578E" w:rsidRDefault="009E578E" w:rsidP="009E578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95B4444" w14:textId="77777777" w:rsidR="009E578E" w:rsidRDefault="009E578E" w:rsidP="009E578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D56B71F" w14:textId="77777777" w:rsidR="009E578E" w:rsidRPr="007242B1" w:rsidRDefault="009E578E" w:rsidP="009E578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E578E" w:rsidRPr="00424D9F" w14:paraId="37C9883E" w14:textId="77777777" w:rsidTr="002F1FEF">
        <w:tc>
          <w:tcPr>
            <w:tcW w:w="10456" w:type="dxa"/>
            <w:gridSpan w:val="16"/>
            <w:shd w:val="clear" w:color="auto" w:fill="D9D9D9"/>
          </w:tcPr>
          <w:p w14:paraId="6516D3D5" w14:textId="77777777" w:rsidR="009E578E" w:rsidRPr="00534C67" w:rsidRDefault="009E578E" w:rsidP="009E578E">
            <w:pPr>
              <w:jc w:val="center"/>
              <w:rPr>
                <w:rFonts w:ascii="Arial" w:hAnsi="Arial" w:cs="Arial"/>
                <w:b/>
              </w:rPr>
            </w:pPr>
            <w:r w:rsidRPr="00F76AF6">
              <w:rPr>
                <w:rFonts w:ascii="Arial" w:hAnsi="Arial" w:cs="Arial"/>
                <w:b/>
              </w:rPr>
              <w:t>DATOS DE QUIEN</w:t>
            </w:r>
            <w:r w:rsidRPr="00147220">
              <w:rPr>
                <w:rFonts w:ascii="Arial" w:hAnsi="Arial" w:cs="Arial"/>
                <w:b/>
              </w:rPr>
              <w:t xml:space="preserve"> </w:t>
            </w:r>
            <w:r w:rsidRPr="00F76AF6">
              <w:rPr>
                <w:rFonts w:ascii="Arial" w:hAnsi="Arial" w:cs="Arial"/>
                <w:b/>
                <w:szCs w:val="22"/>
              </w:rPr>
              <w:t>AUTORIZA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147220">
              <w:rPr>
                <w:rFonts w:ascii="Arial" w:hAnsi="Arial" w:cs="Arial"/>
                <w:sz w:val="16"/>
                <w:szCs w:val="16"/>
              </w:rPr>
              <w:t>(RNEC Oficinas Centrales)</w:t>
            </w:r>
          </w:p>
        </w:tc>
      </w:tr>
      <w:tr w:rsidR="009E578E" w:rsidRPr="00722966" w14:paraId="48868FF3" w14:textId="77777777" w:rsidTr="00177C82">
        <w:trPr>
          <w:trHeight w:val="1442"/>
        </w:trPr>
        <w:tc>
          <w:tcPr>
            <w:tcW w:w="10456" w:type="dxa"/>
            <w:gridSpan w:val="16"/>
          </w:tcPr>
          <w:p w14:paraId="497C81A6" w14:textId="3B32C957" w:rsidR="009E578E" w:rsidRPr="007242B1" w:rsidRDefault="00312167" w:rsidP="009E578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FD7B359" wp14:editId="26B9A66F">
                      <wp:simplePos x="0" y="0"/>
                      <wp:positionH relativeFrom="column">
                        <wp:posOffset>2736215</wp:posOffset>
                      </wp:positionH>
                      <wp:positionV relativeFrom="paragraph">
                        <wp:posOffset>581025</wp:posOffset>
                      </wp:positionV>
                      <wp:extent cx="3924300" cy="349885"/>
                      <wp:effectExtent l="635" t="0" r="0" b="4445"/>
                      <wp:wrapNone/>
                      <wp:docPr id="42086121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24300" cy="349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1C67CC0" w14:textId="77777777" w:rsidR="009E578E" w:rsidRPr="00C36CF3" w:rsidRDefault="009E578E" w:rsidP="00C36CF3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C36CF3">
                                    <w:rPr>
                                      <w:rFonts w:ascii="Wingdings" w:hAnsi="Wingdings" w:cs="Arial"/>
                                      <w:szCs w:val="18"/>
                                    </w:rPr>
                                    <w:t></w:t>
                                  </w:r>
                                  <w:r w:rsidRPr="00C36CF3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 xml:space="preserve">Director Nacional de Identificación </w:t>
                                  </w:r>
                                  <w:r w:rsidRPr="00C36CF3">
                                    <w:rPr>
                                      <w:rFonts w:ascii="Wingdings" w:hAnsi="Wingdings" w:cs="Arial"/>
                                      <w:szCs w:val="18"/>
                                    </w:rPr>
                                    <w:t></w:t>
                                  </w:r>
                                  <w:r w:rsidRPr="00C36CF3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Director Nacional de Registro Civil</w:t>
                                  </w:r>
                                </w:p>
                                <w:p w14:paraId="66ACC822" w14:textId="77777777" w:rsidR="009E578E" w:rsidRPr="00C36CF3" w:rsidRDefault="009E578E" w:rsidP="00C36CF3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 w:rsidRPr="00C36CF3">
                                    <w:rPr>
                                      <w:rFonts w:ascii="Arial Narrow" w:hAnsi="Arial Narrow"/>
                                      <w:b/>
                                      <w:sz w:val="18"/>
                                    </w:rPr>
                                    <w:t>(Sólo solicitudes de oficinas centrales)</w:t>
                                  </w:r>
                                </w:p>
                                <w:p w14:paraId="0D86C042" w14:textId="77777777" w:rsidR="009E578E" w:rsidRPr="00C36CF3" w:rsidRDefault="009E578E" w:rsidP="00C26A9F">
                                  <w:pPr>
                                    <w:ind w:firstLine="708"/>
                                    <w:rPr>
                                      <w:rFonts w:ascii="Arial Narrow" w:hAnsi="Arial Narrow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D7B3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215.45pt;margin-top:45.75pt;width:309pt;height:27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" filled="f" stroked="f">
                      <v:textbox>
                        <w:txbxContent>
                          <w:p w14:paraId="71C67CC0" w14:textId="77777777" w:rsidR="009E578E" w:rsidRPr="00C36CF3" w:rsidRDefault="009E578E" w:rsidP="00C36CF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C36CF3">
                              <w:rPr>
                                <w:rFonts w:ascii="Wingdings" w:hAnsi="Wingdings" w:cs="Arial"/>
                                <w:szCs w:val="18"/>
                              </w:rPr>
                              <w:t></w:t>
                            </w:r>
                            <w:r w:rsidRPr="00C36CF3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 xml:space="preserve">Director Nacional de Identificación </w:t>
                            </w:r>
                            <w:r w:rsidRPr="00C36CF3">
                              <w:rPr>
                                <w:rFonts w:ascii="Wingdings" w:hAnsi="Wingdings" w:cs="Arial"/>
                                <w:szCs w:val="18"/>
                              </w:rPr>
                              <w:t></w:t>
                            </w:r>
                            <w:r w:rsidRPr="00C36CF3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Director Nacional de Registro Civil</w:t>
                            </w:r>
                          </w:p>
                          <w:p w14:paraId="66ACC822" w14:textId="77777777" w:rsidR="009E578E" w:rsidRPr="00C36CF3" w:rsidRDefault="009E578E" w:rsidP="00C36CF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C36CF3">
                              <w:rPr>
                                <w:rFonts w:ascii="Arial Narrow" w:hAnsi="Arial Narrow"/>
                                <w:b/>
                                <w:sz w:val="18"/>
                              </w:rPr>
                              <w:t>(Sólo solicitudes de oficinas centrales)</w:t>
                            </w:r>
                          </w:p>
                          <w:p w14:paraId="0D86C042" w14:textId="77777777" w:rsidR="009E578E" w:rsidRPr="00C36CF3" w:rsidRDefault="009E578E" w:rsidP="00C26A9F">
                            <w:pPr>
                              <w:ind w:firstLine="708"/>
                              <w:rPr>
                                <w:rFonts w:ascii="Arial Narrow" w:hAnsi="Arial Narrow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4D4487" w14:textId="06F10EC8" w:rsidR="00DC0CEC" w:rsidRPr="00070CA2" w:rsidRDefault="00312167" w:rsidP="00C66E52">
      <w:pPr>
        <w:rPr>
          <w:rFonts w:ascii="Arial" w:hAnsi="Arial" w:cs="Arial"/>
          <w:sz w:val="4"/>
          <w:szCs w:val="8"/>
        </w:rPr>
      </w:pPr>
      <w:r>
        <w:rPr>
          <w:rFonts w:ascii="Arial" w:hAnsi="Arial" w:cs="Arial"/>
          <w:b/>
          <w:noProof/>
          <w:sz w:val="22"/>
          <w:szCs w:val="22"/>
          <w:lang w:val="es-CO" w:eastAsia="es-C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086122" wp14:editId="07C7616C">
                <wp:simplePos x="0" y="0"/>
                <wp:positionH relativeFrom="column">
                  <wp:posOffset>-169545</wp:posOffset>
                </wp:positionH>
                <wp:positionV relativeFrom="paragraph">
                  <wp:posOffset>-449580</wp:posOffset>
                </wp:positionV>
                <wp:extent cx="2895600" cy="472440"/>
                <wp:effectExtent l="0" t="3810" r="0" b="0"/>
                <wp:wrapNone/>
                <wp:docPr id="10460176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A2EACE" w14:textId="77777777" w:rsidR="004F69F7" w:rsidRDefault="004F69F7" w:rsidP="004F69F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Grupo de Gestión de Convenios y Términos de Acceso a las Bases de Datos de Registro Civil e Identificación</w:t>
                            </w:r>
                          </w:p>
                          <w:p w14:paraId="3016AD90" w14:textId="77777777" w:rsidR="009E578E" w:rsidRPr="007E00ED" w:rsidRDefault="009E578E" w:rsidP="00C26A9F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86122" id="_x0000_s1027" type="#_x0000_t202" style="position:absolute;margin-left:-13.35pt;margin-top:-35.4pt;width:228pt;height:37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" filled="f" stroked="f">
                <v:textbox>
                  <w:txbxContent>
                    <w:p w14:paraId="27A2EACE" w14:textId="77777777" w:rsidR="004F69F7" w:rsidRDefault="004F69F7" w:rsidP="004F69F7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Grupo de Gestión de Convenios y Términos de Acceso a las Bases de Datos de Registro Civil e Identificación</w:t>
                      </w:r>
                    </w:p>
                    <w:p w14:paraId="3016AD90" w14:textId="77777777" w:rsidR="009E578E" w:rsidRPr="007E00ED" w:rsidRDefault="009E578E" w:rsidP="00C26A9F">
                      <w:pPr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4AD46C" w14:textId="77777777" w:rsidR="00EB613E" w:rsidRDefault="00EB613E" w:rsidP="00EB613E">
      <w:pPr>
        <w:widowControl w:val="0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b/>
          <w:bCs/>
          <w:sz w:val="16"/>
          <w:szCs w:val="16"/>
        </w:rPr>
        <w:t xml:space="preserve">Nota:  </w:t>
      </w:r>
      <w:r>
        <w:rPr>
          <w:rFonts w:ascii="Arial Narrow" w:hAnsi="Arial Narrow" w:cs="Arial"/>
          <w:sz w:val="16"/>
          <w:szCs w:val="16"/>
        </w:rPr>
        <w:t xml:space="preserve">El uso de las herramientas tecnológicas autorizadas, se encuentra enmarcado dentro de las Políticas Informáticas establecidas en la resolución </w:t>
      </w:r>
      <w:r w:rsidR="0003224D" w:rsidRPr="2DE7EEF6">
        <w:rPr>
          <w:rFonts w:ascii="Arial Narrow" w:hAnsi="Arial Narrow" w:cs="Arial"/>
          <w:sz w:val="16"/>
          <w:szCs w:val="16"/>
        </w:rPr>
        <w:t>3308 de 2024</w:t>
      </w:r>
      <w:r>
        <w:rPr>
          <w:rFonts w:ascii="Arial Narrow" w:hAnsi="Arial Narrow" w:cs="Arial"/>
          <w:sz w:val="16"/>
          <w:szCs w:val="16"/>
        </w:rPr>
        <w:t xml:space="preserve">. Es preciso advertir que la información que produce y administra la Registraduría Nacional del Estado Civil, goza de la reserva legal que trata el artículo 213 del Decreto 2241 de 1986 y que la misma es restrictiva dada su naturaleza, según lo establecido en la ley 1581 de 2012, reglamentada parcialmente por el Decreto Nacional 1377 de 2013, sentencia de constitucionalidad C-178 de 2011, </w:t>
      </w:r>
      <w:r w:rsidR="00D93D4A">
        <w:rPr>
          <w:rFonts w:ascii="Arial Narrow" w:hAnsi="Arial Narrow" w:cs="Arial"/>
          <w:sz w:val="16"/>
          <w:szCs w:val="16"/>
        </w:rPr>
        <w:t xml:space="preserve">resolución </w:t>
      </w:r>
      <w:r w:rsidR="0003224D" w:rsidRPr="2DE7EEF6">
        <w:rPr>
          <w:rFonts w:ascii="Arial Narrow" w:hAnsi="Arial Narrow" w:cs="Arial"/>
          <w:sz w:val="16"/>
          <w:szCs w:val="16"/>
        </w:rPr>
        <w:t xml:space="preserve">27145 de 2023 </w:t>
      </w:r>
      <w:r w:rsidR="00D93D4A">
        <w:rPr>
          <w:rFonts w:ascii="Arial Narrow" w:hAnsi="Arial Narrow" w:cs="Arial"/>
          <w:sz w:val="16"/>
          <w:szCs w:val="16"/>
        </w:rPr>
        <w:t xml:space="preserve">suscrita </w:t>
      </w:r>
      <w:r>
        <w:rPr>
          <w:rFonts w:ascii="Arial Narrow" w:hAnsi="Arial Narrow" w:cs="Arial"/>
          <w:sz w:val="16"/>
          <w:szCs w:val="16"/>
        </w:rPr>
        <w:t>por el Registrador Nacional del Estado Civil y demás normas concordantes.</w:t>
      </w:r>
    </w:p>
    <w:p w14:paraId="79C403EE" w14:textId="77777777" w:rsidR="00D0178A" w:rsidRPr="00EB613E" w:rsidRDefault="00D0178A" w:rsidP="00EB613E">
      <w:pPr>
        <w:widowControl w:val="0"/>
        <w:jc w:val="both"/>
        <w:rPr>
          <w:rFonts w:ascii="Arial Narrow" w:hAnsi="Arial Narrow" w:cs="Arial"/>
          <w:sz w:val="4"/>
          <w:szCs w:val="4"/>
        </w:rPr>
      </w:pPr>
    </w:p>
    <w:sectPr w:rsidR="00D0178A" w:rsidRPr="00EB613E" w:rsidSect="00FF5D12">
      <w:headerReference w:type="even" r:id="rId8"/>
      <w:headerReference w:type="default" r:id="rId9"/>
      <w:headerReference w:type="first" r:id="rId10"/>
      <w:pgSz w:w="12242" w:h="15842" w:code="1"/>
      <w:pgMar w:top="1276" w:right="1077" w:bottom="567" w:left="1077" w:header="1077" w:footer="23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4F47A" w14:textId="77777777" w:rsidR="00EF4EE8" w:rsidRDefault="00EF4EE8">
      <w:r>
        <w:separator/>
      </w:r>
    </w:p>
  </w:endnote>
  <w:endnote w:type="continuationSeparator" w:id="0">
    <w:p w14:paraId="4D2F61FB" w14:textId="77777777" w:rsidR="00EF4EE8" w:rsidRDefault="00EF4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08618" w14:textId="77777777" w:rsidR="00EF4EE8" w:rsidRDefault="00EF4EE8">
      <w:r>
        <w:separator/>
      </w:r>
    </w:p>
  </w:footnote>
  <w:footnote w:type="continuationSeparator" w:id="0">
    <w:p w14:paraId="1094A39E" w14:textId="77777777" w:rsidR="00EF4EE8" w:rsidRDefault="00EF4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F3AF" w14:textId="14BEEE4C" w:rsidR="00E167E4" w:rsidRDefault="00312167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0" allowOverlap="1" wp14:anchorId="43EDEFF2" wp14:editId="10B8987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8" name="Imagen 9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0" allowOverlap="1" wp14:anchorId="1A1AF0FB" wp14:editId="42E3377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7" name="Imagen 8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0" allowOverlap="1" wp14:anchorId="169B98DD" wp14:editId="1BF132D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6" name="Imagen 7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anchorId="6A441B4B" wp14:editId="693C65A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5" name="Imagen 6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51D7F1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240.4pt;height:180.9pt;z-index:-251662848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2"/>
      <w:gridCol w:w="1417"/>
      <w:gridCol w:w="4961"/>
      <w:gridCol w:w="1134"/>
      <w:gridCol w:w="1276"/>
    </w:tblGrid>
    <w:tr w:rsidR="00184680" w:rsidRPr="00137786" w14:paraId="68BD7C70" w14:textId="77777777" w:rsidTr="00184680">
      <w:trPr>
        <w:trHeight w:val="700"/>
      </w:trPr>
      <w:tc>
        <w:tcPr>
          <w:tcW w:w="1702" w:type="dxa"/>
          <w:vMerge w:val="restart"/>
          <w:noWrap/>
          <w:vAlign w:val="bottom"/>
          <w:hideMark/>
        </w:tcPr>
        <w:p w14:paraId="2FDA70BC" w14:textId="77777777" w:rsidR="00184680" w:rsidRPr="00137786" w:rsidRDefault="00184680" w:rsidP="00184680">
          <w:pPr>
            <w:rPr>
              <w:rFonts w:ascii="Arial" w:hAnsi="Arial" w:cs="Arial"/>
              <w:lang w:val="es-CO" w:eastAsia="es-CO"/>
            </w:rPr>
          </w:pPr>
        </w:p>
        <w:p w14:paraId="6A239F95" w14:textId="6BBEB365" w:rsidR="00184680" w:rsidRPr="00137786" w:rsidRDefault="00312167" w:rsidP="00184680">
          <w:pPr>
            <w:rPr>
              <w:rFonts w:ascii="Arial" w:hAnsi="Arial" w:cs="Arial"/>
              <w:lang w:val="es-CO" w:eastAsia="es-CO"/>
            </w:rPr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644EF865" wp14:editId="25B6AAAF">
                <wp:simplePos x="0" y="0"/>
                <wp:positionH relativeFrom="column">
                  <wp:posOffset>26035</wp:posOffset>
                </wp:positionH>
                <wp:positionV relativeFrom="paragraph">
                  <wp:posOffset>15240</wp:posOffset>
                </wp:positionV>
                <wp:extent cx="950595" cy="631190"/>
                <wp:effectExtent l="0" t="0" r="0" b="0"/>
                <wp:wrapNone/>
                <wp:docPr id="29" name="Imagen 51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1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0595" cy="631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417" w:type="dxa"/>
          <w:noWrap/>
          <w:vAlign w:val="center"/>
          <w:hideMark/>
        </w:tcPr>
        <w:p w14:paraId="73ADF550" w14:textId="77777777" w:rsidR="00184680" w:rsidRPr="00FF5D12" w:rsidRDefault="00184680" w:rsidP="00184680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FF5D12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PROCESO</w:t>
          </w:r>
        </w:p>
      </w:tc>
      <w:tc>
        <w:tcPr>
          <w:tcW w:w="4961" w:type="dxa"/>
          <w:vAlign w:val="center"/>
          <w:hideMark/>
        </w:tcPr>
        <w:p w14:paraId="73A8E443" w14:textId="77777777" w:rsidR="00184680" w:rsidRPr="00FF5D12" w:rsidRDefault="00A07302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FF5D12">
            <w:rPr>
              <w:rFonts w:ascii="Arial" w:hAnsi="Arial" w:cs="Arial"/>
              <w:sz w:val="16"/>
              <w:szCs w:val="16"/>
              <w:lang w:val="es-CO" w:eastAsia="es-CO"/>
            </w:rPr>
            <w:t>CERTIFICACIÓN, DOCUMENTACIÓN Y SERVICIOS</w:t>
          </w:r>
        </w:p>
      </w:tc>
      <w:tc>
        <w:tcPr>
          <w:tcW w:w="1134" w:type="dxa"/>
          <w:noWrap/>
          <w:vAlign w:val="center"/>
          <w:hideMark/>
        </w:tcPr>
        <w:p w14:paraId="3149D541" w14:textId="77777777" w:rsidR="00184680" w:rsidRPr="00FF5D12" w:rsidRDefault="00184680" w:rsidP="00184680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FF5D12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CÓDIGO</w:t>
          </w:r>
        </w:p>
      </w:tc>
      <w:tc>
        <w:tcPr>
          <w:tcW w:w="1276" w:type="dxa"/>
          <w:shd w:val="clear" w:color="000000" w:fill="FFFFFF"/>
          <w:vAlign w:val="center"/>
        </w:tcPr>
        <w:p w14:paraId="7886DC47" w14:textId="77777777" w:rsidR="00184680" w:rsidRPr="00FF5D12" w:rsidRDefault="008A035B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FF5D12">
            <w:rPr>
              <w:rFonts w:ascii="Arial" w:hAnsi="Arial" w:cs="Arial"/>
              <w:sz w:val="16"/>
              <w:szCs w:val="16"/>
              <w:lang w:val="es-CO" w:eastAsia="es-CO"/>
            </w:rPr>
            <w:t>CDFT12</w:t>
          </w:r>
        </w:p>
      </w:tc>
    </w:tr>
    <w:tr w:rsidR="00184680" w:rsidRPr="007E3385" w14:paraId="6AE6A60E" w14:textId="77777777" w:rsidTr="00184680">
      <w:trPr>
        <w:trHeight w:val="682"/>
      </w:trPr>
      <w:tc>
        <w:tcPr>
          <w:tcW w:w="1702" w:type="dxa"/>
          <w:vMerge/>
          <w:vAlign w:val="center"/>
          <w:hideMark/>
        </w:tcPr>
        <w:p w14:paraId="485BBD36" w14:textId="77777777" w:rsidR="00184680" w:rsidRPr="007E3385" w:rsidRDefault="00184680" w:rsidP="00184680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0276A95F" w14:textId="77777777" w:rsidR="00184680" w:rsidRPr="007E3385" w:rsidRDefault="00184680" w:rsidP="00184680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FORMATO</w:t>
          </w:r>
        </w:p>
      </w:tc>
      <w:tc>
        <w:tcPr>
          <w:tcW w:w="4961" w:type="dxa"/>
          <w:vAlign w:val="center"/>
          <w:hideMark/>
        </w:tcPr>
        <w:p w14:paraId="1D4C5271" w14:textId="77777777" w:rsidR="00184680" w:rsidRPr="007E3385" w:rsidRDefault="00184680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sz w:val="16"/>
              <w:szCs w:val="16"/>
              <w:lang w:val="es-CO" w:eastAsia="es-CO"/>
            </w:rPr>
            <w:t>SOLICITUD CREACI</w:t>
          </w:r>
          <w:r w:rsidR="004A1E67" w:rsidRPr="007E3385">
            <w:rPr>
              <w:rFonts w:ascii="Arial" w:hAnsi="Arial" w:cs="Arial"/>
              <w:sz w:val="16"/>
              <w:szCs w:val="16"/>
              <w:lang w:val="es-CO" w:eastAsia="es-CO"/>
            </w:rPr>
            <w:t>Ó</w:t>
          </w:r>
          <w:r w:rsidRPr="007E3385">
            <w:rPr>
              <w:rFonts w:ascii="Arial" w:hAnsi="Arial" w:cs="Arial"/>
              <w:sz w:val="16"/>
              <w:szCs w:val="16"/>
              <w:lang w:val="es-CO" w:eastAsia="es-CO"/>
            </w:rPr>
            <w:t>N Y</w:t>
          </w:r>
          <w:r w:rsidR="004A1E67" w:rsidRPr="007E3385">
            <w:rPr>
              <w:rFonts w:ascii="Arial" w:hAnsi="Arial" w:cs="Arial"/>
              <w:sz w:val="16"/>
              <w:szCs w:val="16"/>
              <w:lang w:val="es-CO" w:eastAsia="es-CO"/>
            </w:rPr>
            <w:t xml:space="preserve"> ACTUALIZACIÓ</w:t>
          </w:r>
          <w:r w:rsidRPr="007E3385">
            <w:rPr>
              <w:rFonts w:ascii="Arial" w:hAnsi="Arial" w:cs="Arial"/>
              <w:sz w:val="16"/>
              <w:szCs w:val="16"/>
              <w:lang w:val="es-CO" w:eastAsia="es-CO"/>
            </w:rPr>
            <w:t>N DE</w:t>
          </w:r>
        </w:p>
        <w:p w14:paraId="140383FC" w14:textId="77777777" w:rsidR="00184680" w:rsidRPr="007E3385" w:rsidRDefault="004A1E67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sz w:val="16"/>
              <w:szCs w:val="16"/>
              <w:lang w:val="es-CO" w:eastAsia="es-CO"/>
            </w:rPr>
            <w:t>USUARIOS - SISTEMA DE GESTIÓN ELECTRÓ</w:t>
          </w:r>
          <w:r w:rsidR="00184680" w:rsidRPr="007E3385">
            <w:rPr>
              <w:rFonts w:ascii="Arial" w:hAnsi="Arial" w:cs="Arial"/>
              <w:sz w:val="16"/>
              <w:szCs w:val="16"/>
              <w:lang w:val="es-CO" w:eastAsia="es-CO"/>
            </w:rPr>
            <w:t>NICA</w:t>
          </w:r>
        </w:p>
        <w:p w14:paraId="65EB173D" w14:textId="77777777" w:rsidR="00184680" w:rsidRPr="007E3385" w:rsidRDefault="00184680" w:rsidP="00184680">
          <w:pPr>
            <w:jc w:val="center"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sz w:val="16"/>
              <w:szCs w:val="16"/>
              <w:lang w:val="es-CO" w:eastAsia="es-CO"/>
            </w:rPr>
            <w:t>DE DOCUMENTOS GED</w:t>
          </w:r>
        </w:p>
        <w:p w14:paraId="06E75DF3" w14:textId="77777777" w:rsidR="00184680" w:rsidRPr="007E3385" w:rsidRDefault="00184680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b/>
              <w:sz w:val="16"/>
              <w:szCs w:val="16"/>
              <w:lang w:val="es-CO" w:eastAsia="es-CO"/>
            </w:rPr>
            <w:t>Funcionarios RNEC</w:t>
          </w:r>
        </w:p>
      </w:tc>
      <w:tc>
        <w:tcPr>
          <w:tcW w:w="1134" w:type="dxa"/>
          <w:vAlign w:val="center"/>
          <w:hideMark/>
        </w:tcPr>
        <w:p w14:paraId="750BDE22" w14:textId="77777777" w:rsidR="00184680" w:rsidRPr="007E3385" w:rsidRDefault="00184680" w:rsidP="00184680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VERSIÓN</w:t>
          </w:r>
        </w:p>
      </w:tc>
      <w:tc>
        <w:tcPr>
          <w:tcW w:w="1276" w:type="dxa"/>
          <w:vAlign w:val="center"/>
          <w:hideMark/>
        </w:tcPr>
        <w:p w14:paraId="6355BAA8" w14:textId="77777777" w:rsidR="00184680" w:rsidRPr="007E3385" w:rsidRDefault="00C80301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4</w:t>
          </w:r>
        </w:p>
      </w:tc>
    </w:tr>
  </w:tbl>
  <w:p w14:paraId="2D7D5DEC" w14:textId="77777777" w:rsidR="00E70354" w:rsidRPr="007E3385" w:rsidRDefault="007E3385" w:rsidP="00C80301">
    <w:pPr>
      <w:pStyle w:val="Encabezado"/>
      <w:tabs>
        <w:tab w:val="clear" w:pos="4252"/>
      </w:tabs>
      <w:ind w:right="-118"/>
      <w:jc w:val="right"/>
      <w:rPr>
        <w:rFonts w:ascii="Arial" w:hAnsi="Arial"/>
        <w:sz w:val="6"/>
        <w:szCs w:val="6"/>
      </w:rPr>
    </w:pPr>
    <w:r>
      <w:rPr>
        <w:rFonts w:ascii="Arial" w:hAnsi="Arial"/>
        <w:sz w:val="10"/>
        <w:szCs w:val="10"/>
      </w:rPr>
      <w:t>Aprobado:</w:t>
    </w:r>
    <w:r w:rsidR="00627D8E">
      <w:rPr>
        <w:rFonts w:ascii="Arial" w:hAnsi="Arial"/>
        <w:sz w:val="10"/>
        <w:szCs w:val="10"/>
      </w:rPr>
      <w:t xml:space="preserve"> </w:t>
    </w:r>
    <w:r w:rsidR="00C80301">
      <w:rPr>
        <w:rFonts w:ascii="Arial" w:hAnsi="Arial"/>
        <w:sz w:val="10"/>
        <w:szCs w:val="10"/>
        <w:lang w:val="es-ES"/>
      </w:rPr>
      <w:t>30/01/2025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5362" w14:textId="33DA1914" w:rsidR="00E167E4" w:rsidRDefault="00312167">
    <w:pPr>
      <w:pStyle w:val="Encabezado"/>
    </w:pPr>
    <w:r>
      <w:rPr>
        <w:noProof/>
      </w:rPr>
      <w:drawing>
        <wp:anchor distT="0" distB="0" distL="114300" distR="114300" simplePos="0" relativeHeight="251660800" behindDoc="1" locked="0" layoutInCell="0" allowOverlap="1" wp14:anchorId="449C13DB" wp14:editId="78FD98C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3" name="Imagen 5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0" allowOverlap="1" wp14:anchorId="32B2983E" wp14:editId="2E71CEB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2" name="Imagen 4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anchorId="08875AA5" wp14:editId="32859CF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1" name="Imagen 3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1" locked="0" layoutInCell="0" allowOverlap="1" wp14:anchorId="4BAD106E" wp14:editId="1C48926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0" name="Imagen 2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495C37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240.4pt;height:180.9pt;z-index:-251663872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B3"/>
    <w:multiLevelType w:val="hybridMultilevel"/>
    <w:tmpl w:val="EC643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435FC"/>
    <w:multiLevelType w:val="hybridMultilevel"/>
    <w:tmpl w:val="6C2644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87B8D"/>
    <w:multiLevelType w:val="hybridMultilevel"/>
    <w:tmpl w:val="218410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1B9"/>
    <w:multiLevelType w:val="hybridMultilevel"/>
    <w:tmpl w:val="8C0E9C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EB9"/>
    <w:multiLevelType w:val="hybridMultilevel"/>
    <w:tmpl w:val="14B605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14FAB"/>
    <w:multiLevelType w:val="multilevel"/>
    <w:tmpl w:val="3236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1A09DD"/>
    <w:multiLevelType w:val="hybridMultilevel"/>
    <w:tmpl w:val="3236C1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1875DC"/>
    <w:multiLevelType w:val="hybridMultilevel"/>
    <w:tmpl w:val="DA9AC4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4B6EA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0C3FAA"/>
    <w:multiLevelType w:val="hybridMultilevel"/>
    <w:tmpl w:val="0EEE33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500BD"/>
    <w:multiLevelType w:val="hybridMultilevel"/>
    <w:tmpl w:val="247AE418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C02655"/>
    <w:multiLevelType w:val="hybridMultilevel"/>
    <w:tmpl w:val="FC26F56C"/>
    <w:lvl w:ilvl="0" w:tplc="7A382C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616E9B"/>
    <w:multiLevelType w:val="hybridMultilevel"/>
    <w:tmpl w:val="BCCEE102"/>
    <w:lvl w:ilvl="0" w:tplc="8F4AADBE">
      <w:start w:val="300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9D77F4"/>
    <w:multiLevelType w:val="hybridMultilevel"/>
    <w:tmpl w:val="B9C08B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C4A54"/>
    <w:multiLevelType w:val="hybridMultilevel"/>
    <w:tmpl w:val="46BE5CEA"/>
    <w:lvl w:ilvl="0" w:tplc="0A2A6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DF2839"/>
    <w:multiLevelType w:val="hybridMultilevel"/>
    <w:tmpl w:val="C5086CC6"/>
    <w:lvl w:ilvl="0" w:tplc="61FC6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162F49"/>
    <w:multiLevelType w:val="hybridMultilevel"/>
    <w:tmpl w:val="8454F6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91B2F"/>
    <w:multiLevelType w:val="hybridMultilevel"/>
    <w:tmpl w:val="C2908F56"/>
    <w:lvl w:ilvl="0" w:tplc="9FDAEB4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B1127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25D55A7"/>
    <w:multiLevelType w:val="hybridMultilevel"/>
    <w:tmpl w:val="5656AB8E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C277F1"/>
    <w:multiLevelType w:val="hybridMultilevel"/>
    <w:tmpl w:val="32006F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B1B01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B059B7"/>
    <w:multiLevelType w:val="multilevel"/>
    <w:tmpl w:val="F66E69D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631771C"/>
    <w:multiLevelType w:val="hybridMultilevel"/>
    <w:tmpl w:val="6F9646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047A89"/>
    <w:multiLevelType w:val="hybridMultilevel"/>
    <w:tmpl w:val="1458BA32"/>
    <w:lvl w:ilvl="0" w:tplc="9E52536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744035"/>
    <w:multiLevelType w:val="hybridMultilevel"/>
    <w:tmpl w:val="D6BEC8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C34A02"/>
    <w:multiLevelType w:val="hybridMultilevel"/>
    <w:tmpl w:val="6A303186"/>
    <w:lvl w:ilvl="0" w:tplc="FBC2C97E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C0651"/>
    <w:multiLevelType w:val="hybridMultilevel"/>
    <w:tmpl w:val="DE60BD2C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ED3B2E"/>
    <w:multiLevelType w:val="hybridMultilevel"/>
    <w:tmpl w:val="0720A4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010217"/>
    <w:multiLevelType w:val="hybridMultilevel"/>
    <w:tmpl w:val="A7D89B0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16CE9"/>
    <w:multiLevelType w:val="hybridMultilevel"/>
    <w:tmpl w:val="F6221F8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8300DC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BC0E24"/>
    <w:multiLevelType w:val="hybridMultilevel"/>
    <w:tmpl w:val="DA4404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B368F"/>
    <w:multiLevelType w:val="hybridMultilevel"/>
    <w:tmpl w:val="8EB42E6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77683"/>
    <w:multiLevelType w:val="hybridMultilevel"/>
    <w:tmpl w:val="CA769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A4D22"/>
    <w:multiLevelType w:val="multilevel"/>
    <w:tmpl w:val="7CBCD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663C5501"/>
    <w:multiLevelType w:val="multilevel"/>
    <w:tmpl w:val="247A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B13EBA"/>
    <w:multiLevelType w:val="hybridMultilevel"/>
    <w:tmpl w:val="2FDA07C4"/>
    <w:lvl w:ilvl="0" w:tplc="24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D3C46"/>
    <w:multiLevelType w:val="hybridMultilevel"/>
    <w:tmpl w:val="EEB88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916C31"/>
    <w:multiLevelType w:val="hybridMultilevel"/>
    <w:tmpl w:val="12547C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2C3BB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E100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0" w15:restartNumberingAfterBreak="0">
    <w:nsid w:val="7F9847A6"/>
    <w:multiLevelType w:val="hybridMultilevel"/>
    <w:tmpl w:val="2AE4B93A"/>
    <w:lvl w:ilvl="0" w:tplc="E4F675A2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2627144">
    <w:abstractNumId w:val="22"/>
  </w:num>
  <w:num w:numId="2" w16cid:durableId="1037242104">
    <w:abstractNumId w:val="7"/>
  </w:num>
  <w:num w:numId="3" w16cid:durableId="2087340122">
    <w:abstractNumId w:val="0"/>
  </w:num>
  <w:num w:numId="4" w16cid:durableId="1462384728">
    <w:abstractNumId w:val="24"/>
  </w:num>
  <w:num w:numId="5" w16cid:durableId="938172565">
    <w:abstractNumId w:val="29"/>
  </w:num>
  <w:num w:numId="6" w16cid:durableId="2085030943">
    <w:abstractNumId w:val="32"/>
  </w:num>
  <w:num w:numId="7" w16cid:durableId="674500188">
    <w:abstractNumId w:val="38"/>
  </w:num>
  <w:num w:numId="8" w16cid:durableId="51780943">
    <w:abstractNumId w:val="3"/>
  </w:num>
  <w:num w:numId="9" w16cid:durableId="643243816">
    <w:abstractNumId w:val="1"/>
  </w:num>
  <w:num w:numId="10" w16cid:durableId="2080205334">
    <w:abstractNumId w:val="33"/>
  </w:num>
  <w:num w:numId="11" w16cid:durableId="612520556">
    <w:abstractNumId w:val="17"/>
  </w:num>
  <w:num w:numId="12" w16cid:durableId="971011155">
    <w:abstractNumId w:val="6"/>
  </w:num>
  <w:num w:numId="13" w16cid:durableId="1602493844">
    <w:abstractNumId w:val="39"/>
  </w:num>
  <w:num w:numId="14" w16cid:durableId="1696149983">
    <w:abstractNumId w:val="30"/>
  </w:num>
  <w:num w:numId="15" w16cid:durableId="2025545289">
    <w:abstractNumId w:val="9"/>
  </w:num>
  <w:num w:numId="16" w16cid:durableId="1820607167">
    <w:abstractNumId w:val="35"/>
  </w:num>
  <w:num w:numId="17" w16cid:durableId="1352994727">
    <w:abstractNumId w:val="26"/>
  </w:num>
  <w:num w:numId="18" w16cid:durableId="850412408">
    <w:abstractNumId w:val="4"/>
  </w:num>
  <w:num w:numId="19" w16cid:durableId="113866751">
    <w:abstractNumId w:val="19"/>
  </w:num>
  <w:num w:numId="20" w16cid:durableId="110765504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27033187">
    <w:abstractNumId w:val="21"/>
  </w:num>
  <w:num w:numId="22" w16cid:durableId="1627202472">
    <w:abstractNumId w:val="23"/>
  </w:num>
  <w:num w:numId="23" w16cid:durableId="278072909">
    <w:abstractNumId w:val="28"/>
  </w:num>
  <w:num w:numId="24" w16cid:durableId="1378236049">
    <w:abstractNumId w:val="20"/>
  </w:num>
  <w:num w:numId="25" w16cid:durableId="626736510">
    <w:abstractNumId w:val="5"/>
  </w:num>
  <w:num w:numId="26" w16cid:durableId="1242835956">
    <w:abstractNumId w:val="13"/>
  </w:num>
  <w:num w:numId="27" w16cid:durableId="1901134981">
    <w:abstractNumId w:val="2"/>
  </w:num>
  <w:num w:numId="28" w16cid:durableId="377168026">
    <w:abstractNumId w:val="37"/>
  </w:num>
  <w:num w:numId="29" w16cid:durableId="2013950997">
    <w:abstractNumId w:val="15"/>
  </w:num>
  <w:num w:numId="30" w16cid:durableId="434641383">
    <w:abstractNumId w:val="27"/>
  </w:num>
  <w:num w:numId="31" w16cid:durableId="1958442182">
    <w:abstractNumId w:val="40"/>
  </w:num>
  <w:num w:numId="32" w16cid:durableId="314188114">
    <w:abstractNumId w:val="25"/>
  </w:num>
  <w:num w:numId="33" w16cid:durableId="2007976159">
    <w:abstractNumId w:val="10"/>
  </w:num>
  <w:num w:numId="34" w16cid:durableId="1188763017">
    <w:abstractNumId w:val="16"/>
  </w:num>
  <w:num w:numId="35" w16cid:durableId="1825975306">
    <w:abstractNumId w:val="11"/>
  </w:num>
  <w:num w:numId="36" w16cid:durableId="629356949">
    <w:abstractNumId w:val="18"/>
  </w:num>
  <w:num w:numId="37" w16cid:durableId="1055740391">
    <w:abstractNumId w:val="8"/>
  </w:num>
  <w:num w:numId="38" w16cid:durableId="1254360729">
    <w:abstractNumId w:val="12"/>
  </w:num>
  <w:num w:numId="39" w16cid:durableId="1451896331">
    <w:abstractNumId w:val="34"/>
  </w:num>
  <w:num w:numId="40" w16cid:durableId="290479182">
    <w:abstractNumId w:val="31"/>
  </w:num>
  <w:num w:numId="41" w16cid:durableId="18796566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F"/>
    <w:rsid w:val="000042CF"/>
    <w:rsid w:val="000044EF"/>
    <w:rsid w:val="00006F1C"/>
    <w:rsid w:val="00007B69"/>
    <w:rsid w:val="000119EB"/>
    <w:rsid w:val="0001460B"/>
    <w:rsid w:val="00015610"/>
    <w:rsid w:val="000168F7"/>
    <w:rsid w:val="00017AE7"/>
    <w:rsid w:val="00026565"/>
    <w:rsid w:val="00027048"/>
    <w:rsid w:val="0002783A"/>
    <w:rsid w:val="0003224D"/>
    <w:rsid w:val="000330C6"/>
    <w:rsid w:val="00033322"/>
    <w:rsid w:val="00033852"/>
    <w:rsid w:val="00035228"/>
    <w:rsid w:val="00035F60"/>
    <w:rsid w:val="00040BAB"/>
    <w:rsid w:val="00040DDA"/>
    <w:rsid w:val="00043026"/>
    <w:rsid w:val="0004382C"/>
    <w:rsid w:val="000467F2"/>
    <w:rsid w:val="0005042E"/>
    <w:rsid w:val="00051377"/>
    <w:rsid w:val="000517D7"/>
    <w:rsid w:val="00053A31"/>
    <w:rsid w:val="00055385"/>
    <w:rsid w:val="00055F2C"/>
    <w:rsid w:val="00056392"/>
    <w:rsid w:val="00060173"/>
    <w:rsid w:val="0006041A"/>
    <w:rsid w:val="000612B3"/>
    <w:rsid w:val="00063DBA"/>
    <w:rsid w:val="000642A2"/>
    <w:rsid w:val="00066400"/>
    <w:rsid w:val="0006704B"/>
    <w:rsid w:val="00067722"/>
    <w:rsid w:val="00067DC9"/>
    <w:rsid w:val="00070CA2"/>
    <w:rsid w:val="000732E8"/>
    <w:rsid w:val="00073583"/>
    <w:rsid w:val="0007676B"/>
    <w:rsid w:val="0007737D"/>
    <w:rsid w:val="0008053C"/>
    <w:rsid w:val="000818B0"/>
    <w:rsid w:val="000850C1"/>
    <w:rsid w:val="00090C6B"/>
    <w:rsid w:val="0009352E"/>
    <w:rsid w:val="000976E5"/>
    <w:rsid w:val="000A010C"/>
    <w:rsid w:val="000A0480"/>
    <w:rsid w:val="000A22FD"/>
    <w:rsid w:val="000A4738"/>
    <w:rsid w:val="000A67DF"/>
    <w:rsid w:val="000A7F88"/>
    <w:rsid w:val="000B386E"/>
    <w:rsid w:val="000C1ACF"/>
    <w:rsid w:val="000C2A85"/>
    <w:rsid w:val="000C3D51"/>
    <w:rsid w:val="000C3DDB"/>
    <w:rsid w:val="000C73AD"/>
    <w:rsid w:val="000C758A"/>
    <w:rsid w:val="000D11BD"/>
    <w:rsid w:val="000E0714"/>
    <w:rsid w:val="000E1CB1"/>
    <w:rsid w:val="000E45F5"/>
    <w:rsid w:val="000F47DD"/>
    <w:rsid w:val="000F57BF"/>
    <w:rsid w:val="00100463"/>
    <w:rsid w:val="00100FB5"/>
    <w:rsid w:val="00101FC5"/>
    <w:rsid w:val="001028F4"/>
    <w:rsid w:val="00103931"/>
    <w:rsid w:val="00103ECB"/>
    <w:rsid w:val="00104669"/>
    <w:rsid w:val="001059F7"/>
    <w:rsid w:val="00106DC8"/>
    <w:rsid w:val="00111C39"/>
    <w:rsid w:val="00112DA0"/>
    <w:rsid w:val="00113103"/>
    <w:rsid w:val="001179A4"/>
    <w:rsid w:val="00117A3A"/>
    <w:rsid w:val="00117AE3"/>
    <w:rsid w:val="0012099A"/>
    <w:rsid w:val="00126B28"/>
    <w:rsid w:val="00130D78"/>
    <w:rsid w:val="00131284"/>
    <w:rsid w:val="00131FD0"/>
    <w:rsid w:val="00132519"/>
    <w:rsid w:val="0013629D"/>
    <w:rsid w:val="00145495"/>
    <w:rsid w:val="00147220"/>
    <w:rsid w:val="001508A8"/>
    <w:rsid w:val="00150C6D"/>
    <w:rsid w:val="00151FE9"/>
    <w:rsid w:val="0015337A"/>
    <w:rsid w:val="00155099"/>
    <w:rsid w:val="001559D5"/>
    <w:rsid w:val="00155F22"/>
    <w:rsid w:val="00156364"/>
    <w:rsid w:val="00156AE7"/>
    <w:rsid w:val="00162675"/>
    <w:rsid w:val="00163717"/>
    <w:rsid w:val="00164443"/>
    <w:rsid w:val="00171529"/>
    <w:rsid w:val="00177C82"/>
    <w:rsid w:val="001807AE"/>
    <w:rsid w:val="00182B7E"/>
    <w:rsid w:val="00183C11"/>
    <w:rsid w:val="00183C95"/>
    <w:rsid w:val="00184680"/>
    <w:rsid w:val="00185A8C"/>
    <w:rsid w:val="001867F8"/>
    <w:rsid w:val="001978B0"/>
    <w:rsid w:val="001A0DE4"/>
    <w:rsid w:val="001A15CA"/>
    <w:rsid w:val="001A44EC"/>
    <w:rsid w:val="001B00EF"/>
    <w:rsid w:val="001B0744"/>
    <w:rsid w:val="001B4A48"/>
    <w:rsid w:val="001B5059"/>
    <w:rsid w:val="001B5C50"/>
    <w:rsid w:val="001B6D13"/>
    <w:rsid w:val="001C23B5"/>
    <w:rsid w:val="001C309C"/>
    <w:rsid w:val="001C3344"/>
    <w:rsid w:val="001C3CE1"/>
    <w:rsid w:val="001C5A77"/>
    <w:rsid w:val="001C5D8F"/>
    <w:rsid w:val="001C6A27"/>
    <w:rsid w:val="001C7348"/>
    <w:rsid w:val="001C7431"/>
    <w:rsid w:val="001D3600"/>
    <w:rsid w:val="001D4B85"/>
    <w:rsid w:val="001D5C0E"/>
    <w:rsid w:val="001E0D64"/>
    <w:rsid w:val="001E168A"/>
    <w:rsid w:val="001E5C6A"/>
    <w:rsid w:val="001F1FAD"/>
    <w:rsid w:val="001F4823"/>
    <w:rsid w:val="0020374F"/>
    <w:rsid w:val="002044C8"/>
    <w:rsid w:val="00205D8D"/>
    <w:rsid w:val="00207890"/>
    <w:rsid w:val="00210312"/>
    <w:rsid w:val="002137D5"/>
    <w:rsid w:val="00213BA6"/>
    <w:rsid w:val="002159F8"/>
    <w:rsid w:val="00216BD5"/>
    <w:rsid w:val="002200AC"/>
    <w:rsid w:val="00220567"/>
    <w:rsid w:val="00222106"/>
    <w:rsid w:val="002222C2"/>
    <w:rsid w:val="00224DF3"/>
    <w:rsid w:val="00225DC4"/>
    <w:rsid w:val="0023096F"/>
    <w:rsid w:val="002315CD"/>
    <w:rsid w:val="00233401"/>
    <w:rsid w:val="002337D4"/>
    <w:rsid w:val="00233D6B"/>
    <w:rsid w:val="002347DF"/>
    <w:rsid w:val="00235CB5"/>
    <w:rsid w:val="00236F3F"/>
    <w:rsid w:val="002400A2"/>
    <w:rsid w:val="002415FD"/>
    <w:rsid w:val="00241940"/>
    <w:rsid w:val="00241E18"/>
    <w:rsid w:val="00242567"/>
    <w:rsid w:val="00242FA0"/>
    <w:rsid w:val="0024425C"/>
    <w:rsid w:val="002467E3"/>
    <w:rsid w:val="00255AB6"/>
    <w:rsid w:val="00255EC5"/>
    <w:rsid w:val="00261DBE"/>
    <w:rsid w:val="0026226D"/>
    <w:rsid w:val="00264C6F"/>
    <w:rsid w:val="00264DDC"/>
    <w:rsid w:val="002650A0"/>
    <w:rsid w:val="002662C9"/>
    <w:rsid w:val="00270CDA"/>
    <w:rsid w:val="00273647"/>
    <w:rsid w:val="00275765"/>
    <w:rsid w:val="00276626"/>
    <w:rsid w:val="002862F9"/>
    <w:rsid w:val="0029007F"/>
    <w:rsid w:val="0029184D"/>
    <w:rsid w:val="00292D3C"/>
    <w:rsid w:val="00296BA0"/>
    <w:rsid w:val="002A1D15"/>
    <w:rsid w:val="002A22EB"/>
    <w:rsid w:val="002A64F2"/>
    <w:rsid w:val="002A7CF8"/>
    <w:rsid w:val="002B2C53"/>
    <w:rsid w:val="002B2CFF"/>
    <w:rsid w:val="002B3A7D"/>
    <w:rsid w:val="002B46E9"/>
    <w:rsid w:val="002B5346"/>
    <w:rsid w:val="002B6EB1"/>
    <w:rsid w:val="002B6FCC"/>
    <w:rsid w:val="002C3F6F"/>
    <w:rsid w:val="002C6EA1"/>
    <w:rsid w:val="002C6ECC"/>
    <w:rsid w:val="002D022E"/>
    <w:rsid w:val="002D053F"/>
    <w:rsid w:val="002D0C03"/>
    <w:rsid w:val="002D2D62"/>
    <w:rsid w:val="002D306A"/>
    <w:rsid w:val="002D38FD"/>
    <w:rsid w:val="002D6FAD"/>
    <w:rsid w:val="002F1FEF"/>
    <w:rsid w:val="002F38E2"/>
    <w:rsid w:val="002F534A"/>
    <w:rsid w:val="002F6969"/>
    <w:rsid w:val="002F7A01"/>
    <w:rsid w:val="003036F7"/>
    <w:rsid w:val="00304B1C"/>
    <w:rsid w:val="003054A3"/>
    <w:rsid w:val="00307BCC"/>
    <w:rsid w:val="00310529"/>
    <w:rsid w:val="00310D12"/>
    <w:rsid w:val="003119CF"/>
    <w:rsid w:val="00312167"/>
    <w:rsid w:val="003172E5"/>
    <w:rsid w:val="003215D9"/>
    <w:rsid w:val="00325248"/>
    <w:rsid w:val="00327706"/>
    <w:rsid w:val="00332EE5"/>
    <w:rsid w:val="003354D0"/>
    <w:rsid w:val="00340257"/>
    <w:rsid w:val="00340AEB"/>
    <w:rsid w:val="00345A19"/>
    <w:rsid w:val="00345A92"/>
    <w:rsid w:val="00345D06"/>
    <w:rsid w:val="003522FD"/>
    <w:rsid w:val="00357A81"/>
    <w:rsid w:val="003617A8"/>
    <w:rsid w:val="00361969"/>
    <w:rsid w:val="00362743"/>
    <w:rsid w:val="003631D0"/>
    <w:rsid w:val="00363768"/>
    <w:rsid w:val="003652A0"/>
    <w:rsid w:val="00371FA1"/>
    <w:rsid w:val="00374B4E"/>
    <w:rsid w:val="0038155C"/>
    <w:rsid w:val="00382010"/>
    <w:rsid w:val="0038272E"/>
    <w:rsid w:val="00387D3B"/>
    <w:rsid w:val="00391028"/>
    <w:rsid w:val="003957B1"/>
    <w:rsid w:val="003A0467"/>
    <w:rsid w:val="003A0F64"/>
    <w:rsid w:val="003A1745"/>
    <w:rsid w:val="003A4E87"/>
    <w:rsid w:val="003A57C4"/>
    <w:rsid w:val="003A5C00"/>
    <w:rsid w:val="003A7F67"/>
    <w:rsid w:val="003B1704"/>
    <w:rsid w:val="003B35D0"/>
    <w:rsid w:val="003B6AF0"/>
    <w:rsid w:val="003B76D7"/>
    <w:rsid w:val="003B794D"/>
    <w:rsid w:val="003C21CC"/>
    <w:rsid w:val="003C279F"/>
    <w:rsid w:val="003C3E09"/>
    <w:rsid w:val="003C47BF"/>
    <w:rsid w:val="003C5457"/>
    <w:rsid w:val="003D41A8"/>
    <w:rsid w:val="003D4332"/>
    <w:rsid w:val="003D7A7C"/>
    <w:rsid w:val="003E771F"/>
    <w:rsid w:val="003F4E91"/>
    <w:rsid w:val="00401E8D"/>
    <w:rsid w:val="0040654B"/>
    <w:rsid w:val="00407702"/>
    <w:rsid w:val="00407739"/>
    <w:rsid w:val="0040789E"/>
    <w:rsid w:val="0040796B"/>
    <w:rsid w:val="0041341B"/>
    <w:rsid w:val="00420288"/>
    <w:rsid w:val="0042170B"/>
    <w:rsid w:val="004233B6"/>
    <w:rsid w:val="0042418A"/>
    <w:rsid w:val="00424503"/>
    <w:rsid w:val="004249B4"/>
    <w:rsid w:val="00424D9F"/>
    <w:rsid w:val="00424DC7"/>
    <w:rsid w:val="00425380"/>
    <w:rsid w:val="00425A91"/>
    <w:rsid w:val="00426D53"/>
    <w:rsid w:val="00431ECD"/>
    <w:rsid w:val="00432249"/>
    <w:rsid w:val="00434E40"/>
    <w:rsid w:val="00437792"/>
    <w:rsid w:val="00442404"/>
    <w:rsid w:val="00442834"/>
    <w:rsid w:val="00444B44"/>
    <w:rsid w:val="00446109"/>
    <w:rsid w:val="00446145"/>
    <w:rsid w:val="00451AD5"/>
    <w:rsid w:val="00454241"/>
    <w:rsid w:val="00454C19"/>
    <w:rsid w:val="00457D4C"/>
    <w:rsid w:val="004600B7"/>
    <w:rsid w:val="0046065D"/>
    <w:rsid w:val="00471040"/>
    <w:rsid w:val="0047480B"/>
    <w:rsid w:val="004755C5"/>
    <w:rsid w:val="00475E72"/>
    <w:rsid w:val="00475EBC"/>
    <w:rsid w:val="00487323"/>
    <w:rsid w:val="00491CDE"/>
    <w:rsid w:val="00492A1D"/>
    <w:rsid w:val="00493B0B"/>
    <w:rsid w:val="00494E9F"/>
    <w:rsid w:val="00497C66"/>
    <w:rsid w:val="004A1E67"/>
    <w:rsid w:val="004A2942"/>
    <w:rsid w:val="004A3DED"/>
    <w:rsid w:val="004A5AF0"/>
    <w:rsid w:val="004B0259"/>
    <w:rsid w:val="004B13D8"/>
    <w:rsid w:val="004B29EB"/>
    <w:rsid w:val="004B2FF9"/>
    <w:rsid w:val="004B5F51"/>
    <w:rsid w:val="004B6394"/>
    <w:rsid w:val="004B724C"/>
    <w:rsid w:val="004C219F"/>
    <w:rsid w:val="004C23E0"/>
    <w:rsid w:val="004C5679"/>
    <w:rsid w:val="004C74B1"/>
    <w:rsid w:val="004D2C35"/>
    <w:rsid w:val="004D3991"/>
    <w:rsid w:val="004D7281"/>
    <w:rsid w:val="004E3498"/>
    <w:rsid w:val="004E5FA4"/>
    <w:rsid w:val="004F177D"/>
    <w:rsid w:val="004F3FB7"/>
    <w:rsid w:val="004F5260"/>
    <w:rsid w:val="004F67B4"/>
    <w:rsid w:val="004F69F7"/>
    <w:rsid w:val="004F762D"/>
    <w:rsid w:val="005017FE"/>
    <w:rsid w:val="0050209A"/>
    <w:rsid w:val="00504512"/>
    <w:rsid w:val="005119BA"/>
    <w:rsid w:val="00512787"/>
    <w:rsid w:val="005134F0"/>
    <w:rsid w:val="00515191"/>
    <w:rsid w:val="00515980"/>
    <w:rsid w:val="005202D9"/>
    <w:rsid w:val="005236B0"/>
    <w:rsid w:val="005279F9"/>
    <w:rsid w:val="00531D47"/>
    <w:rsid w:val="00534C67"/>
    <w:rsid w:val="00542FD9"/>
    <w:rsid w:val="00543F9E"/>
    <w:rsid w:val="005447E2"/>
    <w:rsid w:val="00544E5C"/>
    <w:rsid w:val="00545F32"/>
    <w:rsid w:val="005464DE"/>
    <w:rsid w:val="005609C3"/>
    <w:rsid w:val="005617D6"/>
    <w:rsid w:val="00561C64"/>
    <w:rsid w:val="00564448"/>
    <w:rsid w:val="00566D84"/>
    <w:rsid w:val="005703F8"/>
    <w:rsid w:val="005717A8"/>
    <w:rsid w:val="00571E3C"/>
    <w:rsid w:val="00573413"/>
    <w:rsid w:val="005734C8"/>
    <w:rsid w:val="00575F06"/>
    <w:rsid w:val="00580ADF"/>
    <w:rsid w:val="0058535B"/>
    <w:rsid w:val="00586217"/>
    <w:rsid w:val="00597500"/>
    <w:rsid w:val="005A05B5"/>
    <w:rsid w:val="005A0D73"/>
    <w:rsid w:val="005A1642"/>
    <w:rsid w:val="005B0087"/>
    <w:rsid w:val="005B0B75"/>
    <w:rsid w:val="005B1D63"/>
    <w:rsid w:val="005B1ECE"/>
    <w:rsid w:val="005B2C11"/>
    <w:rsid w:val="005B340E"/>
    <w:rsid w:val="005B3617"/>
    <w:rsid w:val="005B3C42"/>
    <w:rsid w:val="005B4FB3"/>
    <w:rsid w:val="005B5C4A"/>
    <w:rsid w:val="005C1CE2"/>
    <w:rsid w:val="005C23EC"/>
    <w:rsid w:val="005C5066"/>
    <w:rsid w:val="005D1D1E"/>
    <w:rsid w:val="005D51EA"/>
    <w:rsid w:val="005E0CE7"/>
    <w:rsid w:val="005E185B"/>
    <w:rsid w:val="005E1944"/>
    <w:rsid w:val="005E22CE"/>
    <w:rsid w:val="005E2C77"/>
    <w:rsid w:val="005E2EE3"/>
    <w:rsid w:val="005E3359"/>
    <w:rsid w:val="005E5B6B"/>
    <w:rsid w:val="005F26D9"/>
    <w:rsid w:val="005F2750"/>
    <w:rsid w:val="00601F58"/>
    <w:rsid w:val="00602AD0"/>
    <w:rsid w:val="00605FB1"/>
    <w:rsid w:val="00606DC4"/>
    <w:rsid w:val="00607602"/>
    <w:rsid w:val="00611218"/>
    <w:rsid w:val="00612D08"/>
    <w:rsid w:val="00613DAC"/>
    <w:rsid w:val="006178DC"/>
    <w:rsid w:val="00621E56"/>
    <w:rsid w:val="00626884"/>
    <w:rsid w:val="0062718D"/>
    <w:rsid w:val="00627440"/>
    <w:rsid w:val="00627D8E"/>
    <w:rsid w:val="0063171A"/>
    <w:rsid w:val="006323BF"/>
    <w:rsid w:val="0063759F"/>
    <w:rsid w:val="00640AD7"/>
    <w:rsid w:val="006417EB"/>
    <w:rsid w:val="006425B1"/>
    <w:rsid w:val="00642FA7"/>
    <w:rsid w:val="00651DC8"/>
    <w:rsid w:val="00652428"/>
    <w:rsid w:val="00654AC3"/>
    <w:rsid w:val="00656096"/>
    <w:rsid w:val="0065649C"/>
    <w:rsid w:val="00656834"/>
    <w:rsid w:val="006577A2"/>
    <w:rsid w:val="00660B54"/>
    <w:rsid w:val="006612E9"/>
    <w:rsid w:val="0066247B"/>
    <w:rsid w:val="00663B3D"/>
    <w:rsid w:val="00667017"/>
    <w:rsid w:val="006700B0"/>
    <w:rsid w:val="0067344C"/>
    <w:rsid w:val="00675D02"/>
    <w:rsid w:val="00675EB4"/>
    <w:rsid w:val="0068083E"/>
    <w:rsid w:val="00681116"/>
    <w:rsid w:val="0068158F"/>
    <w:rsid w:val="0068192B"/>
    <w:rsid w:val="00683075"/>
    <w:rsid w:val="00684C99"/>
    <w:rsid w:val="006905B7"/>
    <w:rsid w:val="00692127"/>
    <w:rsid w:val="00694DEA"/>
    <w:rsid w:val="006950E4"/>
    <w:rsid w:val="006A0929"/>
    <w:rsid w:val="006A2237"/>
    <w:rsid w:val="006A414F"/>
    <w:rsid w:val="006A4E5D"/>
    <w:rsid w:val="006B3357"/>
    <w:rsid w:val="006B4F03"/>
    <w:rsid w:val="006B668B"/>
    <w:rsid w:val="006C07C7"/>
    <w:rsid w:val="006C3F0E"/>
    <w:rsid w:val="006C4DC9"/>
    <w:rsid w:val="006D2057"/>
    <w:rsid w:val="006D5A11"/>
    <w:rsid w:val="006D5A44"/>
    <w:rsid w:val="006D7653"/>
    <w:rsid w:val="006E0DAA"/>
    <w:rsid w:val="006E2798"/>
    <w:rsid w:val="006E36F8"/>
    <w:rsid w:val="006E39DE"/>
    <w:rsid w:val="006E484D"/>
    <w:rsid w:val="006E5965"/>
    <w:rsid w:val="006F1841"/>
    <w:rsid w:val="006F24AB"/>
    <w:rsid w:val="006F4071"/>
    <w:rsid w:val="006F5EED"/>
    <w:rsid w:val="006F6868"/>
    <w:rsid w:val="00701BF9"/>
    <w:rsid w:val="00703A44"/>
    <w:rsid w:val="00704B87"/>
    <w:rsid w:val="00705BDC"/>
    <w:rsid w:val="00706AAF"/>
    <w:rsid w:val="00707BD1"/>
    <w:rsid w:val="007104A3"/>
    <w:rsid w:val="00712EAD"/>
    <w:rsid w:val="00714453"/>
    <w:rsid w:val="00716D17"/>
    <w:rsid w:val="00717C4B"/>
    <w:rsid w:val="00721863"/>
    <w:rsid w:val="00721868"/>
    <w:rsid w:val="00722966"/>
    <w:rsid w:val="00722F4A"/>
    <w:rsid w:val="007242B1"/>
    <w:rsid w:val="00726E2B"/>
    <w:rsid w:val="00732780"/>
    <w:rsid w:val="00732C06"/>
    <w:rsid w:val="00734A97"/>
    <w:rsid w:val="00742649"/>
    <w:rsid w:val="00744671"/>
    <w:rsid w:val="00747560"/>
    <w:rsid w:val="0075158A"/>
    <w:rsid w:val="00753FB2"/>
    <w:rsid w:val="0075457D"/>
    <w:rsid w:val="0075494F"/>
    <w:rsid w:val="00760482"/>
    <w:rsid w:val="007645BE"/>
    <w:rsid w:val="00766842"/>
    <w:rsid w:val="0077044C"/>
    <w:rsid w:val="007712F8"/>
    <w:rsid w:val="007733FD"/>
    <w:rsid w:val="00780BE4"/>
    <w:rsid w:val="00781E63"/>
    <w:rsid w:val="00785C1C"/>
    <w:rsid w:val="00787558"/>
    <w:rsid w:val="00787CD2"/>
    <w:rsid w:val="00792E3E"/>
    <w:rsid w:val="0079772E"/>
    <w:rsid w:val="007979A7"/>
    <w:rsid w:val="00797F83"/>
    <w:rsid w:val="007A1EB2"/>
    <w:rsid w:val="007A1ECC"/>
    <w:rsid w:val="007A25FE"/>
    <w:rsid w:val="007A4DCB"/>
    <w:rsid w:val="007A580B"/>
    <w:rsid w:val="007A6FB9"/>
    <w:rsid w:val="007B054D"/>
    <w:rsid w:val="007B0791"/>
    <w:rsid w:val="007B0BC2"/>
    <w:rsid w:val="007B223B"/>
    <w:rsid w:val="007B2386"/>
    <w:rsid w:val="007B4D27"/>
    <w:rsid w:val="007B5A0E"/>
    <w:rsid w:val="007C04FA"/>
    <w:rsid w:val="007C0517"/>
    <w:rsid w:val="007C3E9C"/>
    <w:rsid w:val="007C6DD4"/>
    <w:rsid w:val="007C7D8C"/>
    <w:rsid w:val="007D040B"/>
    <w:rsid w:val="007D1F87"/>
    <w:rsid w:val="007E1660"/>
    <w:rsid w:val="007E1B5E"/>
    <w:rsid w:val="007E1BCC"/>
    <w:rsid w:val="007E1C7C"/>
    <w:rsid w:val="007E270F"/>
    <w:rsid w:val="007E2BA7"/>
    <w:rsid w:val="007E3385"/>
    <w:rsid w:val="007E3BF8"/>
    <w:rsid w:val="007E48B2"/>
    <w:rsid w:val="007F09A6"/>
    <w:rsid w:val="007F0B1F"/>
    <w:rsid w:val="007F3F31"/>
    <w:rsid w:val="007F5230"/>
    <w:rsid w:val="007F59D4"/>
    <w:rsid w:val="00801BD6"/>
    <w:rsid w:val="00803645"/>
    <w:rsid w:val="0080457E"/>
    <w:rsid w:val="00805B50"/>
    <w:rsid w:val="00811019"/>
    <w:rsid w:val="00820A6B"/>
    <w:rsid w:val="00821859"/>
    <w:rsid w:val="008219FA"/>
    <w:rsid w:val="008222D6"/>
    <w:rsid w:val="0082234B"/>
    <w:rsid w:val="008223B3"/>
    <w:rsid w:val="00822C20"/>
    <w:rsid w:val="008251FF"/>
    <w:rsid w:val="008301CF"/>
    <w:rsid w:val="00831FC5"/>
    <w:rsid w:val="00835E52"/>
    <w:rsid w:val="0083715C"/>
    <w:rsid w:val="00842B76"/>
    <w:rsid w:val="00842BC5"/>
    <w:rsid w:val="0084329B"/>
    <w:rsid w:val="008439F0"/>
    <w:rsid w:val="008447A4"/>
    <w:rsid w:val="00844CAB"/>
    <w:rsid w:val="00845624"/>
    <w:rsid w:val="00846155"/>
    <w:rsid w:val="00846F8F"/>
    <w:rsid w:val="0085299E"/>
    <w:rsid w:val="00853830"/>
    <w:rsid w:val="008558DA"/>
    <w:rsid w:val="00855BFF"/>
    <w:rsid w:val="0085608C"/>
    <w:rsid w:val="00856D8C"/>
    <w:rsid w:val="00857EC9"/>
    <w:rsid w:val="00862CE5"/>
    <w:rsid w:val="008649FE"/>
    <w:rsid w:val="00870CF7"/>
    <w:rsid w:val="00872F33"/>
    <w:rsid w:val="00873A92"/>
    <w:rsid w:val="008741F6"/>
    <w:rsid w:val="008757B6"/>
    <w:rsid w:val="00876373"/>
    <w:rsid w:val="008775A2"/>
    <w:rsid w:val="00880756"/>
    <w:rsid w:val="00881656"/>
    <w:rsid w:val="00881698"/>
    <w:rsid w:val="00881E75"/>
    <w:rsid w:val="00885509"/>
    <w:rsid w:val="00892767"/>
    <w:rsid w:val="0089714B"/>
    <w:rsid w:val="00897DCA"/>
    <w:rsid w:val="008A035B"/>
    <w:rsid w:val="008A0A30"/>
    <w:rsid w:val="008A53ED"/>
    <w:rsid w:val="008A688B"/>
    <w:rsid w:val="008A7D6C"/>
    <w:rsid w:val="008A7DA9"/>
    <w:rsid w:val="008B02CA"/>
    <w:rsid w:val="008B1531"/>
    <w:rsid w:val="008B531A"/>
    <w:rsid w:val="008B7711"/>
    <w:rsid w:val="008C1BE8"/>
    <w:rsid w:val="008C46FE"/>
    <w:rsid w:val="008C4724"/>
    <w:rsid w:val="008C564F"/>
    <w:rsid w:val="008C625B"/>
    <w:rsid w:val="008C6926"/>
    <w:rsid w:val="008C7D88"/>
    <w:rsid w:val="008D30EC"/>
    <w:rsid w:val="008D4729"/>
    <w:rsid w:val="008E3B1F"/>
    <w:rsid w:val="008E5AAB"/>
    <w:rsid w:val="008E5B7A"/>
    <w:rsid w:val="008F19E9"/>
    <w:rsid w:val="008F1A89"/>
    <w:rsid w:val="008F257F"/>
    <w:rsid w:val="008F2F20"/>
    <w:rsid w:val="008F3025"/>
    <w:rsid w:val="008F43F0"/>
    <w:rsid w:val="008F7453"/>
    <w:rsid w:val="00901082"/>
    <w:rsid w:val="00907FAC"/>
    <w:rsid w:val="00915BD4"/>
    <w:rsid w:val="0091647A"/>
    <w:rsid w:val="00916B97"/>
    <w:rsid w:val="009170C5"/>
    <w:rsid w:val="009209C3"/>
    <w:rsid w:val="00922C73"/>
    <w:rsid w:val="00922E3E"/>
    <w:rsid w:val="00923485"/>
    <w:rsid w:val="009239FC"/>
    <w:rsid w:val="00924483"/>
    <w:rsid w:val="00924DF9"/>
    <w:rsid w:val="009261A5"/>
    <w:rsid w:val="0093342E"/>
    <w:rsid w:val="00934BB9"/>
    <w:rsid w:val="009366D2"/>
    <w:rsid w:val="00936CEC"/>
    <w:rsid w:val="00937CF3"/>
    <w:rsid w:val="009427E2"/>
    <w:rsid w:val="00943D34"/>
    <w:rsid w:val="00943D42"/>
    <w:rsid w:val="00945624"/>
    <w:rsid w:val="00945B14"/>
    <w:rsid w:val="00946AE9"/>
    <w:rsid w:val="00947990"/>
    <w:rsid w:val="00953B95"/>
    <w:rsid w:val="00962386"/>
    <w:rsid w:val="0096364D"/>
    <w:rsid w:val="00964B79"/>
    <w:rsid w:val="00970051"/>
    <w:rsid w:val="009709F3"/>
    <w:rsid w:val="00972DF0"/>
    <w:rsid w:val="00976B33"/>
    <w:rsid w:val="00981E40"/>
    <w:rsid w:val="0098305E"/>
    <w:rsid w:val="00986347"/>
    <w:rsid w:val="0098724B"/>
    <w:rsid w:val="00990EB1"/>
    <w:rsid w:val="00991384"/>
    <w:rsid w:val="00991BFF"/>
    <w:rsid w:val="00992583"/>
    <w:rsid w:val="00992B7F"/>
    <w:rsid w:val="0099312E"/>
    <w:rsid w:val="00994B70"/>
    <w:rsid w:val="009958C3"/>
    <w:rsid w:val="00997A32"/>
    <w:rsid w:val="009A04BE"/>
    <w:rsid w:val="009A2322"/>
    <w:rsid w:val="009A39BE"/>
    <w:rsid w:val="009B4ECA"/>
    <w:rsid w:val="009B4F73"/>
    <w:rsid w:val="009B639B"/>
    <w:rsid w:val="009B6D1D"/>
    <w:rsid w:val="009B7150"/>
    <w:rsid w:val="009B7F1A"/>
    <w:rsid w:val="009C0DBF"/>
    <w:rsid w:val="009D0C6F"/>
    <w:rsid w:val="009D2092"/>
    <w:rsid w:val="009D2817"/>
    <w:rsid w:val="009D4AE2"/>
    <w:rsid w:val="009D7D55"/>
    <w:rsid w:val="009E0F34"/>
    <w:rsid w:val="009E1FDF"/>
    <w:rsid w:val="009E3422"/>
    <w:rsid w:val="009E578E"/>
    <w:rsid w:val="009E6442"/>
    <w:rsid w:val="009F43F1"/>
    <w:rsid w:val="009F4545"/>
    <w:rsid w:val="009F6383"/>
    <w:rsid w:val="00A02785"/>
    <w:rsid w:val="00A041D7"/>
    <w:rsid w:val="00A07302"/>
    <w:rsid w:val="00A1272A"/>
    <w:rsid w:val="00A16063"/>
    <w:rsid w:val="00A1716D"/>
    <w:rsid w:val="00A20910"/>
    <w:rsid w:val="00A21E25"/>
    <w:rsid w:val="00A24962"/>
    <w:rsid w:val="00A26513"/>
    <w:rsid w:val="00A270A1"/>
    <w:rsid w:val="00A31622"/>
    <w:rsid w:val="00A34718"/>
    <w:rsid w:val="00A364B3"/>
    <w:rsid w:val="00A370BD"/>
    <w:rsid w:val="00A375F8"/>
    <w:rsid w:val="00A5048C"/>
    <w:rsid w:val="00A53996"/>
    <w:rsid w:val="00A55172"/>
    <w:rsid w:val="00A55497"/>
    <w:rsid w:val="00A555E4"/>
    <w:rsid w:val="00A557A0"/>
    <w:rsid w:val="00A560B9"/>
    <w:rsid w:val="00A57F31"/>
    <w:rsid w:val="00A60F3B"/>
    <w:rsid w:val="00A62969"/>
    <w:rsid w:val="00A634CE"/>
    <w:rsid w:val="00A63581"/>
    <w:rsid w:val="00A63F65"/>
    <w:rsid w:val="00A67466"/>
    <w:rsid w:val="00A720DC"/>
    <w:rsid w:val="00A7365F"/>
    <w:rsid w:val="00A77145"/>
    <w:rsid w:val="00A821F3"/>
    <w:rsid w:val="00A84A37"/>
    <w:rsid w:val="00A8562E"/>
    <w:rsid w:val="00A86E02"/>
    <w:rsid w:val="00A91409"/>
    <w:rsid w:val="00A914D8"/>
    <w:rsid w:val="00A91547"/>
    <w:rsid w:val="00A953F4"/>
    <w:rsid w:val="00A95FC7"/>
    <w:rsid w:val="00AA06B4"/>
    <w:rsid w:val="00AA0F71"/>
    <w:rsid w:val="00AA1438"/>
    <w:rsid w:val="00AA2C33"/>
    <w:rsid w:val="00AA6436"/>
    <w:rsid w:val="00AB1A39"/>
    <w:rsid w:val="00AB26FB"/>
    <w:rsid w:val="00AC04CB"/>
    <w:rsid w:val="00AC3900"/>
    <w:rsid w:val="00AC5E22"/>
    <w:rsid w:val="00AD0B0D"/>
    <w:rsid w:val="00AD18BA"/>
    <w:rsid w:val="00AD415E"/>
    <w:rsid w:val="00AE0EB0"/>
    <w:rsid w:val="00AE1027"/>
    <w:rsid w:val="00AF025A"/>
    <w:rsid w:val="00AF0E0E"/>
    <w:rsid w:val="00AF17A2"/>
    <w:rsid w:val="00AF437D"/>
    <w:rsid w:val="00AF6D12"/>
    <w:rsid w:val="00B02B79"/>
    <w:rsid w:val="00B06748"/>
    <w:rsid w:val="00B06A33"/>
    <w:rsid w:val="00B12321"/>
    <w:rsid w:val="00B13329"/>
    <w:rsid w:val="00B20C53"/>
    <w:rsid w:val="00B255E0"/>
    <w:rsid w:val="00B2726E"/>
    <w:rsid w:val="00B273D2"/>
    <w:rsid w:val="00B312FA"/>
    <w:rsid w:val="00B31A75"/>
    <w:rsid w:val="00B33CCE"/>
    <w:rsid w:val="00B376A6"/>
    <w:rsid w:val="00B50482"/>
    <w:rsid w:val="00B521CD"/>
    <w:rsid w:val="00B565E2"/>
    <w:rsid w:val="00B57E4F"/>
    <w:rsid w:val="00B72463"/>
    <w:rsid w:val="00B729D4"/>
    <w:rsid w:val="00B74542"/>
    <w:rsid w:val="00B77E21"/>
    <w:rsid w:val="00B802C1"/>
    <w:rsid w:val="00B80328"/>
    <w:rsid w:val="00B80FA7"/>
    <w:rsid w:val="00B81BB3"/>
    <w:rsid w:val="00B81FD5"/>
    <w:rsid w:val="00B82BC6"/>
    <w:rsid w:val="00B84FEE"/>
    <w:rsid w:val="00B8522D"/>
    <w:rsid w:val="00B86E99"/>
    <w:rsid w:val="00B92831"/>
    <w:rsid w:val="00B9401D"/>
    <w:rsid w:val="00B946F4"/>
    <w:rsid w:val="00B9560A"/>
    <w:rsid w:val="00BA348E"/>
    <w:rsid w:val="00BA3D03"/>
    <w:rsid w:val="00BA4274"/>
    <w:rsid w:val="00BA520E"/>
    <w:rsid w:val="00BA5C54"/>
    <w:rsid w:val="00BB04B4"/>
    <w:rsid w:val="00BB3028"/>
    <w:rsid w:val="00BB5E36"/>
    <w:rsid w:val="00BB5F1C"/>
    <w:rsid w:val="00BB6131"/>
    <w:rsid w:val="00BC00ED"/>
    <w:rsid w:val="00BC0389"/>
    <w:rsid w:val="00BC1410"/>
    <w:rsid w:val="00BC18C2"/>
    <w:rsid w:val="00BC3429"/>
    <w:rsid w:val="00BD0A3D"/>
    <w:rsid w:val="00BD1D73"/>
    <w:rsid w:val="00BD31DD"/>
    <w:rsid w:val="00BD4101"/>
    <w:rsid w:val="00BD4615"/>
    <w:rsid w:val="00BD4BD9"/>
    <w:rsid w:val="00BD4D2E"/>
    <w:rsid w:val="00BD689C"/>
    <w:rsid w:val="00BE030A"/>
    <w:rsid w:val="00BE1653"/>
    <w:rsid w:val="00BE182E"/>
    <w:rsid w:val="00BF25DB"/>
    <w:rsid w:val="00BF2C00"/>
    <w:rsid w:val="00BF3C23"/>
    <w:rsid w:val="00BF4AA7"/>
    <w:rsid w:val="00BF6526"/>
    <w:rsid w:val="00C0004A"/>
    <w:rsid w:val="00C013F7"/>
    <w:rsid w:val="00C05F08"/>
    <w:rsid w:val="00C06A53"/>
    <w:rsid w:val="00C06EC3"/>
    <w:rsid w:val="00C07DA5"/>
    <w:rsid w:val="00C11212"/>
    <w:rsid w:val="00C159DB"/>
    <w:rsid w:val="00C15B1D"/>
    <w:rsid w:val="00C16988"/>
    <w:rsid w:val="00C17F5A"/>
    <w:rsid w:val="00C20E2A"/>
    <w:rsid w:val="00C21639"/>
    <w:rsid w:val="00C21B65"/>
    <w:rsid w:val="00C22132"/>
    <w:rsid w:val="00C226CA"/>
    <w:rsid w:val="00C26A9F"/>
    <w:rsid w:val="00C27A7C"/>
    <w:rsid w:val="00C32DC8"/>
    <w:rsid w:val="00C33693"/>
    <w:rsid w:val="00C33C6E"/>
    <w:rsid w:val="00C36CF3"/>
    <w:rsid w:val="00C46AFC"/>
    <w:rsid w:val="00C47580"/>
    <w:rsid w:val="00C5062B"/>
    <w:rsid w:val="00C519DC"/>
    <w:rsid w:val="00C52105"/>
    <w:rsid w:val="00C5389F"/>
    <w:rsid w:val="00C54A65"/>
    <w:rsid w:val="00C57657"/>
    <w:rsid w:val="00C57988"/>
    <w:rsid w:val="00C610A2"/>
    <w:rsid w:val="00C66E52"/>
    <w:rsid w:val="00C80301"/>
    <w:rsid w:val="00C827F3"/>
    <w:rsid w:val="00C8693D"/>
    <w:rsid w:val="00C86C32"/>
    <w:rsid w:val="00C8715B"/>
    <w:rsid w:val="00C911C9"/>
    <w:rsid w:val="00C92130"/>
    <w:rsid w:val="00C9461D"/>
    <w:rsid w:val="00C96ADF"/>
    <w:rsid w:val="00CA2AFE"/>
    <w:rsid w:val="00CA405B"/>
    <w:rsid w:val="00CB224B"/>
    <w:rsid w:val="00CB4DBD"/>
    <w:rsid w:val="00CB6DEA"/>
    <w:rsid w:val="00CB7B59"/>
    <w:rsid w:val="00CB7B76"/>
    <w:rsid w:val="00CC2888"/>
    <w:rsid w:val="00CC2E6D"/>
    <w:rsid w:val="00CC3C53"/>
    <w:rsid w:val="00CC4E38"/>
    <w:rsid w:val="00CC5880"/>
    <w:rsid w:val="00CD38CF"/>
    <w:rsid w:val="00CD39A2"/>
    <w:rsid w:val="00CD4071"/>
    <w:rsid w:val="00CD4BF2"/>
    <w:rsid w:val="00CD6DB8"/>
    <w:rsid w:val="00CD6EAE"/>
    <w:rsid w:val="00CD7130"/>
    <w:rsid w:val="00CE7317"/>
    <w:rsid w:val="00CF2A0D"/>
    <w:rsid w:val="00CF2CBC"/>
    <w:rsid w:val="00CF4BB0"/>
    <w:rsid w:val="00CF4CB6"/>
    <w:rsid w:val="00CF5D05"/>
    <w:rsid w:val="00CF5E90"/>
    <w:rsid w:val="00CF6854"/>
    <w:rsid w:val="00CF7735"/>
    <w:rsid w:val="00D0178A"/>
    <w:rsid w:val="00D02F5E"/>
    <w:rsid w:val="00D05BE6"/>
    <w:rsid w:val="00D07668"/>
    <w:rsid w:val="00D07EBF"/>
    <w:rsid w:val="00D11960"/>
    <w:rsid w:val="00D12316"/>
    <w:rsid w:val="00D136C0"/>
    <w:rsid w:val="00D149FB"/>
    <w:rsid w:val="00D16079"/>
    <w:rsid w:val="00D16CC5"/>
    <w:rsid w:val="00D20B8F"/>
    <w:rsid w:val="00D21BC9"/>
    <w:rsid w:val="00D2522B"/>
    <w:rsid w:val="00D26A0F"/>
    <w:rsid w:val="00D27852"/>
    <w:rsid w:val="00D369B2"/>
    <w:rsid w:val="00D418DB"/>
    <w:rsid w:val="00D42D37"/>
    <w:rsid w:val="00D436E2"/>
    <w:rsid w:val="00D4547D"/>
    <w:rsid w:val="00D45CF7"/>
    <w:rsid w:val="00D511D9"/>
    <w:rsid w:val="00D51EDE"/>
    <w:rsid w:val="00D525C2"/>
    <w:rsid w:val="00D52B39"/>
    <w:rsid w:val="00D52EA6"/>
    <w:rsid w:val="00D5751E"/>
    <w:rsid w:val="00D57C67"/>
    <w:rsid w:val="00D60159"/>
    <w:rsid w:val="00D609F9"/>
    <w:rsid w:val="00D61EE1"/>
    <w:rsid w:val="00D6432A"/>
    <w:rsid w:val="00D651DD"/>
    <w:rsid w:val="00D72931"/>
    <w:rsid w:val="00D74A25"/>
    <w:rsid w:val="00D74EED"/>
    <w:rsid w:val="00D7786D"/>
    <w:rsid w:val="00D807AD"/>
    <w:rsid w:val="00D80FC2"/>
    <w:rsid w:val="00D812EC"/>
    <w:rsid w:val="00D84D09"/>
    <w:rsid w:val="00D850FE"/>
    <w:rsid w:val="00D864AB"/>
    <w:rsid w:val="00D87DCD"/>
    <w:rsid w:val="00D9199E"/>
    <w:rsid w:val="00D93D4A"/>
    <w:rsid w:val="00D94B7A"/>
    <w:rsid w:val="00D95686"/>
    <w:rsid w:val="00D95997"/>
    <w:rsid w:val="00D97D0C"/>
    <w:rsid w:val="00DA2E9E"/>
    <w:rsid w:val="00DA3D36"/>
    <w:rsid w:val="00DA424F"/>
    <w:rsid w:val="00DA449A"/>
    <w:rsid w:val="00DA61ED"/>
    <w:rsid w:val="00DA6A35"/>
    <w:rsid w:val="00DC0CEC"/>
    <w:rsid w:val="00DD3E72"/>
    <w:rsid w:val="00DD43EE"/>
    <w:rsid w:val="00DD7209"/>
    <w:rsid w:val="00DD731A"/>
    <w:rsid w:val="00DE015E"/>
    <w:rsid w:val="00DE0B50"/>
    <w:rsid w:val="00DE10FC"/>
    <w:rsid w:val="00DE2C37"/>
    <w:rsid w:val="00DE46F9"/>
    <w:rsid w:val="00DE5C04"/>
    <w:rsid w:val="00DF486C"/>
    <w:rsid w:val="00DF7EAB"/>
    <w:rsid w:val="00DF7EC3"/>
    <w:rsid w:val="00E040C3"/>
    <w:rsid w:val="00E119BC"/>
    <w:rsid w:val="00E13876"/>
    <w:rsid w:val="00E167E4"/>
    <w:rsid w:val="00E202E8"/>
    <w:rsid w:val="00E225BE"/>
    <w:rsid w:val="00E22629"/>
    <w:rsid w:val="00E23653"/>
    <w:rsid w:val="00E240EB"/>
    <w:rsid w:val="00E25A6C"/>
    <w:rsid w:val="00E27508"/>
    <w:rsid w:val="00E37D7F"/>
    <w:rsid w:val="00E41EF2"/>
    <w:rsid w:val="00E42086"/>
    <w:rsid w:val="00E42337"/>
    <w:rsid w:val="00E444FA"/>
    <w:rsid w:val="00E5209F"/>
    <w:rsid w:val="00E55B0A"/>
    <w:rsid w:val="00E63411"/>
    <w:rsid w:val="00E677E9"/>
    <w:rsid w:val="00E70354"/>
    <w:rsid w:val="00E712C1"/>
    <w:rsid w:val="00E72850"/>
    <w:rsid w:val="00E72D51"/>
    <w:rsid w:val="00E74150"/>
    <w:rsid w:val="00E76B1E"/>
    <w:rsid w:val="00E77C1D"/>
    <w:rsid w:val="00E854B4"/>
    <w:rsid w:val="00E968AA"/>
    <w:rsid w:val="00EA0699"/>
    <w:rsid w:val="00EA1653"/>
    <w:rsid w:val="00EA3ED5"/>
    <w:rsid w:val="00EA4D63"/>
    <w:rsid w:val="00EA54A0"/>
    <w:rsid w:val="00EA5A41"/>
    <w:rsid w:val="00EA6DDF"/>
    <w:rsid w:val="00EB0B36"/>
    <w:rsid w:val="00EB12D3"/>
    <w:rsid w:val="00EB613E"/>
    <w:rsid w:val="00EC3268"/>
    <w:rsid w:val="00EC42A8"/>
    <w:rsid w:val="00EC4AEE"/>
    <w:rsid w:val="00EC56EF"/>
    <w:rsid w:val="00EC77F9"/>
    <w:rsid w:val="00ED02D8"/>
    <w:rsid w:val="00ED0AED"/>
    <w:rsid w:val="00ED1609"/>
    <w:rsid w:val="00ED19C7"/>
    <w:rsid w:val="00ED2418"/>
    <w:rsid w:val="00ED3B97"/>
    <w:rsid w:val="00ED5372"/>
    <w:rsid w:val="00ED6681"/>
    <w:rsid w:val="00EE0BA8"/>
    <w:rsid w:val="00EE26C1"/>
    <w:rsid w:val="00EE7275"/>
    <w:rsid w:val="00EF09D4"/>
    <w:rsid w:val="00EF1E3A"/>
    <w:rsid w:val="00EF4EE8"/>
    <w:rsid w:val="00EF7303"/>
    <w:rsid w:val="00F01681"/>
    <w:rsid w:val="00F026D5"/>
    <w:rsid w:val="00F0547A"/>
    <w:rsid w:val="00F06479"/>
    <w:rsid w:val="00F06803"/>
    <w:rsid w:val="00F0707B"/>
    <w:rsid w:val="00F109B6"/>
    <w:rsid w:val="00F10EE6"/>
    <w:rsid w:val="00F1285F"/>
    <w:rsid w:val="00F1378B"/>
    <w:rsid w:val="00F15970"/>
    <w:rsid w:val="00F16BC3"/>
    <w:rsid w:val="00F17986"/>
    <w:rsid w:val="00F23523"/>
    <w:rsid w:val="00F2518B"/>
    <w:rsid w:val="00F25405"/>
    <w:rsid w:val="00F32B50"/>
    <w:rsid w:val="00F3717B"/>
    <w:rsid w:val="00F4251D"/>
    <w:rsid w:val="00F428F1"/>
    <w:rsid w:val="00F45613"/>
    <w:rsid w:val="00F46F2B"/>
    <w:rsid w:val="00F51820"/>
    <w:rsid w:val="00F519D8"/>
    <w:rsid w:val="00F5289B"/>
    <w:rsid w:val="00F54AE6"/>
    <w:rsid w:val="00F61F7E"/>
    <w:rsid w:val="00F620FE"/>
    <w:rsid w:val="00F633D1"/>
    <w:rsid w:val="00F65349"/>
    <w:rsid w:val="00F66471"/>
    <w:rsid w:val="00F67EA6"/>
    <w:rsid w:val="00F73884"/>
    <w:rsid w:val="00F73A91"/>
    <w:rsid w:val="00F746EF"/>
    <w:rsid w:val="00F7521D"/>
    <w:rsid w:val="00F76AF6"/>
    <w:rsid w:val="00F85822"/>
    <w:rsid w:val="00F92EFF"/>
    <w:rsid w:val="00F9607D"/>
    <w:rsid w:val="00F964C5"/>
    <w:rsid w:val="00FA13C4"/>
    <w:rsid w:val="00FA3430"/>
    <w:rsid w:val="00FA7562"/>
    <w:rsid w:val="00FB340F"/>
    <w:rsid w:val="00FB4441"/>
    <w:rsid w:val="00FB4D24"/>
    <w:rsid w:val="00FB4E7F"/>
    <w:rsid w:val="00FB536D"/>
    <w:rsid w:val="00FC28C3"/>
    <w:rsid w:val="00FC3C5B"/>
    <w:rsid w:val="00FC44B0"/>
    <w:rsid w:val="00FC563A"/>
    <w:rsid w:val="00FC67DA"/>
    <w:rsid w:val="00FD1776"/>
    <w:rsid w:val="00FD3AF3"/>
    <w:rsid w:val="00FD4DDA"/>
    <w:rsid w:val="00FD65AA"/>
    <w:rsid w:val="00FE0173"/>
    <w:rsid w:val="00FE05D9"/>
    <w:rsid w:val="00FE5B73"/>
    <w:rsid w:val="00FF0BF0"/>
    <w:rsid w:val="00FF1575"/>
    <w:rsid w:val="00FF5D12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30D71A"/>
  <w15:chartTrackingRefBased/>
  <w15:docId w15:val="{C551CE3A-60AF-446E-AEB7-420AF702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F0E"/>
    <w:rPr>
      <w:lang w:val="es-ES" w:eastAsia="es-ES"/>
    </w:rPr>
  </w:style>
  <w:style w:type="paragraph" w:styleId="Ttulo1">
    <w:name w:val="heading 1"/>
    <w:basedOn w:val="Normal"/>
    <w:next w:val="Normal"/>
    <w:qFormat/>
    <w:rsid w:val="007A1ECC"/>
    <w:pPr>
      <w:keepNext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A1ECC"/>
    <w:pPr>
      <w:keepNext/>
      <w:jc w:val="center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A1ECC"/>
    <w:pPr>
      <w:keepNext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A1ECC"/>
    <w:pPr>
      <w:keepNext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A1ECC"/>
    <w:pPr>
      <w:keepNext/>
      <w:jc w:val="both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7A1ECC"/>
    <w:pPr>
      <w:keepNext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05B50"/>
    <w:pPr>
      <w:keepNext/>
      <w:outlineLvl w:val="6"/>
    </w:pPr>
    <w:rPr>
      <w:b/>
      <w:sz w:val="24"/>
      <w:lang w:val="es-MX"/>
    </w:rPr>
  </w:style>
  <w:style w:type="paragraph" w:styleId="Ttulo8">
    <w:name w:val="heading 8"/>
    <w:basedOn w:val="Normal"/>
    <w:next w:val="Normal"/>
    <w:qFormat/>
    <w:rsid w:val="00805B50"/>
    <w:pPr>
      <w:keepNext/>
      <w:spacing w:line="360" w:lineRule="auto"/>
      <w:jc w:val="both"/>
      <w:outlineLvl w:val="7"/>
    </w:pPr>
    <w:rPr>
      <w:sz w:val="24"/>
      <w:lang w:val="es-MX"/>
    </w:rPr>
  </w:style>
  <w:style w:type="paragraph" w:styleId="Ttulo9">
    <w:name w:val="heading 9"/>
    <w:basedOn w:val="Normal"/>
    <w:next w:val="Normal"/>
    <w:qFormat/>
    <w:rsid w:val="00805B50"/>
    <w:pPr>
      <w:keepNext/>
      <w:jc w:val="both"/>
      <w:outlineLvl w:val="8"/>
    </w:pPr>
    <w:rPr>
      <w:rFonts w:ascii="Tahoma" w:hAnsi="Tahoma"/>
      <w:sz w:val="28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05B50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805B50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805B50"/>
    <w:rPr>
      <w:sz w:val="28"/>
      <w:lang w:val="es-MX"/>
    </w:rPr>
  </w:style>
  <w:style w:type="character" w:styleId="Hipervnculo">
    <w:name w:val="Hyperlink"/>
    <w:rsid w:val="007A1ECC"/>
    <w:rPr>
      <w:color w:val="0000FF"/>
      <w:u w:val="single"/>
    </w:rPr>
  </w:style>
  <w:style w:type="paragraph" w:styleId="Ttulo">
    <w:name w:val="Title"/>
    <w:basedOn w:val="Normal"/>
    <w:qFormat/>
    <w:rsid w:val="00805B50"/>
    <w:pPr>
      <w:jc w:val="center"/>
    </w:pPr>
    <w:rPr>
      <w:rFonts w:ascii="Arial" w:hAnsi="Arial" w:cs="Arial"/>
      <w:b/>
      <w:bCs/>
      <w:i/>
      <w:iCs/>
      <w:sz w:val="28"/>
      <w:szCs w:val="24"/>
    </w:rPr>
  </w:style>
  <w:style w:type="paragraph" w:styleId="Textoindependiente2">
    <w:name w:val="Body Text 2"/>
    <w:basedOn w:val="Normal"/>
    <w:rsid w:val="00805B50"/>
    <w:rPr>
      <w:rFonts w:ascii="Arial" w:hAnsi="Arial" w:cs="Arial"/>
      <w:i/>
      <w:iCs/>
      <w:sz w:val="24"/>
    </w:rPr>
  </w:style>
  <w:style w:type="character" w:styleId="Hipervnculovisitado">
    <w:name w:val="FollowedHyperlink"/>
    <w:rsid w:val="007A1ECC"/>
    <w:rPr>
      <w:color w:val="800080"/>
      <w:u w:val="single"/>
    </w:rPr>
  </w:style>
  <w:style w:type="paragraph" w:styleId="Subttulo">
    <w:name w:val="Subtitle"/>
    <w:basedOn w:val="Normal"/>
    <w:qFormat/>
    <w:rsid w:val="00805B50"/>
    <w:pPr>
      <w:jc w:val="both"/>
    </w:pPr>
    <w:rPr>
      <w:rFonts w:ascii="Arial" w:hAnsi="Arial" w:cs="Arial"/>
      <w:sz w:val="24"/>
    </w:rPr>
  </w:style>
  <w:style w:type="paragraph" w:styleId="Sangradetextonormal">
    <w:name w:val="Body Text Indent"/>
    <w:basedOn w:val="Normal"/>
    <w:rsid w:val="00805B50"/>
    <w:pPr>
      <w:ind w:left="360"/>
      <w:jc w:val="both"/>
    </w:pPr>
    <w:rPr>
      <w:rFonts w:ascii="Arial" w:hAnsi="Arial" w:cs="Arial"/>
      <w:sz w:val="24"/>
    </w:rPr>
  </w:style>
  <w:style w:type="paragraph" w:styleId="Textoindependiente3">
    <w:name w:val="Body Text 3"/>
    <w:basedOn w:val="Normal"/>
    <w:rsid w:val="00805B50"/>
    <w:pPr>
      <w:spacing w:after="120"/>
    </w:pPr>
    <w:rPr>
      <w:sz w:val="16"/>
      <w:szCs w:val="16"/>
    </w:rPr>
  </w:style>
  <w:style w:type="paragraph" w:styleId="Saludo">
    <w:name w:val="Salutation"/>
    <w:basedOn w:val="Normal"/>
    <w:next w:val="Normal"/>
    <w:rsid w:val="00805B50"/>
    <w:rPr>
      <w:sz w:val="24"/>
      <w:szCs w:val="24"/>
    </w:rPr>
  </w:style>
  <w:style w:type="paragraph" w:styleId="Fecha">
    <w:name w:val="Date"/>
    <w:basedOn w:val="Normal"/>
    <w:next w:val="Normal"/>
    <w:rsid w:val="00805B50"/>
    <w:rPr>
      <w:rFonts w:ascii="Arial" w:hAnsi="Arial"/>
      <w:sz w:val="24"/>
      <w:lang w:val="es-ES_tradnl"/>
    </w:rPr>
  </w:style>
  <w:style w:type="table" w:styleId="Tablaweb3">
    <w:name w:val="Table Web 3"/>
    <w:basedOn w:val="Tablanormal"/>
    <w:rsid w:val="00B8032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7A1ECC"/>
    <w:tblPr>
      <w:tblBorders>
        <w:top w:val="single" w:sz="4" w:space="0" w:color="CC9966"/>
        <w:left w:val="single" w:sz="4" w:space="0" w:color="CC9966"/>
        <w:bottom w:val="single" w:sz="4" w:space="0" w:color="CC9966"/>
        <w:right w:val="single" w:sz="4" w:space="0" w:color="CC9966"/>
        <w:insideH w:val="single" w:sz="4" w:space="0" w:color="CC9966"/>
        <w:insideV w:val="single" w:sz="4" w:space="0" w:color="CC9966"/>
      </w:tblBorders>
    </w:tblPr>
  </w:style>
  <w:style w:type="paragraph" w:customStyle="1" w:styleId="CharChar1">
    <w:name w:val="Char Char1"/>
    <w:basedOn w:val="Normal"/>
    <w:rsid w:val="00C519DC"/>
    <w:pPr>
      <w:overflowPunct w:val="0"/>
      <w:autoSpaceDE w:val="0"/>
      <w:autoSpaceDN w:val="0"/>
      <w:adjustRightInd w:val="0"/>
      <w:spacing w:after="160" w:line="240" w:lineRule="exact"/>
      <w:textAlignment w:val="baseline"/>
    </w:pPr>
    <w:rPr>
      <w:rFonts w:ascii="Verdana" w:hAnsi="Verdana"/>
      <w:lang w:val="en-US" w:eastAsia="en-US"/>
    </w:rPr>
  </w:style>
  <w:style w:type="paragraph" w:styleId="Textodeglobo">
    <w:name w:val="Balloon Text"/>
    <w:basedOn w:val="Normal"/>
    <w:semiHidden/>
    <w:rsid w:val="00DE015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F25405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0C3DDB"/>
    <w:pPr>
      <w:ind w:left="708"/>
    </w:pPr>
  </w:style>
  <w:style w:type="table" w:styleId="Tablaconcuadrcula">
    <w:name w:val="Table Grid"/>
    <w:basedOn w:val="Tablanormal"/>
    <w:rsid w:val="0042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6B3357"/>
    <w:rPr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7.png"/><Relationship Id="rId14" Type="http://schemas.openxmlformats.org/officeDocument/2006/relationships/image" Target="media/image8.gi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franco\Desktop\Documentos%20GAIPD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B2AA2-953F-4CB7-A37F-E6BD96E32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Documentos GAIPDP.dot</Template>
  <TotalTime>0</TotalTime>
  <Pages>1</Pages>
  <Words>305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PBL-001</vt:lpstr>
    </vt:vector>
  </TitlesOfParts>
  <Company>Registraduria Nacional del Estado Civil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PBL-001</dc:title>
  <dc:subject/>
  <dc:creator>Marlon Franco B</dc:creator>
  <cp:keywords/>
  <cp:lastModifiedBy>Oscar Mauricio Mojica Sambrano</cp:lastModifiedBy>
  <cp:revision>2</cp:revision>
  <cp:lastPrinted>2015-01-21T21:59:00Z</cp:lastPrinted>
  <dcterms:created xsi:type="dcterms:W3CDTF">2026-08-06T16:10:00Z</dcterms:created>
  <dcterms:modified xsi:type="dcterms:W3CDTF">2026-08-06T16:10:00Z</dcterms:modified>
</cp:coreProperties>
</file>