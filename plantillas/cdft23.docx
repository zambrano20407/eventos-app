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"/>
        <w:gridCol w:w="421"/>
        <w:gridCol w:w="990"/>
        <w:gridCol w:w="851"/>
        <w:gridCol w:w="6"/>
        <w:gridCol w:w="428"/>
        <w:gridCol w:w="428"/>
        <w:gridCol w:w="1427"/>
        <w:gridCol w:w="554"/>
        <w:gridCol w:w="428"/>
        <w:gridCol w:w="1544"/>
        <w:gridCol w:w="155"/>
        <w:gridCol w:w="297"/>
        <w:gridCol w:w="141"/>
        <w:gridCol w:w="142"/>
        <w:gridCol w:w="284"/>
        <w:gridCol w:w="1984"/>
      </w:tblGrid>
      <w:tr w:rsidR="00E91D91" w:rsidRPr="00424D9F" w14:paraId="064868C6" w14:textId="77777777" w:rsidTr="00FC2201">
        <w:tc>
          <w:tcPr>
            <w:tcW w:w="104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9FC11EC" w14:textId="77777777" w:rsidR="00E91D91" w:rsidRPr="00FC2201" w:rsidRDefault="00E91D91" w:rsidP="00B57BB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TIPO DE SOLICITUD</w:t>
            </w:r>
          </w:p>
        </w:tc>
      </w:tr>
      <w:tr w:rsidR="00E91D91" w:rsidRPr="00722966" w14:paraId="060495D4" w14:textId="77777777" w:rsidTr="00EC70F5">
        <w:trPr>
          <w:trHeight w:val="252"/>
        </w:trPr>
        <w:tc>
          <w:tcPr>
            <w:tcW w:w="8188" w:type="dxa"/>
            <w:gridSpan w:val="15"/>
          </w:tcPr>
          <w:p w14:paraId="22E825D6" w14:textId="77777777" w:rsidR="00E91D91" w:rsidRPr="007242B1" w:rsidRDefault="00E91D91" w:rsidP="00B57BB7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{{cb:tipo_creacion}}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2268" w:type="dxa"/>
            <w:gridSpan w:val="2"/>
          </w:tcPr>
          <w:p w14:paraId="4034923E" w14:textId="77777777" w:rsidR="00E91D91" w:rsidRDefault="00E91D91" w:rsidP="00B57BB7">
            <w:pPr>
              <w:tabs>
                <w:tab w:val="left" w:pos="2970"/>
              </w:tabs>
              <w:rPr>
                <w:rFonts w:ascii="Arial Narrow" w:hAnsi="Arial Narrow" w:cs="Arial"/>
                <w:sz w:val="18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{{cb:tipo_actualizacion}}</w:t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  <w:t xml:space="preserve"> Actualización. </w:t>
            </w:r>
            <w:r>
              <w:rPr>
                <w:rFonts w:ascii="Arial Narrow" w:hAnsi="Arial Narrow" w:cs="Arial Narrow" w:eastAsia="Arial Narrow"/>
                <w:color w:val="000000"/>
                <w:sz w:val="18"/>
                <w:szCs w:val="22"/>
              </w:rPr>
              <w:t>{{textoUsuario|Indique nombre de usuario}}</w:t>
            </w:r>
          </w:p>
          <w:p w14:paraId="3F00352B" w14:textId="507E03C6" w:rsidR="00FC2201" w:rsidRPr="007242B1" w:rsidRDefault="00FC2201" w:rsidP="00B57BB7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4D9F" w:rsidRPr="00424D9F" w14:paraId="5D85A7DB" w14:textId="77777777" w:rsidTr="00FC2201">
        <w:tc>
          <w:tcPr>
            <w:tcW w:w="10456" w:type="dxa"/>
            <w:gridSpan w:val="17"/>
            <w:shd w:val="clear" w:color="auto" w:fill="002060"/>
          </w:tcPr>
          <w:p w14:paraId="78F4AC5F" w14:textId="77777777" w:rsidR="00424D9F" w:rsidRPr="00FC2201" w:rsidRDefault="00424D9F" w:rsidP="0000352B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DATOS DEL </w:t>
            </w:r>
            <w:r w:rsidR="0000352B"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FUNCIONARIO</w:t>
            </w:r>
          </w:p>
        </w:tc>
      </w:tr>
      <w:tr w:rsidR="00424D9F" w:rsidRPr="00424D9F" w14:paraId="6B68257B" w14:textId="77777777" w:rsidTr="00FC2201">
        <w:tc>
          <w:tcPr>
            <w:tcW w:w="2638" w:type="dxa"/>
            <w:gridSpan w:val="4"/>
            <w:vAlign w:val="center"/>
          </w:tcPr>
          <w:p w14:paraId="6B855366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818" w:type="dxa"/>
            <w:gridSpan w:val="13"/>
          </w:tcPr>
          <w:p w14:paraId="74DD5DE6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{{nombres}}</w:t>
            </w:r>
          </w:p>
        </w:tc>
      </w:tr>
      <w:tr w:rsidR="00424D9F" w:rsidRPr="00424D9F" w14:paraId="177B4F59" w14:textId="77777777" w:rsidTr="00FC2201">
        <w:tc>
          <w:tcPr>
            <w:tcW w:w="2638" w:type="dxa"/>
            <w:gridSpan w:val="4"/>
            <w:vAlign w:val="center"/>
          </w:tcPr>
          <w:p w14:paraId="1572D34D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818" w:type="dxa"/>
            <w:gridSpan w:val="13"/>
          </w:tcPr>
          <w:p w14:paraId="7120EEF0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{{apellidos}}</w:t>
            </w:r>
          </w:p>
        </w:tc>
      </w:tr>
      <w:tr w:rsidR="006D6993" w:rsidRPr="00424D9F" w14:paraId="5848DE84" w14:textId="77777777" w:rsidTr="00FC2201">
        <w:tc>
          <w:tcPr>
            <w:tcW w:w="2638" w:type="dxa"/>
            <w:gridSpan w:val="4"/>
            <w:vAlign w:val="center"/>
          </w:tcPr>
          <w:p w14:paraId="709FBB02" w14:textId="77777777" w:rsidR="00424D9F" w:rsidRPr="007242B1" w:rsidRDefault="00942CC1" w:rsidP="005D53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Cé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5D53F9">
              <w:rPr>
                <w:rFonts w:ascii="Arial" w:hAnsi="Arial" w:cs="Arial"/>
                <w:sz w:val="22"/>
                <w:szCs w:val="22"/>
              </w:rPr>
              <w:t>c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4815" w:type="dxa"/>
            <w:gridSpan w:val="7"/>
          </w:tcPr>
          <w:p w14:paraId="3AD625FA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{{cedula}}</w:t>
            </w:r>
          </w:p>
        </w:tc>
        <w:tc>
          <w:tcPr>
            <w:tcW w:w="3003" w:type="dxa"/>
            <w:gridSpan w:val="6"/>
          </w:tcPr>
          <w:p w14:paraId="447BB12D" w14:textId="77777777" w:rsidR="00424D9F" w:rsidRPr="007242B1" w:rsidRDefault="00F06803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Teléfono:  {{telefono}}</w:t>
            </w:r>
          </w:p>
        </w:tc>
      </w:tr>
      <w:tr w:rsidR="00722966" w:rsidRPr="00424D9F" w14:paraId="03AF537F" w14:textId="77777777" w:rsidTr="00FC2201">
        <w:tc>
          <w:tcPr>
            <w:tcW w:w="2638" w:type="dxa"/>
            <w:gridSpan w:val="4"/>
            <w:vAlign w:val="center"/>
          </w:tcPr>
          <w:p w14:paraId="7E8D5F9E" w14:textId="77777777" w:rsidR="00722966" w:rsidRPr="007242B1" w:rsidRDefault="00722966" w:rsidP="005D53F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5D53F9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818" w:type="dxa"/>
            <w:gridSpan w:val="13"/>
          </w:tcPr>
          <w:p w14:paraId="109A1F4C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{{correo}}</w:t>
            </w:r>
          </w:p>
        </w:tc>
      </w:tr>
      <w:tr w:rsidR="00DD66D7" w:rsidRPr="00424D9F" w14:paraId="0CE19C44" w14:textId="77777777" w:rsidTr="00FC2201">
        <w:tc>
          <w:tcPr>
            <w:tcW w:w="2638" w:type="dxa"/>
            <w:gridSpan w:val="4"/>
            <w:vAlign w:val="center"/>
          </w:tcPr>
          <w:p w14:paraId="7822DB0B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18" w:type="dxa"/>
            <w:gridSpan w:val="13"/>
            <w:tcBorders>
              <w:bottom w:val="single" w:sz="4" w:space="0" w:color="auto"/>
            </w:tcBorders>
          </w:tcPr>
          <w:p w14:paraId="6C3A1FC4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{{cargo}}</w:t>
            </w:r>
          </w:p>
        </w:tc>
      </w:tr>
      <w:tr w:rsidR="00003ED3" w:rsidRPr="00424D9F" w14:paraId="790360E4" w14:textId="77777777" w:rsidTr="00FC2201">
        <w:trPr>
          <w:trHeight w:val="325"/>
        </w:trPr>
        <w:tc>
          <w:tcPr>
            <w:tcW w:w="2638" w:type="dxa"/>
            <w:gridSpan w:val="4"/>
            <w:vAlign w:val="center"/>
          </w:tcPr>
          <w:p w14:paraId="46348C22" w14:textId="77777777" w:rsidR="00003ED3" w:rsidRPr="007242B1" w:rsidRDefault="00003ED3" w:rsidP="00C545C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Vinculación: </w:t>
            </w:r>
          </w:p>
        </w:tc>
        <w:tc>
          <w:tcPr>
            <w:tcW w:w="7818" w:type="dxa"/>
            <w:gridSpan w:val="13"/>
          </w:tcPr>
          <w:p w14:paraId="68F0CD5D" w14:textId="77777777" w:rsidR="00003ED3" w:rsidRPr="001F208F" w:rsidRDefault="00003ED3" w:rsidP="000B2D2B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{{cb:vinc_planta}}</w:t>
            </w:r>
            <w:r w:rsidRPr="001F208F">
              <w:rPr>
                <w:rFonts w:ascii="Arial" w:hAnsi="Arial" w:cs="Arial"/>
              </w:rPr>
              <w:t>Planta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{{cb:vinc_provisional}}</w:t>
            </w:r>
            <w:r w:rsidRPr="001F208F">
              <w:rPr>
                <w:rFonts w:ascii="Arial" w:hAnsi="Arial" w:cs="Arial"/>
              </w:rPr>
              <w:t>Provisional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{{cb:vinc_supernumerario}}</w:t>
            </w:r>
            <w:r w:rsidRPr="001F208F">
              <w:rPr>
                <w:rFonts w:ascii="Arial" w:hAnsi="Arial" w:cs="Arial"/>
              </w:rPr>
              <w:t>Supernumerario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{{cb:vinc_contratista}}</w:t>
            </w:r>
            <w:r w:rsidRPr="001F208F">
              <w:rPr>
                <w:rFonts w:ascii="Arial" w:hAnsi="Arial" w:cs="Arial"/>
              </w:rPr>
              <w:t>Contratista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{{cb:vinc_directivo}}</w:t>
            </w:r>
            <w:r>
              <w:rPr>
                <w:rFonts w:ascii="Arial" w:hAnsi="Arial" w:cs="Arial"/>
              </w:rPr>
              <w:t>Directivo</w:t>
            </w:r>
          </w:p>
        </w:tc>
      </w:tr>
      <w:tr w:rsidR="00722966" w:rsidRPr="00424D9F" w14:paraId="5D9EDA62" w14:textId="77777777" w:rsidTr="00FC2201">
        <w:tc>
          <w:tcPr>
            <w:tcW w:w="2638" w:type="dxa"/>
            <w:gridSpan w:val="4"/>
            <w:vAlign w:val="center"/>
          </w:tcPr>
          <w:p w14:paraId="11A9118D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18" w:type="dxa"/>
            <w:gridSpan w:val="13"/>
          </w:tcPr>
          <w:p w14:paraId="1E13187B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{{oficina}}</w:t>
            </w:r>
          </w:p>
        </w:tc>
      </w:tr>
      <w:tr w:rsidR="00294A8E" w:rsidRPr="00424D9F" w14:paraId="3E4D6F5A" w14:textId="77777777" w:rsidTr="00FC2201">
        <w:tc>
          <w:tcPr>
            <w:tcW w:w="2638" w:type="dxa"/>
            <w:gridSpan w:val="4"/>
            <w:vAlign w:val="center"/>
          </w:tcPr>
          <w:p w14:paraId="322CC82E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5" w:type="dxa"/>
            <w:gridSpan w:val="7"/>
          </w:tcPr>
          <w:p w14:paraId="7B0859BC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{{departamento}}</w:t>
            </w:r>
          </w:p>
        </w:tc>
        <w:tc>
          <w:tcPr>
            <w:tcW w:w="3003" w:type="dxa"/>
            <w:gridSpan w:val="6"/>
          </w:tcPr>
          <w:p w14:paraId="0A677703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Ciudad:  {{ciudad}}</w:t>
            </w:r>
          </w:p>
        </w:tc>
      </w:tr>
      <w:tr w:rsidR="00D807AD" w:rsidRPr="00722966" w14:paraId="174610BE" w14:textId="77777777" w:rsidTr="00EC70F5">
        <w:trPr>
          <w:trHeight w:val="251"/>
        </w:trPr>
        <w:tc>
          <w:tcPr>
            <w:tcW w:w="4927" w:type="dxa"/>
            <w:gridSpan w:val="8"/>
          </w:tcPr>
          <w:p w14:paraId="3BB5B18D" w14:textId="77777777" w:rsidR="00D807AD" w:rsidRPr="007242B1" w:rsidRDefault="00D807AD" w:rsidP="00942CC1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="002A12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05A50">
              <w:rPr>
                <w:rFonts w:ascii="Arial" w:hAnsi="Arial" w:cs="Arial"/>
                <w:color w:val="A6A6A6"/>
              </w:rPr>
              <w:t>(</w:t>
            </w:r>
            <w:proofErr w:type="spellStart"/>
            <w:r w:rsidRPr="00905A50">
              <w:rPr>
                <w:rFonts w:ascii="Arial" w:hAnsi="Arial" w:cs="Arial"/>
                <w:color w:val="A6A6A6"/>
              </w:rPr>
              <w:t>dd</w:t>
            </w:r>
            <w:proofErr w:type="spellEnd"/>
            <w:r w:rsidRPr="00905A50">
              <w:rPr>
                <w:rFonts w:ascii="Arial" w:hAnsi="Arial" w:cs="Arial"/>
                <w:color w:val="A6A6A6"/>
              </w:rPr>
              <w:t>/mm/</w:t>
            </w:r>
            <w:proofErr w:type="spellStart"/>
            <w:r w:rsidR="00942CC1">
              <w:rPr>
                <w:rFonts w:ascii="Arial" w:hAnsi="Arial" w:cs="Arial"/>
                <w:color w:val="A6A6A6"/>
              </w:rPr>
              <w:t>aaaa</w:t>
            </w:r>
            <w:proofErr w:type="spellEnd"/>
            <w:r w:rsidRPr="00905A50">
              <w:rPr>
                <w:rFonts w:ascii="Arial" w:hAnsi="Arial" w:cs="Arial"/>
                <w:color w:val="A6A6A6"/>
              </w:rPr>
              <w:t>)</w:t>
            </w:r>
          </w:p>
        </w:tc>
        <w:tc>
          <w:tcPr>
            <w:tcW w:w="5529" w:type="dxa"/>
            <w:gridSpan w:val="9"/>
          </w:tcPr>
          <w:p w14:paraId="4469509B" w14:textId="77777777" w:rsidR="00D807AD" w:rsidRPr="007242B1" w:rsidRDefault="00D807AD" w:rsidP="009E1FDF">
            <w:pPr>
              <w:rPr>
                <w:rFonts w:ascii="Arial" w:hAnsi="Arial" w:cs="Arial"/>
              </w:rPr>
            </w:pPr>
            <w:r w:rsidRPr="002A1297">
              <w:rPr>
                <w:rFonts w:ascii="Arial" w:hAnsi="Arial" w:cs="Arial" w:eastAsia="Arial"/>
                <w:color w:val="000000"/>
                <w:sz w:val="22"/>
                <w:szCs w:val="22"/>
              </w:rPr>
              <w:t>Desde: {{vigDesde}}  Hasta: {{vigHasta}}</w:t>
            </w:r>
            <w:r w:rsidRPr="007242B1">
              <w:rPr>
                <w:rFonts w:ascii="Arial" w:hAnsi="Arial" w:cs="Arial"/>
              </w:rPr>
            </w:r>
            <w:r w:rsidRPr="002A1297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7921B7" w:rsidRPr="00722966" w14:paraId="53E67BFA" w14:textId="77777777" w:rsidTr="00EC70F5">
        <w:trPr>
          <w:trHeight w:val="255"/>
        </w:trPr>
        <w:tc>
          <w:tcPr>
            <w:tcW w:w="7453" w:type="dxa"/>
            <w:gridSpan w:val="11"/>
            <w:vMerge w:val="restart"/>
            <w:vAlign w:val="center"/>
          </w:tcPr>
          <w:p w14:paraId="75FD18F8" w14:textId="77777777" w:rsidR="007921B7" w:rsidRPr="007242B1" w:rsidRDefault="007921B7" w:rsidP="007921B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3" w:type="dxa"/>
            <w:gridSpan w:val="6"/>
            <w:vAlign w:val="center"/>
          </w:tcPr>
          <w:p w14:paraId="09B3DB08" w14:textId="77777777" w:rsidR="007921B7" w:rsidRPr="001E2740" w:rsidRDefault="007921B7" w:rsidP="005B4FB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7921B7" w:rsidRPr="00722966" w14:paraId="7F63A85B" w14:textId="77777777" w:rsidTr="00EC70F5">
        <w:trPr>
          <w:trHeight w:val="255"/>
        </w:trPr>
        <w:tc>
          <w:tcPr>
            <w:tcW w:w="7453" w:type="dxa"/>
            <w:gridSpan w:val="11"/>
            <w:vMerge/>
            <w:vAlign w:val="center"/>
          </w:tcPr>
          <w:p w14:paraId="4C2EF6E4" w14:textId="77777777" w:rsidR="007921B7" w:rsidRPr="007242B1" w:rsidRDefault="007921B7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03" w:type="dxa"/>
            <w:gridSpan w:val="6"/>
            <w:vAlign w:val="center"/>
          </w:tcPr>
          <w:p w14:paraId="40C27733" w14:textId="044AF206" w:rsidR="007921B7" w:rsidRPr="005B4FB3" w:rsidRDefault="007921B7" w:rsidP="00942CC1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proofErr w:type="spellStart"/>
            <w:r w:rsidRPr="005B4FB3">
              <w:rPr>
                <w:rFonts w:ascii="Arial" w:hAnsi="Arial" w:cs="Arial" w:eastAsia="Arial"/>
                <w:b/>
                <w:color w:val="000000"/>
                <w:sz w:val="22"/>
                <w:szCs w:val="24"/>
              </w:rPr>
              <w:t>{{fechaSolicitud}}</w:t>
            </w:r>
            <w:proofErr w:type="spellEnd"/>
            <w:r w:rsidRPr="005B4FB3">
              <w:rPr>
                <w:rFonts w:ascii="Arial" w:hAnsi="Arial" w:cs="Arial"/>
                <w:b/>
                <w:color w:val="D9D9D9"/>
                <w:sz w:val="24"/>
                <w:szCs w:val="24"/>
              </w:rPr>
            </w:r>
            <w:proofErr w:type="spellStart"/>
            <w:r w:rsidR="00942CC1">
              <w:rPr>
                <w:rFonts w:ascii="Arial" w:hAnsi="Arial" w:cs="Arial"/>
                <w:b/>
                <w:color w:val="D9D9D9"/>
                <w:sz w:val="24"/>
                <w:szCs w:val="24"/>
              </w:rPr>
            </w:r>
            <w:proofErr w:type="spellEnd"/>
          </w:p>
        </w:tc>
      </w:tr>
      <w:tr w:rsidR="00F06803" w:rsidRPr="00424D9F" w14:paraId="55AD9892" w14:textId="77777777" w:rsidTr="00FC2201">
        <w:tc>
          <w:tcPr>
            <w:tcW w:w="10456" w:type="dxa"/>
            <w:gridSpan w:val="17"/>
            <w:shd w:val="clear" w:color="auto" w:fill="002060"/>
          </w:tcPr>
          <w:p w14:paraId="2D3E9A2E" w14:textId="77777777" w:rsidR="00F06803" w:rsidRPr="00FC2201" w:rsidRDefault="00F06803" w:rsidP="0094562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DATOS DE QUIE</w:t>
            </w:r>
            <w:r w:rsidR="00C8715B"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</w:t>
            </w: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 AUTORIZA</w:t>
            </w:r>
          </w:p>
        </w:tc>
      </w:tr>
      <w:tr w:rsidR="00F06803" w:rsidRPr="00722966" w14:paraId="3552958B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7FC30C46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669" w:type="dxa"/>
            <w:gridSpan w:val="14"/>
          </w:tcPr>
          <w:p w14:paraId="78BAE791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{{autNombres}}</w:t>
            </w:r>
          </w:p>
        </w:tc>
      </w:tr>
      <w:tr w:rsidR="00F06803" w:rsidRPr="00722966" w14:paraId="561F5EAE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3C3FD6AE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669" w:type="dxa"/>
            <w:gridSpan w:val="14"/>
            <w:tcBorders>
              <w:bottom w:val="single" w:sz="4" w:space="0" w:color="auto"/>
            </w:tcBorders>
          </w:tcPr>
          <w:p w14:paraId="781B9B3D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{{autApellidos}}</w:t>
            </w:r>
          </w:p>
        </w:tc>
      </w:tr>
      <w:tr w:rsidR="000605F5" w:rsidRPr="00722966" w14:paraId="2FC8C34C" w14:textId="77777777" w:rsidTr="00FC2201">
        <w:trPr>
          <w:trHeight w:val="341"/>
        </w:trPr>
        <w:tc>
          <w:tcPr>
            <w:tcW w:w="1787" w:type="dxa"/>
            <w:gridSpan w:val="3"/>
            <w:tcBorders>
              <w:right w:val="single" w:sz="4" w:space="0" w:color="auto"/>
            </w:tcBorders>
            <w:vAlign w:val="center"/>
          </w:tcPr>
          <w:p w14:paraId="0C802C3B" w14:textId="77777777" w:rsidR="000605F5" w:rsidRPr="007242B1" w:rsidRDefault="000605F5" w:rsidP="00C545C8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31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FF1" w14:textId="77777777" w:rsidR="000605F5" w:rsidRPr="00792E3E" w:rsidRDefault="000605F5" w:rsidP="000605F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{{cb:aut_delegado}}</w:t>
            </w:r>
            <w:r>
              <w:rPr>
                <w:rFonts w:ascii="Arial" w:hAnsi="Arial" w:cs="Arial"/>
                <w:sz w:val="22"/>
                <w:szCs w:val="22"/>
              </w:rPr>
              <w:t>Delegado Departamental</w:t>
            </w:r>
          </w:p>
        </w:tc>
        <w:tc>
          <w:tcPr>
            <w:tcW w:w="326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1657" w14:textId="77777777" w:rsidR="000605F5" w:rsidRPr="00792E3E" w:rsidRDefault="000605F5" w:rsidP="000605F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{{cb:aut_registrador}}</w:t>
            </w:r>
            <w:r>
              <w:rPr>
                <w:rFonts w:ascii="Arial" w:hAnsi="Arial" w:cs="Arial"/>
                <w:sz w:val="22"/>
                <w:szCs w:val="22"/>
              </w:rPr>
              <w:t>Registrador Distrital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7006FC" w14:textId="77777777" w:rsidR="000605F5" w:rsidRPr="00EC70F5" w:rsidRDefault="000605F5" w:rsidP="00EC70F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{{cb:aut_formador}}</w:t>
            </w:r>
            <w:r w:rsidR="00952C0B">
              <w:rPr>
                <w:rFonts w:ascii="Arial" w:hAnsi="Arial" w:cs="Arial"/>
                <w:sz w:val="22"/>
                <w:szCs w:val="22"/>
              </w:rPr>
              <w:t>Formador</w:t>
            </w:r>
            <w:r w:rsidR="00EC70F5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F06803" w:rsidRPr="00722966" w14:paraId="0665B6A4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43F8F49B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669" w:type="dxa"/>
            <w:gridSpan w:val="14"/>
          </w:tcPr>
          <w:p w14:paraId="40CCA86A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{{autDependencia}}</w:t>
            </w:r>
          </w:p>
        </w:tc>
      </w:tr>
      <w:tr w:rsidR="00F06803" w:rsidRPr="00722966" w14:paraId="6DB328AB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64C2B9C2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669" w:type="dxa"/>
            <w:gridSpan w:val="14"/>
          </w:tcPr>
          <w:p w14:paraId="1D5D443C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gif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1E0F75D6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2284385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06803" w:rsidRPr="00424D9F" w14:paraId="1BDAC102" w14:textId="77777777" w:rsidTr="00FC2201">
        <w:tc>
          <w:tcPr>
            <w:tcW w:w="10456" w:type="dxa"/>
            <w:gridSpan w:val="17"/>
            <w:tcBorders>
              <w:bottom w:val="single" w:sz="4" w:space="0" w:color="auto"/>
            </w:tcBorders>
            <w:shd w:val="clear" w:color="auto" w:fill="002060"/>
          </w:tcPr>
          <w:p w14:paraId="0D2C22C8" w14:textId="77777777" w:rsidR="00F06803" w:rsidRPr="00FC2201" w:rsidRDefault="00C33C6E" w:rsidP="00787CD2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TIPO DE ACCESO</w:t>
            </w:r>
          </w:p>
          <w:p w14:paraId="713F1377" w14:textId="77777777" w:rsidR="00EC0C7F" w:rsidRPr="00FC2201" w:rsidRDefault="00726254" w:rsidP="00787CD2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 xml:space="preserve">Seleccione </w:t>
            </w:r>
            <w:r w:rsidR="00942CC1" w:rsidRPr="00FC2201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>sí</w:t>
            </w:r>
            <w:r w:rsidRPr="00FC2201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 xml:space="preserve"> </w:t>
            </w:r>
            <w:r w:rsidRPr="00FC2201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 xml:space="preserve">o </w:t>
            </w:r>
            <w:r w:rsidRPr="00FC2201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 xml:space="preserve">no </w:t>
            </w:r>
            <w:r w:rsidRPr="00FC2201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>acorde a su función misional (no deje ninguna casilla sin marcar)</w:t>
            </w:r>
          </w:p>
        </w:tc>
      </w:tr>
      <w:tr w:rsidR="00942CC1" w:rsidRPr="00424D9F" w14:paraId="6C430409" w14:textId="77777777" w:rsidTr="00EC70F5">
        <w:tc>
          <w:tcPr>
            <w:tcW w:w="376" w:type="dxa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322B181C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1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8AE5B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847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5BE24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C1FD4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DDD0F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66882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5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417D3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52AFE7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2F7E0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C26BC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6FCBE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984" w:type="dxa"/>
            <w:tcBorders>
              <w:left w:val="nil"/>
              <w:bottom w:val="nil"/>
            </w:tcBorders>
            <w:shd w:val="clear" w:color="auto" w:fill="FFFFFF"/>
            <w:vAlign w:val="center"/>
          </w:tcPr>
          <w:p w14:paraId="1C5B0E5F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B3837" w:rsidRPr="00760482" w14:paraId="0573B49A" w14:textId="77777777" w:rsidTr="00EC70F5">
        <w:trPr>
          <w:trHeight w:val="489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FECFF1" w14:textId="77777777" w:rsidR="00003ED3" w:rsidRPr="0094377B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{{cb:a_estadisticas}}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C485D" w14:textId="77777777" w:rsidR="00003ED3" w:rsidRPr="0094377B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{{cb:a_estadisticas__no}}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DC45" w14:textId="77777777" w:rsidR="00003ED3" w:rsidRPr="0054589A" w:rsidRDefault="00E65997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Estadísticas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F1DA8" w14:textId="77777777" w:rsidR="00003ED3" w:rsidRPr="0094377B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{{cb:a_consulta}}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180A9" w14:textId="77777777" w:rsidR="00003ED3" w:rsidRPr="0094377B" w:rsidRDefault="006B3837" w:rsidP="006D6993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{{cb:a_consulta__no}}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1A9EF" w14:textId="77777777" w:rsidR="00003ED3" w:rsidRPr="0054589A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Consulta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12E29" w14:textId="77777777" w:rsidR="00003ED3" w:rsidRPr="00113E47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{{cb:a_consulta_ged}}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4A9F1" w14:textId="77777777" w:rsidR="00003ED3" w:rsidRPr="00760482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{{cb:a_consulta_ged__no}}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87497" w14:textId="77777777" w:rsidR="00003ED3" w:rsidRPr="0054589A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Consulta GED RCX (Ver Imagen)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DB03B" w14:textId="77777777" w:rsidR="00003ED3" w:rsidRPr="00113E47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{{cb:a_correccion}}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8612" w14:textId="77777777" w:rsidR="00003ED3" w:rsidRPr="00113E47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{{cb:a_correccion__no}}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AA5B0C" w14:textId="77777777" w:rsidR="00003ED3" w:rsidRPr="0054589A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Corrección</w:t>
            </w:r>
          </w:p>
        </w:tc>
      </w:tr>
      <w:tr w:rsidR="006B3837" w:rsidRPr="00760482" w14:paraId="09A4E889" w14:textId="77777777" w:rsidTr="00EC70F5">
        <w:trPr>
          <w:trHeight w:val="425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4383C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{{cb:a_expedicion}}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E29CB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{{cb:a_expedicion__no}}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61BF9" w14:textId="77777777" w:rsidR="00446B39" w:rsidRDefault="00446B39" w:rsidP="00446B39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</w:p>
          <w:p w14:paraId="748C0761" w14:textId="77777777" w:rsidR="00446B39" w:rsidRPr="0054589A" w:rsidRDefault="00446B39" w:rsidP="00446B39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Expedición Certificado</w:t>
            </w:r>
          </w:p>
          <w:p w14:paraId="3B04120B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508F0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{{cb:a_complementacion}}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4A9F7" w14:textId="77777777" w:rsidR="001831F5" w:rsidRPr="0094377B" w:rsidRDefault="006B3837" w:rsidP="006D6993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{{cb:a_complementacion__no}}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4D35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Complementación RCX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3DA5A" w14:textId="77777777" w:rsidR="001831F5" w:rsidRPr="00113E47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{{cb:a_correccion_manual}}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C57FC" w14:textId="77777777" w:rsidR="001831F5" w:rsidRPr="00760482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{{cb:a_correccion_manual__no}}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8153F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Corrección Manual de Anomalías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3E7CA" w14:textId="77777777" w:rsidR="001831F5" w:rsidRPr="00113E47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{{cb:a_borrado}}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02713" w14:textId="77777777" w:rsidR="001831F5" w:rsidRPr="00113E47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{{cb:a_borrado__no}}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F7AC98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Borrado Lógico</w:t>
            </w:r>
          </w:p>
        </w:tc>
      </w:tr>
      <w:tr w:rsidR="006B3837" w:rsidRPr="00760482" w14:paraId="0FE115F2" w14:textId="77777777" w:rsidTr="00EC70F5">
        <w:trPr>
          <w:trHeight w:val="477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7994C8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{{cb:a_dcu_admin}}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D7B4C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{{cb:a_dcu_admin__no}}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FE6C1" w14:textId="77777777" w:rsidR="00E65997" w:rsidRDefault="00E65997" w:rsidP="00E65997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</w:p>
          <w:p w14:paraId="59C45347" w14:textId="77777777" w:rsidR="00E65997" w:rsidRPr="00B0122E" w:rsidRDefault="00E65997" w:rsidP="00E65997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>
              <w:rPr>
                <w:rFonts w:ascii="Arial" w:hAnsi="Arial" w:cs="Arial"/>
                <w:sz w:val="14"/>
                <w:szCs w:val="14"/>
                <w:lang w:val="es-CO"/>
              </w:rPr>
              <w:t xml:space="preserve">DCU </w:t>
            </w:r>
            <w:r w:rsidRPr="00B0122E">
              <w:rPr>
                <w:rFonts w:ascii="Arial" w:hAnsi="Arial" w:cs="Arial"/>
                <w:sz w:val="14"/>
                <w:szCs w:val="14"/>
                <w:lang w:val="es-CO"/>
              </w:rPr>
              <w:t>ADMINISTRADOR</w:t>
            </w:r>
          </w:p>
          <w:p w14:paraId="5BBBAA7A" w14:textId="77777777" w:rsidR="001831F5" w:rsidRPr="00B0122E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7E270" w14:textId="77777777" w:rsidR="001831F5" w:rsidRPr="00B0122E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{{cb:a_dcu_operador}}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6AD8A" w14:textId="77777777" w:rsidR="001831F5" w:rsidRPr="00B0122E" w:rsidRDefault="006B3837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{{cb:a_dcu_operador__no}}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C7295" w14:textId="77777777" w:rsidR="001831F5" w:rsidRPr="00B0122E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FF5744">
              <w:rPr>
                <w:rFonts w:ascii="Arial" w:hAnsi="Arial" w:cs="Arial"/>
                <w:sz w:val="14"/>
                <w:szCs w:val="14"/>
                <w:lang w:val="es-CO"/>
              </w:rPr>
              <w:t>DCU OPERADOR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483E4" w14:textId="77777777" w:rsidR="001831F5" w:rsidRPr="00113E47" w:rsidRDefault="001831F5" w:rsidP="006D6993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{{cb:a_grabacion}}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4796D" w14:textId="77777777" w:rsidR="001831F5" w:rsidRPr="0083245D" w:rsidRDefault="001831F5" w:rsidP="006D6993">
            <w:pPr>
              <w:rPr>
                <w:rFonts w:ascii="Wingdings" w:hAnsi="Wingdings" w:cs="Arial"/>
                <w:sz w:val="28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{{cb:a_grabacion__no}}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31BE6" w14:textId="77777777" w:rsidR="001831F5" w:rsidRPr="0054589A" w:rsidRDefault="001831F5" w:rsidP="006D6993">
            <w:pPr>
              <w:rPr>
                <w:rFonts w:ascii="Wingdings" w:hAnsi="Wingdings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Grabación RCX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1FD1A" w14:textId="77777777" w:rsidR="001831F5" w:rsidRPr="00FF5744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{{cb:a_seriales}}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7B147" w14:textId="77777777" w:rsidR="001831F5" w:rsidRPr="00FF5744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{{cb:a_seriales__no}}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B8BABE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Gestión de Seriales (ANS/</w:t>
            </w:r>
            <w:proofErr w:type="spellStart"/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GNS</w:t>
            </w:r>
            <w:proofErr w:type="spellEnd"/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)</w:t>
            </w:r>
          </w:p>
        </w:tc>
      </w:tr>
      <w:tr w:rsidR="00583733" w:rsidRPr="00760482" w14:paraId="2EBF000F" w14:textId="77777777" w:rsidTr="00EC70F5">
        <w:trPr>
          <w:trHeight w:val="469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138F66" w14:textId="77777777" w:rsidR="00583733" w:rsidRPr="0094377B" w:rsidRDefault="00583733" w:rsidP="006D6993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{{cb:a_dcu_registrador}}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711586" w14:textId="77777777" w:rsidR="00583733" w:rsidRPr="0094377B" w:rsidRDefault="00583733" w:rsidP="006D6993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{{cb:a_dcu_registrador__no}}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36483" w14:textId="77777777" w:rsidR="00583733" w:rsidRDefault="00411C07" w:rsidP="00411C07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  <w:r>
              <w:rPr>
                <w:rFonts w:ascii="Arial" w:hAnsi="Arial" w:cs="Arial"/>
                <w:sz w:val="14"/>
                <w:szCs w:val="14"/>
                <w:lang w:val="es-CO"/>
              </w:rPr>
              <w:t>DCU REGISTRADOR</w:t>
            </w:r>
          </w:p>
        </w:tc>
        <w:tc>
          <w:tcPr>
            <w:tcW w:w="781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3BD38" w14:textId="77777777" w:rsidR="00583733" w:rsidRPr="00905A50" w:rsidRDefault="00583733" w:rsidP="002A1297">
            <w:pPr>
              <w:jc w:val="center"/>
              <w:rPr>
                <w:rFonts w:ascii="Arial" w:hAnsi="Arial" w:cs="Arial"/>
                <w:color w:val="AEAAAA"/>
                <w:sz w:val="14"/>
                <w:szCs w:val="14"/>
                <w:lang w:val="es-CO"/>
              </w:rPr>
            </w:pPr>
          </w:p>
        </w:tc>
      </w:tr>
      <w:tr w:rsidR="006D6993" w:rsidRPr="00424D9F" w14:paraId="64C81779" w14:textId="77777777" w:rsidTr="00FC2201">
        <w:trPr>
          <w:trHeight w:val="329"/>
        </w:trPr>
        <w:tc>
          <w:tcPr>
            <w:tcW w:w="10456" w:type="dxa"/>
            <w:gridSpan w:val="17"/>
            <w:tcBorders>
              <w:top w:val="single" w:sz="4" w:space="0" w:color="auto"/>
            </w:tcBorders>
            <w:shd w:val="clear" w:color="auto" w:fill="002060"/>
          </w:tcPr>
          <w:p w14:paraId="70721CCF" w14:textId="77777777" w:rsidR="006D6993" w:rsidRPr="00FC2201" w:rsidRDefault="00942CC1" w:rsidP="00942CC1">
            <w:pPr>
              <w:spacing w:before="4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JUSTIFICACIÓ</w:t>
            </w:r>
            <w:r w:rsidR="006D6993"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 DE ACCESO</w:t>
            </w:r>
          </w:p>
        </w:tc>
      </w:tr>
      <w:tr w:rsidR="006D6993" w:rsidRPr="00792E3E" w14:paraId="172D2373" w14:textId="77777777" w:rsidTr="00815197">
        <w:tc>
          <w:tcPr>
            <w:tcW w:w="10456" w:type="dxa"/>
            <w:gridSpan w:val="17"/>
            <w:shd w:val="clear" w:color="auto" w:fill="D9D9D9"/>
          </w:tcPr>
          <w:p w14:paraId="6B397AE9" w14:textId="77777777" w:rsidR="006D6993" w:rsidRPr="00FC2201" w:rsidRDefault="006D6993" w:rsidP="006D6993">
            <w:pPr>
              <w:jc w:val="center"/>
              <w:rPr>
                <w:rFonts w:ascii="Arial" w:hAnsi="Arial" w:cs="Arial"/>
                <w:i/>
                <w:iCs/>
              </w:rPr>
            </w:pPr>
            <w:r w:rsidRPr="00FC2201">
              <w:rPr>
                <w:rFonts w:ascii="Arial" w:hAnsi="Arial" w:cs="Arial"/>
                <w:i/>
                <w:iCs/>
              </w:rPr>
              <w:t xml:space="preserve"> Describa la finalidad del uso de la información acorde a sus funciones misionales</w:t>
            </w:r>
          </w:p>
        </w:tc>
      </w:tr>
      <w:tr w:rsidR="006D6993" w:rsidRPr="00722966" w14:paraId="3CF0D514" w14:textId="77777777" w:rsidTr="008B14D7">
        <w:trPr>
          <w:trHeight w:val="786"/>
        </w:trPr>
        <w:tc>
          <w:tcPr>
            <w:tcW w:w="10456" w:type="dxa"/>
            <w:gridSpan w:val="17"/>
          </w:tcPr>
          <w:p w14:paraId="39B5AE59" w14:textId="77777777" w:rsidR="006D6993" w:rsidRPr="00855BFF" w:rsidRDefault="006D6993" w:rsidP="006D6993">
            <w:pPr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{{justificacion}}</w:t>
            </w:r>
          </w:p>
          <w:p w14:paraId="09EE4F52" w14:textId="1BC5407A" w:rsidR="006D6993" w:rsidRPr="006E484D" w:rsidRDefault="006D6993" w:rsidP="006D69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65BF1A" w14:textId="3CFBAF6E" w:rsidR="006D6993" w:rsidRDefault="006D6993" w:rsidP="006D699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86118C4" w14:textId="25392175" w:rsidR="006D6993" w:rsidRDefault="006D6993" w:rsidP="006D699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000C9E" w14:textId="3C4683F3" w:rsidR="006D6993" w:rsidRPr="007242B1" w:rsidRDefault="006D6993" w:rsidP="006D699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D6993" w:rsidRPr="00424D9F" w14:paraId="70591D77" w14:textId="77777777" w:rsidTr="00FC2201">
        <w:trPr>
          <w:trHeight w:val="465"/>
        </w:trPr>
        <w:tc>
          <w:tcPr>
            <w:tcW w:w="10456" w:type="dxa"/>
            <w:gridSpan w:val="17"/>
            <w:shd w:val="clear" w:color="auto" w:fill="002060"/>
            <w:vAlign w:val="center"/>
          </w:tcPr>
          <w:p w14:paraId="5841D36F" w14:textId="20EFC9B7" w:rsidR="006C36E8" w:rsidRPr="00FC2201" w:rsidRDefault="006D6993" w:rsidP="00FC2201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DATOS DE QUIEN AUTORIZA</w:t>
            </w:r>
          </w:p>
        </w:tc>
      </w:tr>
      <w:tr w:rsidR="006D6993" w:rsidRPr="00722966" w14:paraId="245FABC1" w14:textId="77777777" w:rsidTr="00FC2201">
        <w:trPr>
          <w:trHeight w:val="1366"/>
        </w:trPr>
        <w:tc>
          <w:tcPr>
            <w:tcW w:w="8188" w:type="dxa"/>
            <w:gridSpan w:val="15"/>
            <w:vAlign w:val="bottom"/>
          </w:tcPr>
          <w:p w14:paraId="44D94673" w14:textId="693BF050" w:rsidR="006D6993" w:rsidRDefault="00FC2201" w:rsidP="00FC22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Delegado Departamental </w:t>
            </w:r>
            <w:r>
              <w:rPr>
                <w:rFonts w:ascii="Arial Narrow" w:hAnsi="Arial Narrow"/>
                <w:b/>
              </w:rPr>
              <w:t>-</w:t>
            </w:r>
            <w:r>
              <w:rPr>
                <w:rFonts w:ascii="Arial Narrow" w:hAnsi="Arial Narrow"/>
                <w:b/>
              </w:rPr>
              <w:t xml:space="preserve"> Registrador Distrital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BE4C3C">
              <w:rPr>
                <w:rFonts w:ascii="Arial Narrow" w:hAnsi="Arial Narrow"/>
                <w:b/>
              </w:rPr>
              <w:t>-</w:t>
            </w:r>
            <w:r>
              <w:rPr>
                <w:rFonts w:ascii="Arial Narrow" w:hAnsi="Arial Narrow"/>
                <w:b/>
              </w:rPr>
              <w:t xml:space="preserve"> UDAPV</w:t>
            </w:r>
          </w:p>
          <w:p w14:paraId="25CC5DC3" w14:textId="60F263CF" w:rsidR="00FC2201" w:rsidRPr="00FC2201" w:rsidRDefault="00FC2201" w:rsidP="00FC2201">
            <w:pPr>
              <w:jc w:val="center"/>
              <w:rPr>
                <w:rFonts w:ascii="Arial Narrow" w:hAnsi="Arial Narrow"/>
                <w:b/>
                <w:sz w:val="10"/>
                <w:szCs w:val="10"/>
                <w:lang w:val="es-CO"/>
              </w:rPr>
            </w:pPr>
          </w:p>
        </w:tc>
        <w:tc>
          <w:tcPr>
            <w:tcW w:w="2268" w:type="dxa"/>
            <w:gridSpan w:val="2"/>
            <w:vAlign w:val="bottom"/>
          </w:tcPr>
          <w:p w14:paraId="5254A181" w14:textId="7D602E83" w:rsidR="00FC2201" w:rsidRPr="00FC2201" w:rsidRDefault="00FC2201" w:rsidP="00FC2201">
            <w:pPr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proofErr w:type="spellStart"/>
            <w:r w:rsidRPr="00FC2201">
              <w:rPr>
                <w:rFonts w:ascii="Arial Narrow" w:hAnsi="Arial Narrow"/>
                <w:b/>
                <w:sz w:val="19"/>
                <w:szCs w:val="19"/>
              </w:rPr>
              <w:t>Vto</w:t>
            </w:r>
            <w:proofErr w:type="spellEnd"/>
            <w:r w:rsidRPr="00FC2201">
              <w:rPr>
                <w:rFonts w:ascii="Arial Narrow" w:hAnsi="Arial Narrow"/>
                <w:b/>
                <w:sz w:val="19"/>
                <w:szCs w:val="19"/>
              </w:rPr>
              <w:t>/</w:t>
            </w:r>
            <w:proofErr w:type="spellStart"/>
            <w:r w:rsidRPr="00FC2201">
              <w:rPr>
                <w:rFonts w:ascii="Arial Narrow" w:hAnsi="Arial Narrow"/>
                <w:b/>
                <w:sz w:val="19"/>
                <w:szCs w:val="19"/>
              </w:rPr>
              <w:t>B</w:t>
            </w:r>
            <w:r w:rsidRPr="00FC2201">
              <w:rPr>
                <w:rFonts w:ascii="Arial Narrow" w:hAnsi="Arial Narrow"/>
                <w:b/>
                <w:sz w:val="19"/>
                <w:szCs w:val="19"/>
              </w:rPr>
              <w:t>no</w:t>
            </w:r>
            <w:proofErr w:type="spellEnd"/>
            <w:r w:rsidRPr="00FC2201">
              <w:rPr>
                <w:rFonts w:ascii="Arial Narrow" w:hAnsi="Arial Narrow"/>
                <w:b/>
                <w:sz w:val="19"/>
                <w:szCs w:val="19"/>
              </w:rPr>
              <w:t xml:space="preserve"> - </w:t>
            </w:r>
            <w:proofErr w:type="spellStart"/>
            <w:r w:rsidRPr="00FC2201">
              <w:rPr>
                <w:rFonts w:ascii="Arial Narrow" w:hAnsi="Arial Narrow"/>
                <w:b/>
                <w:sz w:val="19"/>
                <w:szCs w:val="19"/>
              </w:rPr>
              <w:t>GGCTABDRDRCI</w:t>
            </w:r>
            <w:proofErr w:type="spellEnd"/>
          </w:p>
          <w:p w14:paraId="2C35BB50" w14:textId="3A642E61" w:rsidR="006D6993" w:rsidRPr="00FC2201" w:rsidRDefault="006D6993" w:rsidP="006D6993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14:paraId="054CCDBA" w14:textId="77777777" w:rsidR="00DC0CEC" w:rsidRPr="00E95E56" w:rsidRDefault="00DC0CEC" w:rsidP="00C66E52">
      <w:pPr>
        <w:rPr>
          <w:rFonts w:ascii="Arial" w:hAnsi="Arial" w:cs="Arial"/>
          <w:sz w:val="4"/>
          <w:szCs w:val="4"/>
        </w:rPr>
      </w:pPr>
    </w:p>
    <w:p w14:paraId="6E7D1E67" w14:textId="77777777" w:rsidR="005D53F9" w:rsidRPr="005D53F9" w:rsidRDefault="005D53F9" w:rsidP="00830177">
      <w:pPr>
        <w:widowControl w:val="0"/>
        <w:jc w:val="both"/>
        <w:rPr>
          <w:rFonts w:ascii="Arial Narrow" w:hAnsi="Arial Narrow" w:cs="Arial"/>
          <w:b/>
          <w:bCs/>
          <w:sz w:val="10"/>
          <w:szCs w:val="10"/>
        </w:rPr>
      </w:pPr>
    </w:p>
    <w:p w14:paraId="51043A58" w14:textId="77777777" w:rsidR="00D0178A" w:rsidRPr="00830177" w:rsidRDefault="00830177" w:rsidP="00830177">
      <w:pPr>
        <w:widowControl w:val="0"/>
        <w:jc w:val="both"/>
        <w:rPr>
          <w:rFonts w:ascii="Arial Narrow" w:hAnsi="Arial Narrow" w:cs="Arial"/>
          <w:sz w:val="4"/>
          <w:szCs w:val="4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5E1138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344107">
        <w:rPr>
          <w:rFonts w:ascii="Arial Narrow" w:hAnsi="Arial Narrow" w:cs="Arial"/>
          <w:sz w:val="16"/>
          <w:szCs w:val="16"/>
        </w:rPr>
        <w:t xml:space="preserve">resolución </w:t>
      </w:r>
      <w:r w:rsidR="005E1138" w:rsidRPr="005E1138">
        <w:rPr>
          <w:rFonts w:ascii="Arial Narrow" w:hAnsi="Arial Narrow" w:cs="Arial"/>
          <w:sz w:val="16"/>
          <w:szCs w:val="16"/>
        </w:rPr>
        <w:t xml:space="preserve">27145 de 2023 </w:t>
      </w:r>
      <w:r w:rsidR="00344107">
        <w:rPr>
          <w:rFonts w:ascii="Arial Narrow" w:hAnsi="Arial Narrow" w:cs="Arial"/>
          <w:sz w:val="16"/>
          <w:szCs w:val="16"/>
        </w:rPr>
        <w:t xml:space="preserve">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sectPr w:rsidR="00D0178A" w:rsidRPr="00830177" w:rsidSect="0094377B">
      <w:headerReference w:type="even" r:id="rId8"/>
      <w:headerReference w:type="default" r:id="rId9"/>
      <w:headerReference w:type="first" r:id="rId10"/>
      <w:pgSz w:w="12242" w:h="15842" w:code="1"/>
      <w:pgMar w:top="1134" w:right="1077" w:bottom="284" w:left="964" w:header="227" w:footer="3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0D79" w14:textId="77777777" w:rsidR="00040B01" w:rsidRDefault="00040B01">
      <w:r>
        <w:separator/>
      </w:r>
    </w:p>
  </w:endnote>
  <w:endnote w:type="continuationSeparator" w:id="0">
    <w:p w14:paraId="7F9B0E90" w14:textId="77777777" w:rsidR="00040B01" w:rsidRDefault="0004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D6CF" w14:textId="77777777" w:rsidR="00040B01" w:rsidRDefault="00040B01">
      <w:r>
        <w:separator/>
      </w:r>
    </w:p>
  </w:footnote>
  <w:footnote w:type="continuationSeparator" w:id="0">
    <w:p w14:paraId="5D7B510C" w14:textId="77777777" w:rsidR="00040B01" w:rsidRDefault="00040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66A8" w14:textId="77777777" w:rsidR="00E167E4" w:rsidRDefault="00A63A2C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1824" behindDoc="1" locked="0" layoutInCell="0" allowOverlap="1" wp14:anchorId="58D759CC" wp14:editId="589CC7B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9776" behindDoc="1" locked="0" layoutInCell="0" allowOverlap="1" wp14:anchorId="11A5B050" wp14:editId="1C69ACD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7728" behindDoc="1" locked="0" layoutInCell="0" allowOverlap="1" wp14:anchorId="1D180A99" wp14:editId="3E5B51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5680" behindDoc="1" locked="0" layoutInCell="0" allowOverlap="1" wp14:anchorId="504A8F8C" wp14:editId="5771DDE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lang w:val="es-ES"/>
      </w:rPr>
      <w:pict w14:anchorId="4659C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B9E4" w14:textId="77777777" w:rsidR="00F45C22" w:rsidRDefault="00F45C22"/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6C2BEA" w:rsidRPr="00137786" w14:paraId="269C0CB2" w14:textId="77777777" w:rsidTr="006C2BEA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40F31EEB" w14:textId="3869DE32" w:rsidR="006C2BEA" w:rsidRPr="00137786" w:rsidRDefault="00FC2201" w:rsidP="006C2BEA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62848" behindDoc="0" locked="0" layoutInCell="1" allowOverlap="1" wp14:anchorId="7D90EF0D" wp14:editId="5C74FD8A">
                <wp:simplePos x="0" y="0"/>
                <wp:positionH relativeFrom="column">
                  <wp:posOffset>3810</wp:posOffset>
                </wp:positionH>
                <wp:positionV relativeFrom="paragraph">
                  <wp:posOffset>-619125</wp:posOffset>
                </wp:positionV>
                <wp:extent cx="991870" cy="598805"/>
                <wp:effectExtent l="0" t="0" r="0" b="0"/>
                <wp:wrapNone/>
                <wp:docPr id="31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870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9F5F4F6" w14:textId="483BC7B9" w:rsidR="006C2BEA" w:rsidRPr="00137786" w:rsidRDefault="006C2BEA" w:rsidP="006C2BEA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7BC3682A" w14:textId="77777777" w:rsidR="006C2BEA" w:rsidRPr="005D53F9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D53F9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12801B8E" w14:textId="77777777" w:rsidR="006C2BEA" w:rsidRPr="005D53F9" w:rsidRDefault="00832940" w:rsidP="006C2BE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D53F9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57ADD9A5" w14:textId="77777777" w:rsidR="006C2BEA" w:rsidRPr="005D53F9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D53F9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43837E96" w14:textId="77777777" w:rsidR="006C2BEA" w:rsidRPr="005D53F9" w:rsidRDefault="00835B1C" w:rsidP="006C2BE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CDFT23</w:t>
          </w:r>
        </w:p>
      </w:tc>
    </w:tr>
    <w:tr w:rsidR="006C2BEA" w:rsidRPr="00942CC1" w14:paraId="081D49A9" w14:textId="77777777" w:rsidTr="006C2BEA">
      <w:trPr>
        <w:trHeight w:val="682"/>
      </w:trPr>
      <w:tc>
        <w:tcPr>
          <w:tcW w:w="1702" w:type="dxa"/>
          <w:vMerge/>
          <w:vAlign w:val="center"/>
          <w:hideMark/>
        </w:tcPr>
        <w:p w14:paraId="4B9FD816" w14:textId="77777777" w:rsidR="006C2BEA" w:rsidRPr="00942CC1" w:rsidRDefault="006C2BEA" w:rsidP="006C2BEA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4E31B283" w14:textId="77777777" w:rsidR="006C2BEA" w:rsidRPr="00942CC1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639A225B" w14:textId="77777777" w:rsidR="00F73724" w:rsidRPr="00942CC1" w:rsidRDefault="00F73724" w:rsidP="00F73724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sz w:val="16"/>
              <w:szCs w:val="16"/>
              <w:lang w:val="es-CO" w:eastAsia="es-CO"/>
            </w:rPr>
            <w:t>CREACIÓN O ACTUALIZACIÓN USUARIOS</w:t>
          </w:r>
        </w:p>
        <w:p w14:paraId="2B24E3F0" w14:textId="77777777" w:rsidR="00F73724" w:rsidRPr="00942CC1" w:rsidRDefault="00F73724" w:rsidP="00F73724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sz w:val="16"/>
              <w:szCs w:val="16"/>
              <w:lang w:val="es-CO" w:eastAsia="es-CO"/>
            </w:rPr>
            <w:t>PARA EL ACCESO AL SISTEMA DE</w:t>
          </w:r>
        </w:p>
        <w:p w14:paraId="414930B9" w14:textId="77777777" w:rsidR="00F73724" w:rsidRPr="00942CC1" w:rsidRDefault="00F73724" w:rsidP="00F73724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sz w:val="16"/>
              <w:szCs w:val="16"/>
              <w:lang w:val="es-CO" w:eastAsia="es-CO"/>
            </w:rPr>
            <w:t>INFORMACIÓN DE REGISTRO CIVIL (SIRC)</w:t>
          </w:r>
        </w:p>
        <w:p w14:paraId="2FDF0E70" w14:textId="75042C20" w:rsidR="006C2BEA" w:rsidRPr="00942CC1" w:rsidRDefault="00F73724" w:rsidP="007B6FC8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  <w:r w:rsidR="00B23CCA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 </w:t>
          </w:r>
          <w:r w:rsidR="00FC2201">
            <w:rPr>
              <w:rFonts w:ascii="Arial" w:hAnsi="Arial" w:cs="Arial"/>
              <w:b/>
              <w:sz w:val="16"/>
              <w:szCs w:val="16"/>
              <w:lang w:val="es-CO" w:eastAsia="es-CO"/>
            </w:rPr>
            <w:t>-</w:t>
          </w:r>
          <w:r w:rsidR="00B23CCA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 </w:t>
          </w:r>
          <w:r w:rsidR="00FD7A7E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Nivel </w:t>
          </w:r>
          <w:r w:rsidR="007B6FC8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>Desconcentrado</w:t>
          </w:r>
        </w:p>
      </w:tc>
      <w:tc>
        <w:tcPr>
          <w:tcW w:w="1134" w:type="dxa"/>
          <w:vAlign w:val="center"/>
          <w:hideMark/>
        </w:tcPr>
        <w:p w14:paraId="1B39A160" w14:textId="77777777" w:rsidR="006C2BEA" w:rsidRPr="00942CC1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0CF0ACAE" w14:textId="313818E0" w:rsidR="006C2BEA" w:rsidRPr="00942CC1" w:rsidRDefault="00FC2201" w:rsidP="006C2BE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669F7F94" w14:textId="7F832D9B" w:rsidR="002C4E4B" w:rsidRPr="00942CC1" w:rsidRDefault="00942CC1" w:rsidP="002C4E4B">
    <w:pPr>
      <w:pStyle w:val="Encabezado"/>
      <w:tabs>
        <w:tab w:val="clear" w:pos="4252"/>
      </w:tabs>
      <w:jc w:val="right"/>
      <w:rPr>
        <w:rFonts w:ascii="Arial" w:hAnsi="Arial"/>
        <w:sz w:val="10"/>
        <w:szCs w:val="10"/>
      </w:rPr>
    </w:pPr>
    <w:r>
      <w:rPr>
        <w:rFonts w:ascii="Arial" w:hAnsi="Arial"/>
        <w:sz w:val="10"/>
        <w:szCs w:val="10"/>
      </w:rPr>
      <w:t>Aprobado:</w:t>
    </w:r>
    <w:r w:rsidR="00337DAF">
      <w:rPr>
        <w:rFonts w:ascii="Arial" w:hAnsi="Arial"/>
        <w:sz w:val="10"/>
        <w:szCs w:val="10"/>
      </w:rPr>
      <w:t xml:space="preserve"> </w:t>
    </w:r>
    <w:r w:rsidR="00FC2201">
      <w:rPr>
        <w:rFonts w:ascii="Arial" w:hAnsi="Arial"/>
        <w:sz w:val="10"/>
        <w:szCs w:val="10"/>
      </w:rPr>
      <w:t>04</w:t>
    </w:r>
    <w:r w:rsidR="004A2814">
      <w:rPr>
        <w:rFonts w:ascii="Arial" w:hAnsi="Arial"/>
        <w:sz w:val="10"/>
        <w:szCs w:val="10"/>
        <w:lang w:val="es-ES"/>
      </w:rPr>
      <w:t>/0</w:t>
    </w:r>
    <w:r w:rsidR="00FC2201">
      <w:rPr>
        <w:rFonts w:ascii="Arial" w:hAnsi="Arial"/>
        <w:sz w:val="10"/>
        <w:szCs w:val="10"/>
        <w:lang w:val="es-ES"/>
      </w:rPr>
      <w:t>2</w:t>
    </w:r>
    <w:r w:rsidR="004A2814">
      <w:rPr>
        <w:rFonts w:ascii="Arial" w:hAnsi="Arial"/>
        <w:sz w:val="10"/>
        <w:szCs w:val="10"/>
        <w:lang w:val="es-ES"/>
      </w:rPr>
      <w:t>/202</w:t>
    </w:r>
    <w:r w:rsidR="00FC2201">
      <w:rPr>
        <w:rFonts w:ascii="Arial" w:hAnsi="Arial"/>
        <w:sz w:val="10"/>
        <w:szCs w:val="10"/>
        <w:lang w:val="es-ES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2BE5" w14:textId="77777777" w:rsidR="00E167E4" w:rsidRDefault="00A63A2C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0800" behindDoc="1" locked="0" layoutInCell="0" allowOverlap="1" wp14:anchorId="0D6A6210" wp14:editId="4540A6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8752" behindDoc="1" locked="0" layoutInCell="0" allowOverlap="1" wp14:anchorId="5C2E2672" wp14:editId="7185BD5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6704" behindDoc="1" locked="0" layoutInCell="0" allowOverlap="1" wp14:anchorId="32BD1828" wp14:editId="1B548B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4656" behindDoc="1" locked="0" layoutInCell="0" allowOverlap="1" wp14:anchorId="1586E5F2" wp14:editId="7330390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lang w:val="es-ES"/>
      </w:rPr>
      <w:pict w14:anchorId="1C0879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1090644">
    <w:abstractNumId w:val="22"/>
  </w:num>
  <w:num w:numId="2" w16cid:durableId="425810071">
    <w:abstractNumId w:val="7"/>
  </w:num>
  <w:num w:numId="3" w16cid:durableId="1667443430">
    <w:abstractNumId w:val="0"/>
  </w:num>
  <w:num w:numId="4" w16cid:durableId="493689450">
    <w:abstractNumId w:val="24"/>
  </w:num>
  <w:num w:numId="5" w16cid:durableId="746538304">
    <w:abstractNumId w:val="29"/>
  </w:num>
  <w:num w:numId="6" w16cid:durableId="1488479751">
    <w:abstractNumId w:val="32"/>
  </w:num>
  <w:num w:numId="7" w16cid:durableId="1221092188">
    <w:abstractNumId w:val="38"/>
  </w:num>
  <w:num w:numId="8" w16cid:durableId="1914193803">
    <w:abstractNumId w:val="3"/>
  </w:num>
  <w:num w:numId="9" w16cid:durableId="1309018589">
    <w:abstractNumId w:val="1"/>
  </w:num>
  <w:num w:numId="10" w16cid:durableId="638729243">
    <w:abstractNumId w:val="33"/>
  </w:num>
  <w:num w:numId="11" w16cid:durableId="1343580378">
    <w:abstractNumId w:val="17"/>
  </w:num>
  <w:num w:numId="12" w16cid:durableId="2080979252">
    <w:abstractNumId w:val="6"/>
  </w:num>
  <w:num w:numId="13" w16cid:durableId="2247421">
    <w:abstractNumId w:val="39"/>
  </w:num>
  <w:num w:numId="14" w16cid:durableId="1554733856">
    <w:abstractNumId w:val="30"/>
  </w:num>
  <w:num w:numId="15" w16cid:durableId="773091088">
    <w:abstractNumId w:val="9"/>
  </w:num>
  <w:num w:numId="16" w16cid:durableId="975259026">
    <w:abstractNumId w:val="35"/>
  </w:num>
  <w:num w:numId="17" w16cid:durableId="628829050">
    <w:abstractNumId w:val="26"/>
  </w:num>
  <w:num w:numId="18" w16cid:durableId="829056866">
    <w:abstractNumId w:val="4"/>
  </w:num>
  <w:num w:numId="19" w16cid:durableId="853230205">
    <w:abstractNumId w:val="19"/>
  </w:num>
  <w:num w:numId="20" w16cid:durableId="93462768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34842786">
    <w:abstractNumId w:val="21"/>
  </w:num>
  <w:num w:numId="22" w16cid:durableId="702831474">
    <w:abstractNumId w:val="23"/>
  </w:num>
  <w:num w:numId="23" w16cid:durableId="1097167694">
    <w:abstractNumId w:val="28"/>
  </w:num>
  <w:num w:numId="24" w16cid:durableId="847674001">
    <w:abstractNumId w:val="20"/>
  </w:num>
  <w:num w:numId="25" w16cid:durableId="170459469">
    <w:abstractNumId w:val="5"/>
  </w:num>
  <w:num w:numId="26" w16cid:durableId="394664747">
    <w:abstractNumId w:val="13"/>
  </w:num>
  <w:num w:numId="27" w16cid:durableId="854005105">
    <w:abstractNumId w:val="2"/>
  </w:num>
  <w:num w:numId="28" w16cid:durableId="1726879817">
    <w:abstractNumId w:val="37"/>
  </w:num>
  <w:num w:numId="29" w16cid:durableId="1864976512">
    <w:abstractNumId w:val="15"/>
  </w:num>
  <w:num w:numId="30" w16cid:durableId="2070153269">
    <w:abstractNumId w:val="27"/>
  </w:num>
  <w:num w:numId="31" w16cid:durableId="760175287">
    <w:abstractNumId w:val="40"/>
  </w:num>
  <w:num w:numId="32" w16cid:durableId="1440297870">
    <w:abstractNumId w:val="25"/>
  </w:num>
  <w:num w:numId="33" w16cid:durableId="3940055">
    <w:abstractNumId w:val="10"/>
  </w:num>
  <w:num w:numId="34" w16cid:durableId="670178079">
    <w:abstractNumId w:val="16"/>
  </w:num>
  <w:num w:numId="35" w16cid:durableId="2002347974">
    <w:abstractNumId w:val="11"/>
  </w:num>
  <w:num w:numId="36" w16cid:durableId="984703167">
    <w:abstractNumId w:val="18"/>
  </w:num>
  <w:num w:numId="37" w16cid:durableId="1809741135">
    <w:abstractNumId w:val="8"/>
  </w:num>
  <w:num w:numId="38" w16cid:durableId="32579806">
    <w:abstractNumId w:val="12"/>
  </w:num>
  <w:num w:numId="39" w16cid:durableId="1145506625">
    <w:abstractNumId w:val="34"/>
  </w:num>
  <w:num w:numId="40" w16cid:durableId="1878200637">
    <w:abstractNumId w:val="31"/>
  </w:num>
  <w:num w:numId="41" w16cid:durableId="8277516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TagSetId" w:val="e16409a7-1700-4153-9090-3955bc2f0ae8"/>
    <w:docVar w:name="ComplianceTagSetId" w:val="f14fc1f1-8950-40d5-8a29-45909da947d6"/>
    <w:docVar w:name="FileId" w:val="ceb9f771-a54d-427a-9414-a4a4be7a3d20"/>
    <w:docVar w:name="GVData" w:val="eyJPUyI6IldpbmRvd3MiLCJkb2NJRCI6ImNlYjlmNzcxLWE1NGQtNDI3YS05NDE0LWE0YTRiZTdhM2QyMC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MGNkMmYzNmUtMzFkMC00NjNhLTg2MjctNjkxNGQ4OGJjNzYxIn0="/>
    <w:docVar w:name="GVData1" w:val="(end)"/>
    <w:docVar w:name="gvdocid" w:val="ceb9f771-a54d-427a-9414-a4a4be7a3d20"/>
    <w:docVar w:name="TagDateTime" w:val="2026-02-04T13:29:35Z"/>
    <w:docVar w:name="UserId" w:val="Juan Sebastian Murillo Becerra"/>
  </w:docVars>
  <w:rsids>
    <w:rsidRoot w:val="00424D9F"/>
    <w:rsid w:val="0000352B"/>
    <w:rsid w:val="00003ED3"/>
    <w:rsid w:val="000042CF"/>
    <w:rsid w:val="000044EF"/>
    <w:rsid w:val="00006F1C"/>
    <w:rsid w:val="00007B69"/>
    <w:rsid w:val="0001139D"/>
    <w:rsid w:val="000119EB"/>
    <w:rsid w:val="0001460B"/>
    <w:rsid w:val="00014F25"/>
    <w:rsid w:val="00015610"/>
    <w:rsid w:val="000168F7"/>
    <w:rsid w:val="00017AE7"/>
    <w:rsid w:val="00026565"/>
    <w:rsid w:val="00027048"/>
    <w:rsid w:val="0002783A"/>
    <w:rsid w:val="00031C68"/>
    <w:rsid w:val="000330C6"/>
    <w:rsid w:val="00033322"/>
    <w:rsid w:val="00033852"/>
    <w:rsid w:val="00035228"/>
    <w:rsid w:val="00035F60"/>
    <w:rsid w:val="00040B01"/>
    <w:rsid w:val="00040BAB"/>
    <w:rsid w:val="00040DDA"/>
    <w:rsid w:val="00043026"/>
    <w:rsid w:val="0004382C"/>
    <w:rsid w:val="000467F2"/>
    <w:rsid w:val="0005042E"/>
    <w:rsid w:val="00051377"/>
    <w:rsid w:val="00053A31"/>
    <w:rsid w:val="00055385"/>
    <w:rsid w:val="00055F2C"/>
    <w:rsid w:val="00056392"/>
    <w:rsid w:val="0006041A"/>
    <w:rsid w:val="000605F5"/>
    <w:rsid w:val="00063DBA"/>
    <w:rsid w:val="000642A2"/>
    <w:rsid w:val="00066400"/>
    <w:rsid w:val="0006704B"/>
    <w:rsid w:val="00067722"/>
    <w:rsid w:val="00067DC9"/>
    <w:rsid w:val="00072903"/>
    <w:rsid w:val="000732E8"/>
    <w:rsid w:val="00073583"/>
    <w:rsid w:val="0007676B"/>
    <w:rsid w:val="0007737D"/>
    <w:rsid w:val="0008053C"/>
    <w:rsid w:val="000818B0"/>
    <w:rsid w:val="000825DE"/>
    <w:rsid w:val="00086E12"/>
    <w:rsid w:val="0009352E"/>
    <w:rsid w:val="000976E5"/>
    <w:rsid w:val="000A010C"/>
    <w:rsid w:val="000A0480"/>
    <w:rsid w:val="000A4738"/>
    <w:rsid w:val="000A67DF"/>
    <w:rsid w:val="000A7F88"/>
    <w:rsid w:val="000B2D2B"/>
    <w:rsid w:val="000B386E"/>
    <w:rsid w:val="000B50EC"/>
    <w:rsid w:val="000B5135"/>
    <w:rsid w:val="000C1ACF"/>
    <w:rsid w:val="000C2A85"/>
    <w:rsid w:val="000C3D51"/>
    <w:rsid w:val="000C3DDB"/>
    <w:rsid w:val="000C73AD"/>
    <w:rsid w:val="000C758A"/>
    <w:rsid w:val="000D11BD"/>
    <w:rsid w:val="000E0614"/>
    <w:rsid w:val="000E0714"/>
    <w:rsid w:val="000E1CB1"/>
    <w:rsid w:val="000E45F5"/>
    <w:rsid w:val="000F47DD"/>
    <w:rsid w:val="000F57BF"/>
    <w:rsid w:val="00100FB5"/>
    <w:rsid w:val="00101FC5"/>
    <w:rsid w:val="00102C0E"/>
    <w:rsid w:val="00103931"/>
    <w:rsid w:val="00103ECB"/>
    <w:rsid w:val="00104669"/>
    <w:rsid w:val="001059F7"/>
    <w:rsid w:val="00106DC8"/>
    <w:rsid w:val="00111C39"/>
    <w:rsid w:val="00113103"/>
    <w:rsid w:val="00113E47"/>
    <w:rsid w:val="00117A3A"/>
    <w:rsid w:val="00117AE3"/>
    <w:rsid w:val="0012099A"/>
    <w:rsid w:val="00126B28"/>
    <w:rsid w:val="00130D78"/>
    <w:rsid w:val="00131284"/>
    <w:rsid w:val="00131FD0"/>
    <w:rsid w:val="00132519"/>
    <w:rsid w:val="0013629D"/>
    <w:rsid w:val="00145495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4443"/>
    <w:rsid w:val="00177D31"/>
    <w:rsid w:val="001807AE"/>
    <w:rsid w:val="00182B7E"/>
    <w:rsid w:val="001831F5"/>
    <w:rsid w:val="00183C11"/>
    <w:rsid w:val="00183C95"/>
    <w:rsid w:val="00185A8C"/>
    <w:rsid w:val="001867F8"/>
    <w:rsid w:val="00194981"/>
    <w:rsid w:val="001978B0"/>
    <w:rsid w:val="001A0C43"/>
    <w:rsid w:val="001A0DE4"/>
    <w:rsid w:val="001A15CA"/>
    <w:rsid w:val="001A44EC"/>
    <w:rsid w:val="001B00EF"/>
    <w:rsid w:val="001B0744"/>
    <w:rsid w:val="001B1B8D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2ED4"/>
    <w:rsid w:val="001D3600"/>
    <w:rsid w:val="001D4B85"/>
    <w:rsid w:val="001D5C0E"/>
    <w:rsid w:val="001E0D64"/>
    <w:rsid w:val="001E168A"/>
    <w:rsid w:val="001E5C6A"/>
    <w:rsid w:val="001F0622"/>
    <w:rsid w:val="001F1FAD"/>
    <w:rsid w:val="001F4B01"/>
    <w:rsid w:val="0020374F"/>
    <w:rsid w:val="002044C8"/>
    <w:rsid w:val="00205D8D"/>
    <w:rsid w:val="00207890"/>
    <w:rsid w:val="00210312"/>
    <w:rsid w:val="002137D5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20A2"/>
    <w:rsid w:val="00233401"/>
    <w:rsid w:val="00233D6B"/>
    <w:rsid w:val="002347DF"/>
    <w:rsid w:val="00235CB5"/>
    <w:rsid w:val="00236F3F"/>
    <w:rsid w:val="002400A2"/>
    <w:rsid w:val="00241940"/>
    <w:rsid w:val="00241E18"/>
    <w:rsid w:val="00242FA0"/>
    <w:rsid w:val="0024425C"/>
    <w:rsid w:val="002467E3"/>
    <w:rsid w:val="00246F10"/>
    <w:rsid w:val="002528B6"/>
    <w:rsid w:val="002550A1"/>
    <w:rsid w:val="00255AB6"/>
    <w:rsid w:val="00255EC5"/>
    <w:rsid w:val="00261DBE"/>
    <w:rsid w:val="0026226D"/>
    <w:rsid w:val="00264C6F"/>
    <w:rsid w:val="002650A0"/>
    <w:rsid w:val="00270CDA"/>
    <w:rsid w:val="00272A7A"/>
    <w:rsid w:val="00273647"/>
    <w:rsid w:val="00275765"/>
    <w:rsid w:val="00276626"/>
    <w:rsid w:val="002862F9"/>
    <w:rsid w:val="00287A6A"/>
    <w:rsid w:val="0029007F"/>
    <w:rsid w:val="0029184D"/>
    <w:rsid w:val="00292D3C"/>
    <w:rsid w:val="00294A8E"/>
    <w:rsid w:val="00296BA0"/>
    <w:rsid w:val="002A1297"/>
    <w:rsid w:val="002A1DFC"/>
    <w:rsid w:val="002A22EB"/>
    <w:rsid w:val="002A64F2"/>
    <w:rsid w:val="002A7CF8"/>
    <w:rsid w:val="002B2C53"/>
    <w:rsid w:val="002B2CFF"/>
    <w:rsid w:val="002B3A7D"/>
    <w:rsid w:val="002B46E9"/>
    <w:rsid w:val="002B5346"/>
    <w:rsid w:val="002B6FCC"/>
    <w:rsid w:val="002C2843"/>
    <w:rsid w:val="002C3F6F"/>
    <w:rsid w:val="002C4E4B"/>
    <w:rsid w:val="002C6CD1"/>
    <w:rsid w:val="002C6EA1"/>
    <w:rsid w:val="002C6ECC"/>
    <w:rsid w:val="002D022E"/>
    <w:rsid w:val="002D053F"/>
    <w:rsid w:val="002D0C03"/>
    <w:rsid w:val="002D2D62"/>
    <w:rsid w:val="002D306A"/>
    <w:rsid w:val="002D38FD"/>
    <w:rsid w:val="002D6A53"/>
    <w:rsid w:val="002D6FAD"/>
    <w:rsid w:val="002F38E2"/>
    <w:rsid w:val="002F534A"/>
    <w:rsid w:val="002F6969"/>
    <w:rsid w:val="002F7A01"/>
    <w:rsid w:val="00304079"/>
    <w:rsid w:val="00304B1C"/>
    <w:rsid w:val="003054A3"/>
    <w:rsid w:val="00307BCC"/>
    <w:rsid w:val="00310529"/>
    <w:rsid w:val="00310D12"/>
    <w:rsid w:val="00311891"/>
    <w:rsid w:val="003119CF"/>
    <w:rsid w:val="003172E5"/>
    <w:rsid w:val="003215D9"/>
    <w:rsid w:val="00325248"/>
    <w:rsid w:val="00327706"/>
    <w:rsid w:val="00332EE5"/>
    <w:rsid w:val="0033398A"/>
    <w:rsid w:val="003354D0"/>
    <w:rsid w:val="00337759"/>
    <w:rsid w:val="00337DAF"/>
    <w:rsid w:val="00340257"/>
    <w:rsid w:val="00340AEB"/>
    <w:rsid w:val="00344107"/>
    <w:rsid w:val="00345A19"/>
    <w:rsid w:val="00345A92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561"/>
    <w:rsid w:val="0038272E"/>
    <w:rsid w:val="00387D3B"/>
    <w:rsid w:val="00391028"/>
    <w:rsid w:val="00394599"/>
    <w:rsid w:val="003957B1"/>
    <w:rsid w:val="003A0467"/>
    <w:rsid w:val="003A0F64"/>
    <w:rsid w:val="003A1739"/>
    <w:rsid w:val="003A1745"/>
    <w:rsid w:val="003A48B7"/>
    <w:rsid w:val="003A4E87"/>
    <w:rsid w:val="003A57C4"/>
    <w:rsid w:val="003B1680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D41A8"/>
    <w:rsid w:val="003D4240"/>
    <w:rsid w:val="003D4332"/>
    <w:rsid w:val="003E5FBF"/>
    <w:rsid w:val="003E771F"/>
    <w:rsid w:val="003F4E91"/>
    <w:rsid w:val="00401E8D"/>
    <w:rsid w:val="00407739"/>
    <w:rsid w:val="0040789E"/>
    <w:rsid w:val="0040796B"/>
    <w:rsid w:val="00411C07"/>
    <w:rsid w:val="0041341B"/>
    <w:rsid w:val="0042170B"/>
    <w:rsid w:val="004233B6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2404"/>
    <w:rsid w:val="00442834"/>
    <w:rsid w:val="00444B44"/>
    <w:rsid w:val="00446109"/>
    <w:rsid w:val="00446145"/>
    <w:rsid w:val="00446B39"/>
    <w:rsid w:val="00451AD5"/>
    <w:rsid w:val="00454241"/>
    <w:rsid w:val="00454C19"/>
    <w:rsid w:val="00457D4C"/>
    <w:rsid w:val="004600B7"/>
    <w:rsid w:val="0046065D"/>
    <w:rsid w:val="00467594"/>
    <w:rsid w:val="00471040"/>
    <w:rsid w:val="0047480B"/>
    <w:rsid w:val="004755C5"/>
    <w:rsid w:val="00475E72"/>
    <w:rsid w:val="00487323"/>
    <w:rsid w:val="00491CDE"/>
    <w:rsid w:val="00492A1D"/>
    <w:rsid w:val="00493B0B"/>
    <w:rsid w:val="00494E9F"/>
    <w:rsid w:val="004961FD"/>
    <w:rsid w:val="00497C66"/>
    <w:rsid w:val="004A2814"/>
    <w:rsid w:val="004A2942"/>
    <w:rsid w:val="004A3DED"/>
    <w:rsid w:val="004A5AF0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3991"/>
    <w:rsid w:val="004D65F5"/>
    <w:rsid w:val="004D7281"/>
    <w:rsid w:val="004E3498"/>
    <w:rsid w:val="004E5FA4"/>
    <w:rsid w:val="004F177D"/>
    <w:rsid w:val="004F3FB7"/>
    <w:rsid w:val="004F461C"/>
    <w:rsid w:val="004F5260"/>
    <w:rsid w:val="004F67B4"/>
    <w:rsid w:val="004F762D"/>
    <w:rsid w:val="005017FE"/>
    <w:rsid w:val="0050209A"/>
    <w:rsid w:val="00504512"/>
    <w:rsid w:val="00510DB0"/>
    <w:rsid w:val="005119BA"/>
    <w:rsid w:val="00512EC0"/>
    <w:rsid w:val="005134F0"/>
    <w:rsid w:val="00515191"/>
    <w:rsid w:val="00515980"/>
    <w:rsid w:val="005202D9"/>
    <w:rsid w:val="005236B0"/>
    <w:rsid w:val="005279F9"/>
    <w:rsid w:val="00531D47"/>
    <w:rsid w:val="00531E16"/>
    <w:rsid w:val="0054025B"/>
    <w:rsid w:val="00542FD9"/>
    <w:rsid w:val="00543F9E"/>
    <w:rsid w:val="005447E2"/>
    <w:rsid w:val="00544E5C"/>
    <w:rsid w:val="0054589A"/>
    <w:rsid w:val="00545F32"/>
    <w:rsid w:val="005464DE"/>
    <w:rsid w:val="005477D3"/>
    <w:rsid w:val="005609C3"/>
    <w:rsid w:val="005617D6"/>
    <w:rsid w:val="00561C64"/>
    <w:rsid w:val="00564448"/>
    <w:rsid w:val="00566D84"/>
    <w:rsid w:val="005703F8"/>
    <w:rsid w:val="005717A8"/>
    <w:rsid w:val="00571E3C"/>
    <w:rsid w:val="00573413"/>
    <w:rsid w:val="005734C8"/>
    <w:rsid w:val="00575F06"/>
    <w:rsid w:val="00580ADF"/>
    <w:rsid w:val="00583733"/>
    <w:rsid w:val="0058535B"/>
    <w:rsid w:val="00586217"/>
    <w:rsid w:val="00590AB3"/>
    <w:rsid w:val="00597500"/>
    <w:rsid w:val="005A05E1"/>
    <w:rsid w:val="005A0D73"/>
    <w:rsid w:val="005A1642"/>
    <w:rsid w:val="005A4751"/>
    <w:rsid w:val="005A5EDD"/>
    <w:rsid w:val="005B0B75"/>
    <w:rsid w:val="005B1D63"/>
    <w:rsid w:val="005B1ECE"/>
    <w:rsid w:val="005B340E"/>
    <w:rsid w:val="005B3617"/>
    <w:rsid w:val="005B3C42"/>
    <w:rsid w:val="005B4FB3"/>
    <w:rsid w:val="005B5C4A"/>
    <w:rsid w:val="005C1CE2"/>
    <w:rsid w:val="005C23EC"/>
    <w:rsid w:val="005C5066"/>
    <w:rsid w:val="005D1D1E"/>
    <w:rsid w:val="005D51EA"/>
    <w:rsid w:val="005D53F9"/>
    <w:rsid w:val="005E0CE7"/>
    <w:rsid w:val="005E1138"/>
    <w:rsid w:val="005E1944"/>
    <w:rsid w:val="005E22CE"/>
    <w:rsid w:val="005E2C77"/>
    <w:rsid w:val="005E2D5C"/>
    <w:rsid w:val="005E2EE3"/>
    <w:rsid w:val="005E3359"/>
    <w:rsid w:val="005E5B6B"/>
    <w:rsid w:val="005F26D9"/>
    <w:rsid w:val="005F2750"/>
    <w:rsid w:val="005F4096"/>
    <w:rsid w:val="00601F58"/>
    <w:rsid w:val="00602AD0"/>
    <w:rsid w:val="00605FB1"/>
    <w:rsid w:val="00606399"/>
    <w:rsid w:val="00606DC4"/>
    <w:rsid w:val="00607602"/>
    <w:rsid w:val="00611218"/>
    <w:rsid w:val="00613DAC"/>
    <w:rsid w:val="006178DC"/>
    <w:rsid w:val="00621E56"/>
    <w:rsid w:val="00622EE9"/>
    <w:rsid w:val="00626884"/>
    <w:rsid w:val="0062718D"/>
    <w:rsid w:val="00627440"/>
    <w:rsid w:val="0063171A"/>
    <w:rsid w:val="0063759F"/>
    <w:rsid w:val="00640AD7"/>
    <w:rsid w:val="006417EB"/>
    <w:rsid w:val="006425B1"/>
    <w:rsid w:val="00642FA7"/>
    <w:rsid w:val="00651DC8"/>
    <w:rsid w:val="00652428"/>
    <w:rsid w:val="00654AC3"/>
    <w:rsid w:val="00656096"/>
    <w:rsid w:val="00656834"/>
    <w:rsid w:val="006577A2"/>
    <w:rsid w:val="00660B54"/>
    <w:rsid w:val="006612E9"/>
    <w:rsid w:val="0066247B"/>
    <w:rsid w:val="00667017"/>
    <w:rsid w:val="0067344C"/>
    <w:rsid w:val="00675EB4"/>
    <w:rsid w:val="0068083E"/>
    <w:rsid w:val="00681116"/>
    <w:rsid w:val="0068158F"/>
    <w:rsid w:val="0068192B"/>
    <w:rsid w:val="00683075"/>
    <w:rsid w:val="00684C99"/>
    <w:rsid w:val="00684FA6"/>
    <w:rsid w:val="006905B7"/>
    <w:rsid w:val="00692127"/>
    <w:rsid w:val="00694DEA"/>
    <w:rsid w:val="006950E4"/>
    <w:rsid w:val="006A2237"/>
    <w:rsid w:val="006A414F"/>
    <w:rsid w:val="006B3837"/>
    <w:rsid w:val="006B4F03"/>
    <w:rsid w:val="006B668B"/>
    <w:rsid w:val="006B69EF"/>
    <w:rsid w:val="006C07C7"/>
    <w:rsid w:val="006C2BEA"/>
    <w:rsid w:val="006C36E8"/>
    <w:rsid w:val="006C3F0E"/>
    <w:rsid w:val="006C4DC9"/>
    <w:rsid w:val="006D2057"/>
    <w:rsid w:val="006D5A11"/>
    <w:rsid w:val="006D5A44"/>
    <w:rsid w:val="006D6993"/>
    <w:rsid w:val="006D7653"/>
    <w:rsid w:val="006E0DAA"/>
    <w:rsid w:val="006E2798"/>
    <w:rsid w:val="006E2C1D"/>
    <w:rsid w:val="006E36F8"/>
    <w:rsid w:val="006E484D"/>
    <w:rsid w:val="006E5965"/>
    <w:rsid w:val="006F24AB"/>
    <w:rsid w:val="006F4071"/>
    <w:rsid w:val="006F46CD"/>
    <w:rsid w:val="006F5EED"/>
    <w:rsid w:val="006F6868"/>
    <w:rsid w:val="00701BF9"/>
    <w:rsid w:val="00703A44"/>
    <w:rsid w:val="00704B87"/>
    <w:rsid w:val="00705BDC"/>
    <w:rsid w:val="00706AAF"/>
    <w:rsid w:val="00707BD1"/>
    <w:rsid w:val="00712EAD"/>
    <w:rsid w:val="00714453"/>
    <w:rsid w:val="00717C4B"/>
    <w:rsid w:val="00721863"/>
    <w:rsid w:val="00722966"/>
    <w:rsid w:val="00722F4A"/>
    <w:rsid w:val="007242B1"/>
    <w:rsid w:val="00725721"/>
    <w:rsid w:val="00726254"/>
    <w:rsid w:val="00726E2B"/>
    <w:rsid w:val="00732780"/>
    <w:rsid w:val="00732C06"/>
    <w:rsid w:val="00742649"/>
    <w:rsid w:val="00744671"/>
    <w:rsid w:val="00745194"/>
    <w:rsid w:val="00747560"/>
    <w:rsid w:val="00753FB2"/>
    <w:rsid w:val="0075457D"/>
    <w:rsid w:val="0075494F"/>
    <w:rsid w:val="00760482"/>
    <w:rsid w:val="007645BE"/>
    <w:rsid w:val="00766842"/>
    <w:rsid w:val="0077044C"/>
    <w:rsid w:val="00770753"/>
    <w:rsid w:val="007712F8"/>
    <w:rsid w:val="00772303"/>
    <w:rsid w:val="007733FD"/>
    <w:rsid w:val="00780BE4"/>
    <w:rsid w:val="00781E63"/>
    <w:rsid w:val="00785C1C"/>
    <w:rsid w:val="00787558"/>
    <w:rsid w:val="00787CD2"/>
    <w:rsid w:val="007921B7"/>
    <w:rsid w:val="00792E3E"/>
    <w:rsid w:val="0079772E"/>
    <w:rsid w:val="007979A7"/>
    <w:rsid w:val="00797F83"/>
    <w:rsid w:val="007A1EB2"/>
    <w:rsid w:val="007A1ECC"/>
    <w:rsid w:val="007A25FE"/>
    <w:rsid w:val="007A4DCB"/>
    <w:rsid w:val="007A580B"/>
    <w:rsid w:val="007A6FB9"/>
    <w:rsid w:val="007B054D"/>
    <w:rsid w:val="007B0791"/>
    <w:rsid w:val="007B0BC2"/>
    <w:rsid w:val="007B223B"/>
    <w:rsid w:val="007B2386"/>
    <w:rsid w:val="007B5A0E"/>
    <w:rsid w:val="007B6FC8"/>
    <w:rsid w:val="007C04FA"/>
    <w:rsid w:val="007C0517"/>
    <w:rsid w:val="007C3E9C"/>
    <w:rsid w:val="007C6DD4"/>
    <w:rsid w:val="007C7D8C"/>
    <w:rsid w:val="007D040B"/>
    <w:rsid w:val="007D1F87"/>
    <w:rsid w:val="007E1660"/>
    <w:rsid w:val="007E1B5E"/>
    <w:rsid w:val="007E1BCC"/>
    <w:rsid w:val="007E1C7C"/>
    <w:rsid w:val="007E270F"/>
    <w:rsid w:val="007E2BA7"/>
    <w:rsid w:val="007E48B2"/>
    <w:rsid w:val="007F0B1F"/>
    <w:rsid w:val="007F3F31"/>
    <w:rsid w:val="007F5230"/>
    <w:rsid w:val="007F59D4"/>
    <w:rsid w:val="007F78F1"/>
    <w:rsid w:val="00801BD6"/>
    <w:rsid w:val="00803645"/>
    <w:rsid w:val="0080457E"/>
    <w:rsid w:val="00805B50"/>
    <w:rsid w:val="00811019"/>
    <w:rsid w:val="00815197"/>
    <w:rsid w:val="00820A6B"/>
    <w:rsid w:val="00821859"/>
    <w:rsid w:val="008219FA"/>
    <w:rsid w:val="0082234B"/>
    <w:rsid w:val="008223B3"/>
    <w:rsid w:val="00822C20"/>
    <w:rsid w:val="008251FF"/>
    <w:rsid w:val="00830177"/>
    <w:rsid w:val="00831FC5"/>
    <w:rsid w:val="0083245D"/>
    <w:rsid w:val="00832940"/>
    <w:rsid w:val="00835B1C"/>
    <w:rsid w:val="00835E52"/>
    <w:rsid w:val="0083715C"/>
    <w:rsid w:val="00842B76"/>
    <w:rsid w:val="00842BC5"/>
    <w:rsid w:val="0084329B"/>
    <w:rsid w:val="008447A4"/>
    <w:rsid w:val="00844CAB"/>
    <w:rsid w:val="00845624"/>
    <w:rsid w:val="00846155"/>
    <w:rsid w:val="00846F8F"/>
    <w:rsid w:val="0085299E"/>
    <w:rsid w:val="00853830"/>
    <w:rsid w:val="008558DA"/>
    <w:rsid w:val="00855BFF"/>
    <w:rsid w:val="0085608C"/>
    <w:rsid w:val="00857EC9"/>
    <w:rsid w:val="008649FE"/>
    <w:rsid w:val="00870CF7"/>
    <w:rsid w:val="00872F33"/>
    <w:rsid w:val="00873A92"/>
    <w:rsid w:val="008741F6"/>
    <w:rsid w:val="008757B6"/>
    <w:rsid w:val="00876373"/>
    <w:rsid w:val="008770B9"/>
    <w:rsid w:val="00880756"/>
    <w:rsid w:val="00881656"/>
    <w:rsid w:val="00881E75"/>
    <w:rsid w:val="00885509"/>
    <w:rsid w:val="00892767"/>
    <w:rsid w:val="0089714B"/>
    <w:rsid w:val="00897DCA"/>
    <w:rsid w:val="008A0A30"/>
    <w:rsid w:val="008A53ED"/>
    <w:rsid w:val="008A688B"/>
    <w:rsid w:val="008A7D6C"/>
    <w:rsid w:val="008A7DA9"/>
    <w:rsid w:val="008B02CA"/>
    <w:rsid w:val="008B14D7"/>
    <w:rsid w:val="008B1531"/>
    <w:rsid w:val="008B510D"/>
    <w:rsid w:val="008B531A"/>
    <w:rsid w:val="008B7711"/>
    <w:rsid w:val="008C46FE"/>
    <w:rsid w:val="008C4724"/>
    <w:rsid w:val="008C564F"/>
    <w:rsid w:val="008C625B"/>
    <w:rsid w:val="008C6926"/>
    <w:rsid w:val="008C7D88"/>
    <w:rsid w:val="008D30EC"/>
    <w:rsid w:val="008D4729"/>
    <w:rsid w:val="008D4B73"/>
    <w:rsid w:val="008D7D45"/>
    <w:rsid w:val="008E3B1F"/>
    <w:rsid w:val="008E3C26"/>
    <w:rsid w:val="008E5AAB"/>
    <w:rsid w:val="008E5B7A"/>
    <w:rsid w:val="008F19E9"/>
    <w:rsid w:val="008F1A89"/>
    <w:rsid w:val="008F2F20"/>
    <w:rsid w:val="008F3025"/>
    <w:rsid w:val="008F43F0"/>
    <w:rsid w:val="008F7453"/>
    <w:rsid w:val="008F7666"/>
    <w:rsid w:val="00901082"/>
    <w:rsid w:val="00905A50"/>
    <w:rsid w:val="00907FAC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3342E"/>
    <w:rsid w:val="00934BB9"/>
    <w:rsid w:val="009366D2"/>
    <w:rsid w:val="00937CF3"/>
    <w:rsid w:val="00941844"/>
    <w:rsid w:val="009427E2"/>
    <w:rsid w:val="00942CC1"/>
    <w:rsid w:val="0094377B"/>
    <w:rsid w:val="00943D34"/>
    <w:rsid w:val="00943D42"/>
    <w:rsid w:val="00945624"/>
    <w:rsid w:val="00945B14"/>
    <w:rsid w:val="00946AE9"/>
    <w:rsid w:val="00952C0B"/>
    <w:rsid w:val="00953B95"/>
    <w:rsid w:val="00960878"/>
    <w:rsid w:val="00962386"/>
    <w:rsid w:val="0096364D"/>
    <w:rsid w:val="00964B79"/>
    <w:rsid w:val="00970051"/>
    <w:rsid w:val="009709F3"/>
    <w:rsid w:val="00971A8F"/>
    <w:rsid w:val="00972DF0"/>
    <w:rsid w:val="00976B33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F73"/>
    <w:rsid w:val="009B639B"/>
    <w:rsid w:val="009B6D1D"/>
    <w:rsid w:val="009B7F1A"/>
    <w:rsid w:val="009C0DBF"/>
    <w:rsid w:val="009C4F75"/>
    <w:rsid w:val="009D12D5"/>
    <w:rsid w:val="009D1334"/>
    <w:rsid w:val="009D2092"/>
    <w:rsid w:val="009D2817"/>
    <w:rsid w:val="009D4AE2"/>
    <w:rsid w:val="009D7D55"/>
    <w:rsid w:val="009E1FDF"/>
    <w:rsid w:val="009E3422"/>
    <w:rsid w:val="009E6442"/>
    <w:rsid w:val="009F1836"/>
    <w:rsid w:val="009F43F1"/>
    <w:rsid w:val="009F4545"/>
    <w:rsid w:val="009F608E"/>
    <w:rsid w:val="009F6383"/>
    <w:rsid w:val="00A02785"/>
    <w:rsid w:val="00A041D7"/>
    <w:rsid w:val="00A1272A"/>
    <w:rsid w:val="00A16063"/>
    <w:rsid w:val="00A1716D"/>
    <w:rsid w:val="00A24962"/>
    <w:rsid w:val="00A26513"/>
    <w:rsid w:val="00A270A1"/>
    <w:rsid w:val="00A31622"/>
    <w:rsid w:val="00A34718"/>
    <w:rsid w:val="00A364B3"/>
    <w:rsid w:val="00A370BD"/>
    <w:rsid w:val="00A375F8"/>
    <w:rsid w:val="00A5048C"/>
    <w:rsid w:val="00A53996"/>
    <w:rsid w:val="00A55497"/>
    <w:rsid w:val="00A555E4"/>
    <w:rsid w:val="00A557A0"/>
    <w:rsid w:val="00A560B9"/>
    <w:rsid w:val="00A57F31"/>
    <w:rsid w:val="00A60F3B"/>
    <w:rsid w:val="00A62969"/>
    <w:rsid w:val="00A634CE"/>
    <w:rsid w:val="00A63581"/>
    <w:rsid w:val="00A63A2C"/>
    <w:rsid w:val="00A63F65"/>
    <w:rsid w:val="00A64DBA"/>
    <w:rsid w:val="00A67466"/>
    <w:rsid w:val="00A720DC"/>
    <w:rsid w:val="00A7365F"/>
    <w:rsid w:val="00A7402E"/>
    <w:rsid w:val="00A76B91"/>
    <w:rsid w:val="00A77145"/>
    <w:rsid w:val="00A821F3"/>
    <w:rsid w:val="00A8562E"/>
    <w:rsid w:val="00A86E02"/>
    <w:rsid w:val="00A91409"/>
    <w:rsid w:val="00A914D8"/>
    <w:rsid w:val="00A91547"/>
    <w:rsid w:val="00A953F4"/>
    <w:rsid w:val="00A95FC7"/>
    <w:rsid w:val="00AA06B4"/>
    <w:rsid w:val="00AA0F71"/>
    <w:rsid w:val="00AA1438"/>
    <w:rsid w:val="00AA2C33"/>
    <w:rsid w:val="00AA4FDC"/>
    <w:rsid w:val="00AA6436"/>
    <w:rsid w:val="00AC04CB"/>
    <w:rsid w:val="00AC3900"/>
    <w:rsid w:val="00AC41A3"/>
    <w:rsid w:val="00AC5E22"/>
    <w:rsid w:val="00AD0B0D"/>
    <w:rsid w:val="00AD18BA"/>
    <w:rsid w:val="00AD415E"/>
    <w:rsid w:val="00AE0EB0"/>
    <w:rsid w:val="00AF025A"/>
    <w:rsid w:val="00AF0E0E"/>
    <w:rsid w:val="00AF17A2"/>
    <w:rsid w:val="00AF437D"/>
    <w:rsid w:val="00AF6D12"/>
    <w:rsid w:val="00B0122E"/>
    <w:rsid w:val="00B02B79"/>
    <w:rsid w:val="00B06748"/>
    <w:rsid w:val="00B06A33"/>
    <w:rsid w:val="00B12321"/>
    <w:rsid w:val="00B13329"/>
    <w:rsid w:val="00B20AFE"/>
    <w:rsid w:val="00B20C53"/>
    <w:rsid w:val="00B23CCA"/>
    <w:rsid w:val="00B255E0"/>
    <w:rsid w:val="00B2726E"/>
    <w:rsid w:val="00B31A75"/>
    <w:rsid w:val="00B33CCE"/>
    <w:rsid w:val="00B376A6"/>
    <w:rsid w:val="00B521CD"/>
    <w:rsid w:val="00B565E2"/>
    <w:rsid w:val="00B57BB7"/>
    <w:rsid w:val="00B57D30"/>
    <w:rsid w:val="00B57E4F"/>
    <w:rsid w:val="00B65ECD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92831"/>
    <w:rsid w:val="00B9401D"/>
    <w:rsid w:val="00B946F4"/>
    <w:rsid w:val="00B9560A"/>
    <w:rsid w:val="00BA348E"/>
    <w:rsid w:val="00BA3D03"/>
    <w:rsid w:val="00BA4274"/>
    <w:rsid w:val="00BA520E"/>
    <w:rsid w:val="00BA5C54"/>
    <w:rsid w:val="00BB04B4"/>
    <w:rsid w:val="00BB3028"/>
    <w:rsid w:val="00BB3A5C"/>
    <w:rsid w:val="00BB5E36"/>
    <w:rsid w:val="00BB5F1C"/>
    <w:rsid w:val="00BB6131"/>
    <w:rsid w:val="00BB782E"/>
    <w:rsid w:val="00BC00ED"/>
    <w:rsid w:val="00BC0389"/>
    <w:rsid w:val="00BC1410"/>
    <w:rsid w:val="00BC18C2"/>
    <w:rsid w:val="00BC3429"/>
    <w:rsid w:val="00BD0A3D"/>
    <w:rsid w:val="00BD1D73"/>
    <w:rsid w:val="00BD31DD"/>
    <w:rsid w:val="00BD4101"/>
    <w:rsid w:val="00BD4615"/>
    <w:rsid w:val="00BD4BD9"/>
    <w:rsid w:val="00BD4E96"/>
    <w:rsid w:val="00BD689C"/>
    <w:rsid w:val="00BE030A"/>
    <w:rsid w:val="00BE1653"/>
    <w:rsid w:val="00BE182E"/>
    <w:rsid w:val="00BE4C3C"/>
    <w:rsid w:val="00BF25DB"/>
    <w:rsid w:val="00BF2962"/>
    <w:rsid w:val="00BF2C00"/>
    <w:rsid w:val="00BF3C23"/>
    <w:rsid w:val="00BF4AA7"/>
    <w:rsid w:val="00BF6526"/>
    <w:rsid w:val="00BF694A"/>
    <w:rsid w:val="00C0004A"/>
    <w:rsid w:val="00C013F7"/>
    <w:rsid w:val="00C05F08"/>
    <w:rsid w:val="00C06A53"/>
    <w:rsid w:val="00C06EC3"/>
    <w:rsid w:val="00C07DA5"/>
    <w:rsid w:val="00C11212"/>
    <w:rsid w:val="00C142D2"/>
    <w:rsid w:val="00C159DB"/>
    <w:rsid w:val="00C15B1D"/>
    <w:rsid w:val="00C17F5A"/>
    <w:rsid w:val="00C20E2A"/>
    <w:rsid w:val="00C21639"/>
    <w:rsid w:val="00C21B65"/>
    <w:rsid w:val="00C22132"/>
    <w:rsid w:val="00C226CA"/>
    <w:rsid w:val="00C27A7C"/>
    <w:rsid w:val="00C32DC8"/>
    <w:rsid w:val="00C33693"/>
    <w:rsid w:val="00C33C6E"/>
    <w:rsid w:val="00C42177"/>
    <w:rsid w:val="00C46AFC"/>
    <w:rsid w:val="00C47580"/>
    <w:rsid w:val="00C5062B"/>
    <w:rsid w:val="00C519DC"/>
    <w:rsid w:val="00C52105"/>
    <w:rsid w:val="00C5389F"/>
    <w:rsid w:val="00C545C8"/>
    <w:rsid w:val="00C54A65"/>
    <w:rsid w:val="00C57657"/>
    <w:rsid w:val="00C57988"/>
    <w:rsid w:val="00C610A2"/>
    <w:rsid w:val="00C66E52"/>
    <w:rsid w:val="00C827F3"/>
    <w:rsid w:val="00C8693D"/>
    <w:rsid w:val="00C86C32"/>
    <w:rsid w:val="00C8715B"/>
    <w:rsid w:val="00C911C9"/>
    <w:rsid w:val="00C91A9F"/>
    <w:rsid w:val="00C92130"/>
    <w:rsid w:val="00C96ADF"/>
    <w:rsid w:val="00CA2AFE"/>
    <w:rsid w:val="00CA405B"/>
    <w:rsid w:val="00CA7702"/>
    <w:rsid w:val="00CB3EB8"/>
    <w:rsid w:val="00CB4DBD"/>
    <w:rsid w:val="00CB6DEA"/>
    <w:rsid w:val="00CB7B59"/>
    <w:rsid w:val="00CC2888"/>
    <w:rsid w:val="00CC2E6D"/>
    <w:rsid w:val="00CC3C53"/>
    <w:rsid w:val="00CC4E38"/>
    <w:rsid w:val="00CC5880"/>
    <w:rsid w:val="00CD38CF"/>
    <w:rsid w:val="00CD39A2"/>
    <w:rsid w:val="00CD4071"/>
    <w:rsid w:val="00CD4BF2"/>
    <w:rsid w:val="00CD6EAE"/>
    <w:rsid w:val="00CD7130"/>
    <w:rsid w:val="00CE7317"/>
    <w:rsid w:val="00CF2A0D"/>
    <w:rsid w:val="00CF4BB0"/>
    <w:rsid w:val="00CF4CB6"/>
    <w:rsid w:val="00CF5D05"/>
    <w:rsid w:val="00CF5E9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36C0"/>
    <w:rsid w:val="00D149FB"/>
    <w:rsid w:val="00D16079"/>
    <w:rsid w:val="00D16CC5"/>
    <w:rsid w:val="00D20B8F"/>
    <w:rsid w:val="00D21BC9"/>
    <w:rsid w:val="00D22F8D"/>
    <w:rsid w:val="00D2434A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11D9"/>
    <w:rsid w:val="00D525C2"/>
    <w:rsid w:val="00D52B39"/>
    <w:rsid w:val="00D52EA6"/>
    <w:rsid w:val="00D5751E"/>
    <w:rsid w:val="00D57C67"/>
    <w:rsid w:val="00D57F19"/>
    <w:rsid w:val="00D60159"/>
    <w:rsid w:val="00D61EE1"/>
    <w:rsid w:val="00D6432A"/>
    <w:rsid w:val="00D651DD"/>
    <w:rsid w:val="00D74A25"/>
    <w:rsid w:val="00D74EED"/>
    <w:rsid w:val="00D807AD"/>
    <w:rsid w:val="00D80FC2"/>
    <w:rsid w:val="00D812EC"/>
    <w:rsid w:val="00D850FE"/>
    <w:rsid w:val="00D864AB"/>
    <w:rsid w:val="00D87DCD"/>
    <w:rsid w:val="00D9199E"/>
    <w:rsid w:val="00D94B7A"/>
    <w:rsid w:val="00D95686"/>
    <w:rsid w:val="00D95997"/>
    <w:rsid w:val="00DA2E9E"/>
    <w:rsid w:val="00DA3D36"/>
    <w:rsid w:val="00DA449A"/>
    <w:rsid w:val="00DA61ED"/>
    <w:rsid w:val="00DA6A35"/>
    <w:rsid w:val="00DB747E"/>
    <w:rsid w:val="00DC0CEC"/>
    <w:rsid w:val="00DC52C7"/>
    <w:rsid w:val="00DD3E72"/>
    <w:rsid w:val="00DD43EE"/>
    <w:rsid w:val="00DD66D7"/>
    <w:rsid w:val="00DD7209"/>
    <w:rsid w:val="00DD731A"/>
    <w:rsid w:val="00DE015E"/>
    <w:rsid w:val="00DE065D"/>
    <w:rsid w:val="00DE0B50"/>
    <w:rsid w:val="00DE10FC"/>
    <w:rsid w:val="00DE2C37"/>
    <w:rsid w:val="00DE46F9"/>
    <w:rsid w:val="00DE5C04"/>
    <w:rsid w:val="00DE717B"/>
    <w:rsid w:val="00DF486C"/>
    <w:rsid w:val="00DF7EAB"/>
    <w:rsid w:val="00DF7EC3"/>
    <w:rsid w:val="00E040C3"/>
    <w:rsid w:val="00E119BC"/>
    <w:rsid w:val="00E13876"/>
    <w:rsid w:val="00E13AC1"/>
    <w:rsid w:val="00E167E4"/>
    <w:rsid w:val="00E202E8"/>
    <w:rsid w:val="00E225BE"/>
    <w:rsid w:val="00E22629"/>
    <w:rsid w:val="00E23653"/>
    <w:rsid w:val="00E240EB"/>
    <w:rsid w:val="00E25A6C"/>
    <w:rsid w:val="00E2609D"/>
    <w:rsid w:val="00E27508"/>
    <w:rsid w:val="00E3409B"/>
    <w:rsid w:val="00E37D7F"/>
    <w:rsid w:val="00E41EF2"/>
    <w:rsid w:val="00E42086"/>
    <w:rsid w:val="00E42337"/>
    <w:rsid w:val="00E444FA"/>
    <w:rsid w:val="00E5209F"/>
    <w:rsid w:val="00E55B0A"/>
    <w:rsid w:val="00E63411"/>
    <w:rsid w:val="00E65997"/>
    <w:rsid w:val="00E677E9"/>
    <w:rsid w:val="00E70354"/>
    <w:rsid w:val="00E712C1"/>
    <w:rsid w:val="00E72850"/>
    <w:rsid w:val="00E72D51"/>
    <w:rsid w:val="00E76B1E"/>
    <w:rsid w:val="00E77C1D"/>
    <w:rsid w:val="00E91D91"/>
    <w:rsid w:val="00E95E56"/>
    <w:rsid w:val="00E968AA"/>
    <w:rsid w:val="00E974DD"/>
    <w:rsid w:val="00EA0699"/>
    <w:rsid w:val="00EA1653"/>
    <w:rsid w:val="00EA3ED5"/>
    <w:rsid w:val="00EA407E"/>
    <w:rsid w:val="00EA4D63"/>
    <w:rsid w:val="00EA54A0"/>
    <w:rsid w:val="00EA5A41"/>
    <w:rsid w:val="00EA6D1D"/>
    <w:rsid w:val="00EB0B36"/>
    <w:rsid w:val="00EB12D3"/>
    <w:rsid w:val="00EC0C7F"/>
    <w:rsid w:val="00EC3268"/>
    <w:rsid w:val="00EC42A8"/>
    <w:rsid w:val="00EC4AEE"/>
    <w:rsid w:val="00EC56EF"/>
    <w:rsid w:val="00EC70F5"/>
    <w:rsid w:val="00ED02D8"/>
    <w:rsid w:val="00ED0AED"/>
    <w:rsid w:val="00ED19C7"/>
    <w:rsid w:val="00ED2418"/>
    <w:rsid w:val="00ED3AB8"/>
    <w:rsid w:val="00ED3B97"/>
    <w:rsid w:val="00ED5372"/>
    <w:rsid w:val="00ED6681"/>
    <w:rsid w:val="00EE0BA8"/>
    <w:rsid w:val="00EE26C1"/>
    <w:rsid w:val="00EE7275"/>
    <w:rsid w:val="00EF09D4"/>
    <w:rsid w:val="00EF443A"/>
    <w:rsid w:val="00EF7303"/>
    <w:rsid w:val="00F01681"/>
    <w:rsid w:val="00F026D5"/>
    <w:rsid w:val="00F06803"/>
    <w:rsid w:val="00F0707B"/>
    <w:rsid w:val="00F10EE6"/>
    <w:rsid w:val="00F1285F"/>
    <w:rsid w:val="00F1378B"/>
    <w:rsid w:val="00F15970"/>
    <w:rsid w:val="00F16BC3"/>
    <w:rsid w:val="00F17986"/>
    <w:rsid w:val="00F2518B"/>
    <w:rsid w:val="00F25405"/>
    <w:rsid w:val="00F32B50"/>
    <w:rsid w:val="00F3717B"/>
    <w:rsid w:val="00F4251D"/>
    <w:rsid w:val="00F428F1"/>
    <w:rsid w:val="00F45613"/>
    <w:rsid w:val="00F45C22"/>
    <w:rsid w:val="00F46F2B"/>
    <w:rsid w:val="00F51820"/>
    <w:rsid w:val="00F519D8"/>
    <w:rsid w:val="00F5289B"/>
    <w:rsid w:val="00F54778"/>
    <w:rsid w:val="00F54AE6"/>
    <w:rsid w:val="00F61F7E"/>
    <w:rsid w:val="00F620FE"/>
    <w:rsid w:val="00F633D1"/>
    <w:rsid w:val="00F64E17"/>
    <w:rsid w:val="00F65349"/>
    <w:rsid w:val="00F66471"/>
    <w:rsid w:val="00F67EA6"/>
    <w:rsid w:val="00F73724"/>
    <w:rsid w:val="00F73884"/>
    <w:rsid w:val="00F73A91"/>
    <w:rsid w:val="00F746EF"/>
    <w:rsid w:val="00F7521D"/>
    <w:rsid w:val="00F772CF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C20F7"/>
    <w:rsid w:val="00FC2201"/>
    <w:rsid w:val="00FC28C3"/>
    <w:rsid w:val="00FC3C5B"/>
    <w:rsid w:val="00FC44B0"/>
    <w:rsid w:val="00FC563A"/>
    <w:rsid w:val="00FC67DA"/>
    <w:rsid w:val="00FD1776"/>
    <w:rsid w:val="00FD65AA"/>
    <w:rsid w:val="00FD7A7E"/>
    <w:rsid w:val="00FE0173"/>
    <w:rsid w:val="00FE05D9"/>
    <w:rsid w:val="00FE5B73"/>
    <w:rsid w:val="00FF1575"/>
    <w:rsid w:val="00FF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37912E"/>
  <w15:chartTrackingRefBased/>
  <w15:docId w15:val="{AE183F17-B135-4D49-80AB-AB974038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815197"/>
    <w:rPr>
      <w:lang w:val="es-ES_tradnl" w:eastAsia="es-ES"/>
    </w:rPr>
  </w:style>
  <w:style w:type="character" w:styleId="Fuerte">
    <w:name w:val="Strong"/>
    <w:uiPriority w:val="22"/>
    <w:qFormat/>
    <w:rsid w:val="00EF44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7.png"/><Relationship Id="rId14" Type="http://schemas.openxmlformats.org/officeDocument/2006/relationships/image" Target="media/image8.gi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D3232-53D6-4D2C-B07E-F0C59FDC3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</Template>
  <TotalTime>12</TotalTime>
  <Pages>1</Pages>
  <Words>294</Words>
  <Characters>1606</Characters>
  <Application>Microsoft Office Word</Application>
  <DocSecurity>0</DocSecurity>
  <Lines>146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Juan Sebastian Murillo Becerra</cp:lastModifiedBy>
  <cp:revision>5</cp:revision>
  <cp:lastPrinted>2025-02-17T15:38:00Z</cp:lastPrinted>
  <dcterms:created xsi:type="dcterms:W3CDTF">2025-11-12T00:29:00Z</dcterms:created>
  <dcterms:modified xsi:type="dcterms:W3CDTF">2026-02-04T13:39:00Z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ceb9f771-a54d-427a-9414-a4a4be7a3d20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ceb9f771-a54d-427a-9414-a4a4be7a3d20</vt:lpwstr>
  </property>
  <property fmtid="{D5CDD505-2E9C-101B-9397-08002B2CF9AE}" pid="6" name="UserId">
    <vt:lpwstr>Juan Sebastian Murillo Becerra</vt:lpwstr>
  </property>
  <property fmtid="{D5CDD505-2E9C-101B-9397-08002B2CF9AE}" pid="7" name="TagDateTime">
    <vt:lpwstr>2026-02-04T13:29:35Z</vt:lpwstr>
  </property>
  <property fmtid="{D5CDD505-2E9C-101B-9397-08002B2CF9AE}" pid="8" name="GVData">
    <vt:lpwstr>eyJPUyI6IldpbmRvd3MiLCJkb2NJRCI6ImNlYjlmNzcxLWE1NGQtNDI3YS05NDE0LWE0YTRiZTdhM2QyMCIsImRvY1N0YXRlIjoie30iLCJwYXJlbnRMaW5lSWRzIjoiW10iLCJ3cml0dGVuS2V5cyI6IltcImd2ZG9jaWRcIixcIkNsYXNzaWZpY2F0aW9uVGFnU2V0</vt:lpwstr>
  </property>
  <property fmtid="{D5CDD505-2E9C-101B-9397-08002B2CF9AE}" pid="9" name="GVData0">
    <vt:lpwstr>SWRcIixcIkNvbXBsaWFuY2VUYWdTZXRJZFwiLFwiRmlsZUlkXCIsXCJVc2VySWRcIixcIlRhZ0RhdGVUaW1lXCJdIiwibm9PZkd2RGF0YUVudHJpZXMiOiI1IiwibGluZUlkIjoiMGNkMmYzNmUtMzFkMC00NjNhLTg2MjctNjkxNGQ4OGJjNzYxIn0=</vt:lpwstr>
  </property>
  <property fmtid="{D5CDD505-2E9C-101B-9397-08002B2CF9AE}" pid="10" name="GVData1">
    <vt:lpwstr>(end)</vt:lpwstr>
  </property>
</Properties>
</file>