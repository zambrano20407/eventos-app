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2"/>
        <w:gridCol w:w="52"/>
        <w:gridCol w:w="415"/>
        <w:gridCol w:w="894"/>
        <w:gridCol w:w="1048"/>
        <w:gridCol w:w="568"/>
        <w:gridCol w:w="425"/>
        <w:gridCol w:w="329"/>
        <w:gridCol w:w="96"/>
        <w:gridCol w:w="992"/>
        <w:gridCol w:w="173"/>
        <w:gridCol w:w="6"/>
        <w:gridCol w:w="588"/>
        <w:gridCol w:w="123"/>
        <w:gridCol w:w="1098"/>
        <w:gridCol w:w="315"/>
        <w:gridCol w:w="113"/>
        <w:gridCol w:w="425"/>
        <w:gridCol w:w="2370"/>
        <w:tblGridChange w:id="0">
          <w:tblGrid>
            <w:gridCol w:w="392"/>
            <w:gridCol w:w="52"/>
            <w:gridCol w:w="415"/>
            <w:gridCol w:w="894"/>
            <w:gridCol w:w="1048"/>
            <w:gridCol w:w="568"/>
            <w:gridCol w:w="425"/>
            <w:gridCol w:w="329"/>
            <w:gridCol w:w="96"/>
            <w:gridCol w:w="992"/>
            <w:gridCol w:w="173"/>
            <w:gridCol w:w="6"/>
            <w:gridCol w:w="588"/>
            <w:gridCol w:w="123"/>
            <w:gridCol w:w="1098"/>
            <w:gridCol w:w="315"/>
            <w:gridCol w:w="113"/>
            <w:gridCol w:w="425"/>
            <w:gridCol w:w="2370"/>
          </w:tblGrid>
        </w:tblGridChange>
      </w:tblGrid>
      <w:tr w:rsidR="00F55F41" w:rsidRPr="00424D9F" w14:paraId="0A0CD2FE" w14:textId="77777777" w:rsidTr="009A195F">
        <w:trPr>
          <w:jc w:val="center"/>
        </w:trPr>
        <w:tc>
          <w:tcPr>
            <w:tcW w:w="10422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001A3FC3" w14:textId="77777777" w:rsidR="00F55F41" w:rsidRPr="007242B1" w:rsidRDefault="00F55F41" w:rsidP="00EA41EB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TIPO DE SOLICITUD</w:t>
            </w:r>
          </w:p>
        </w:tc>
      </w:tr>
      <w:tr w:rsidR="00CB1838" w:rsidRPr="00722966" w14:paraId="59EA7550" w14:textId="77777777" w:rsidTr="009A195F">
        <w:trPr>
          <w:trHeight w:val="252"/>
          <w:jc w:val="center"/>
        </w:trPr>
        <w:tc>
          <w:tcPr>
            <w:tcW w:w="5211" w:type="dxa"/>
            <w:gridSpan w:val="10"/>
          </w:tcPr>
          <w:p w14:paraId="290701C4" w14:textId="77777777" w:rsidR="00F55F41" w:rsidRPr="007242B1" w:rsidRDefault="00F55F41" w:rsidP="00B0515B">
            <w:pPr>
              <w:tabs>
                <w:tab w:val="left" w:pos="2970"/>
              </w:tabs>
              <w:rPr>
                <w:rFonts w:ascii="Arial" w:hAnsi="Arial" w:cs="Arial"/>
                <w:sz w:val="22"/>
                <w:szCs w:val="22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{{cb:tipo_creacion}}</w:t>
            </w:r>
            <w:r w:rsidR="00B0515B">
              <w:rPr>
                <w:rFonts w:ascii="Arial" w:hAnsi="Arial" w:cs="Arial"/>
                <w:sz w:val="22"/>
                <w:szCs w:val="22"/>
              </w:rPr>
              <w:t xml:space="preserve"> Creación</w:t>
            </w:r>
          </w:p>
        </w:tc>
        <w:tc>
          <w:tcPr>
            <w:tcW w:w="5211" w:type="dxa"/>
            <w:gridSpan w:val="9"/>
          </w:tcPr>
          <w:p w14:paraId="0CDB737F" w14:textId="77777777" w:rsidR="00F55F41" w:rsidRPr="007242B1" w:rsidRDefault="00373E98" w:rsidP="0078140B">
            <w:pPr>
              <w:tabs>
                <w:tab w:val="left" w:pos="2970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Wingdings" w:hAnsi="Wingdings" w:cs="Arial"/>
                <w:sz w:val="22"/>
                <w:szCs w:val="22"/>
                <w:lang w:val="es-CO"/>
              </w:rPr>
              <w:t>{{cb:tipo_actualizacion}}</w:t>
            </w:r>
            <w:r>
              <w:rPr>
                <w:rFonts w:ascii="Arial Narrow" w:hAnsi="Arial Narrow" w:cs="Arial Narrow" w:eastAsia="Arial Narrow"/>
                <w:sz w:val="18"/>
                <w:szCs w:val="22"/>
              </w:rPr>
              <w:t xml:space="preserve"> </w:t>
            </w:r>
            <w:r w:rsidR="000165C9">
              <w:rPr>
                <w:rFonts w:ascii="Arial Narrow" w:hAnsi="Arial Narrow" w:cs="Arial Narrow" w:eastAsia="Arial Narrow"/>
                <w:sz w:val="18"/>
                <w:szCs w:val="22"/>
              </w:rPr>
              <w:t xml:space="preserve">Actualización </w:t>
            </w:r>
            <w:r w:rsidR="000165C9">
              <w:rPr>
                <w:rFonts w:ascii="Arial Narrow" w:hAnsi="Arial Narrow" w:cs="Arial Narrow" w:eastAsia="Arial Narrow"/>
                <w:color w:val="000000"/>
                <w:sz w:val="18"/>
                <w:szCs w:val="22"/>
              </w:rPr>
              <w:t>{{textoUsuario|Indique nombre de usuario__________________}}</w:t>
            </w:r>
            <w:r w:rsidR="00D21D1A">
              <w:rPr>
                <w:rFonts w:ascii="Arial Narrow" w:hAnsi="Arial Narrow" w:cs="Arial Narrow" w:eastAsia="Arial Narrow"/>
                <w:sz w:val="18"/>
                <w:szCs w:val="22"/>
              </w:rPr>
            </w:r>
            <w:r>
              <w:rPr>
                <w:rFonts w:ascii="Arial Narrow" w:hAnsi="Arial Narrow" w:cs="Arial Narrow" w:eastAsia="Arial Narrow"/>
                <w:sz w:val="18"/>
                <w:szCs w:val="22"/>
              </w:rPr>
            </w:r>
          </w:p>
        </w:tc>
      </w:tr>
      <w:tr w:rsidR="00424D9F" w:rsidRPr="00424D9F" w14:paraId="1FB39797" w14:textId="77777777" w:rsidTr="009A195F">
        <w:trPr>
          <w:jc w:val="center"/>
        </w:trPr>
        <w:tc>
          <w:tcPr>
            <w:tcW w:w="10422" w:type="dxa"/>
            <w:gridSpan w:val="19"/>
            <w:shd w:val="clear" w:color="auto" w:fill="D9D9D9"/>
          </w:tcPr>
          <w:p w14:paraId="12A359AA" w14:textId="77777777" w:rsidR="00424D9F" w:rsidRPr="007242B1" w:rsidRDefault="00424D9F" w:rsidP="005A7A2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7242B1">
              <w:rPr>
                <w:rFonts w:ascii="Arial" w:hAnsi="Arial" w:cs="Arial"/>
                <w:b/>
                <w:sz w:val="22"/>
                <w:szCs w:val="22"/>
              </w:rPr>
              <w:t xml:space="preserve">DATOS DEL </w:t>
            </w:r>
            <w:r w:rsidR="005A7A29">
              <w:rPr>
                <w:rFonts w:ascii="Arial" w:hAnsi="Arial" w:cs="Arial"/>
                <w:b/>
                <w:sz w:val="22"/>
                <w:szCs w:val="22"/>
              </w:rPr>
              <w:t>FUNCIONARIO</w:t>
            </w:r>
          </w:p>
        </w:tc>
      </w:tr>
      <w:tr w:rsidR="002E74CA" w:rsidRPr="00424D9F" w14:paraId="05D6F090" w14:textId="77777777" w:rsidTr="009A195F">
        <w:trPr>
          <w:jc w:val="center"/>
        </w:trPr>
        <w:tc>
          <w:tcPr>
            <w:tcW w:w="2801" w:type="dxa"/>
            <w:gridSpan w:val="5"/>
          </w:tcPr>
          <w:p w14:paraId="47CB449C" w14:textId="77777777" w:rsidR="00424D9F" w:rsidRPr="007242B1" w:rsidRDefault="00424D9F" w:rsidP="00382010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Nombres:</w:t>
            </w:r>
          </w:p>
        </w:tc>
        <w:tc>
          <w:tcPr>
            <w:tcW w:w="7621" w:type="dxa"/>
            <w:gridSpan w:val="14"/>
          </w:tcPr>
          <w:p w14:paraId="5C13FCD2" w14:textId="77777777" w:rsidR="00424D9F" w:rsidRPr="007242B1" w:rsidRDefault="00424D9F" w:rsidP="0038201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 w:eastAsia="Arial"/>
                <w:color w:val="000000"/>
                <w:sz w:val="22"/>
              </w:rPr>
              <w:t>{{nombres}}</w:t>
            </w:r>
          </w:p>
        </w:tc>
      </w:tr>
      <w:tr w:rsidR="002E74CA" w:rsidRPr="00424D9F" w14:paraId="1D716C21" w14:textId="77777777" w:rsidTr="009A195F">
        <w:trPr>
          <w:jc w:val="center"/>
        </w:trPr>
        <w:tc>
          <w:tcPr>
            <w:tcW w:w="2801" w:type="dxa"/>
            <w:gridSpan w:val="5"/>
          </w:tcPr>
          <w:p w14:paraId="21D789D9" w14:textId="77777777" w:rsidR="00424D9F" w:rsidRPr="007242B1" w:rsidRDefault="00424D9F" w:rsidP="00382010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Apellidos:</w:t>
            </w:r>
          </w:p>
        </w:tc>
        <w:tc>
          <w:tcPr>
            <w:tcW w:w="7621" w:type="dxa"/>
            <w:gridSpan w:val="14"/>
          </w:tcPr>
          <w:p w14:paraId="64D012E3" w14:textId="77777777" w:rsidR="00424D9F" w:rsidRPr="007242B1" w:rsidRDefault="00424D9F" w:rsidP="0038201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 w:eastAsia="Arial"/>
                <w:color w:val="000000"/>
                <w:sz w:val="22"/>
              </w:rPr>
              <w:t>{{apellidos}}</w:t>
            </w:r>
          </w:p>
        </w:tc>
      </w:tr>
      <w:tr w:rsidR="0017376A" w:rsidRPr="00424D9F" w14:paraId="1DACC046" w14:textId="77777777" w:rsidTr="009A195F">
        <w:trPr>
          <w:jc w:val="center"/>
        </w:trPr>
        <w:tc>
          <w:tcPr>
            <w:tcW w:w="2801" w:type="dxa"/>
            <w:gridSpan w:val="5"/>
          </w:tcPr>
          <w:p w14:paraId="234DE36A" w14:textId="77777777" w:rsidR="00424D9F" w:rsidRPr="007242B1" w:rsidRDefault="0078140B" w:rsidP="00A462E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Cé</w:t>
            </w:r>
            <w:r w:rsidR="00424D9F" w:rsidRPr="007242B1">
              <w:rPr>
                <w:rFonts w:ascii="Arial" w:hAnsi="Arial" w:cs="Arial"/>
                <w:sz w:val="22"/>
                <w:szCs w:val="22"/>
              </w:rPr>
              <w:t xml:space="preserve">dula de </w:t>
            </w:r>
            <w:r w:rsidR="00A462E7">
              <w:rPr>
                <w:rFonts w:ascii="Arial" w:hAnsi="Arial" w:cs="Arial"/>
                <w:sz w:val="22"/>
                <w:szCs w:val="22"/>
              </w:rPr>
              <w:t>c</w:t>
            </w:r>
            <w:r w:rsidR="00424D9F" w:rsidRPr="007242B1">
              <w:rPr>
                <w:rFonts w:ascii="Arial" w:hAnsi="Arial" w:cs="Arial"/>
                <w:sz w:val="22"/>
                <w:szCs w:val="22"/>
              </w:rPr>
              <w:t>iudadanía:</w:t>
            </w:r>
          </w:p>
        </w:tc>
        <w:tc>
          <w:tcPr>
            <w:tcW w:w="3177" w:type="dxa"/>
            <w:gridSpan w:val="8"/>
          </w:tcPr>
          <w:p w14:paraId="7E1A2089" w14:textId="77777777" w:rsidR="00424D9F" w:rsidRPr="007242B1" w:rsidRDefault="00424D9F" w:rsidP="0038201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 w:eastAsia="Arial"/>
                <w:color w:val="000000"/>
                <w:sz w:val="22"/>
              </w:rPr>
              <w:t>{{cedula}}</w:t>
            </w:r>
          </w:p>
        </w:tc>
        <w:tc>
          <w:tcPr>
            <w:tcW w:w="4444" w:type="dxa"/>
            <w:gridSpan w:val="6"/>
          </w:tcPr>
          <w:p w14:paraId="4B5F2F77" w14:textId="77777777" w:rsidR="00424D9F" w:rsidRPr="007242B1" w:rsidRDefault="00F06803" w:rsidP="00382010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 w:eastAsia="Arial"/>
                <w:color w:val="000000"/>
                <w:sz w:val="22"/>
                <w:szCs w:val="22"/>
              </w:rPr>
              <w:t>Teléfono:  {{telefono}}</w:t>
            </w:r>
          </w:p>
        </w:tc>
      </w:tr>
      <w:tr w:rsidR="002E74CA" w:rsidRPr="00424D9F" w14:paraId="5FD99115" w14:textId="77777777" w:rsidTr="009A195F">
        <w:trPr>
          <w:jc w:val="center"/>
        </w:trPr>
        <w:tc>
          <w:tcPr>
            <w:tcW w:w="2801" w:type="dxa"/>
            <w:gridSpan w:val="5"/>
          </w:tcPr>
          <w:p w14:paraId="07590152" w14:textId="77777777" w:rsidR="00722966" w:rsidRPr="007242B1" w:rsidRDefault="00722966" w:rsidP="00A462E7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 xml:space="preserve">Correo </w:t>
            </w:r>
            <w:r w:rsidR="00A462E7">
              <w:rPr>
                <w:rFonts w:ascii="Arial" w:hAnsi="Arial" w:cs="Arial"/>
                <w:sz w:val="22"/>
                <w:szCs w:val="22"/>
              </w:rPr>
              <w:t>e</w:t>
            </w:r>
            <w:r w:rsidRPr="007242B1">
              <w:rPr>
                <w:rFonts w:ascii="Arial" w:hAnsi="Arial" w:cs="Arial"/>
                <w:sz w:val="22"/>
                <w:szCs w:val="22"/>
              </w:rPr>
              <w:t>lectrónico:</w:t>
            </w:r>
          </w:p>
        </w:tc>
        <w:tc>
          <w:tcPr>
            <w:tcW w:w="7621" w:type="dxa"/>
            <w:gridSpan w:val="14"/>
          </w:tcPr>
          <w:p w14:paraId="7C9449A1" w14:textId="77777777" w:rsidR="00722966" w:rsidRPr="007242B1" w:rsidRDefault="00722966" w:rsidP="007D040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 w:eastAsia="Arial"/>
                <w:color w:val="000000"/>
                <w:sz w:val="22"/>
              </w:rPr>
              <w:t>{{correo}}</w:t>
            </w:r>
          </w:p>
        </w:tc>
      </w:tr>
      <w:tr w:rsidR="002E74CA" w:rsidRPr="00424D9F" w14:paraId="10C8984D" w14:textId="77777777" w:rsidTr="009A195F">
        <w:trPr>
          <w:jc w:val="center"/>
        </w:trPr>
        <w:tc>
          <w:tcPr>
            <w:tcW w:w="2801" w:type="dxa"/>
            <w:gridSpan w:val="5"/>
          </w:tcPr>
          <w:p w14:paraId="389FCC8A" w14:textId="77777777" w:rsidR="00722966" w:rsidRPr="007242B1" w:rsidRDefault="00722966" w:rsidP="007D040B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Cargo</w:t>
            </w:r>
            <w:r w:rsidR="0078140B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621" w:type="dxa"/>
            <w:gridSpan w:val="14"/>
          </w:tcPr>
          <w:p w14:paraId="657691EA" w14:textId="77777777" w:rsidR="00722966" w:rsidRPr="007242B1" w:rsidRDefault="00794F23" w:rsidP="00794F23">
            <w:pPr>
              <w:tabs>
                <w:tab w:val="left" w:pos="2269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>{{cargo}}</w:t>
            </w:r>
          </w:p>
        </w:tc>
      </w:tr>
      <w:tr w:rsidR="002E74CA" w:rsidRPr="00424D9F" w14:paraId="485E9C21" w14:textId="77777777" w:rsidTr="009A195F">
        <w:trPr>
          <w:jc w:val="center"/>
        </w:trPr>
        <w:tc>
          <w:tcPr>
            <w:tcW w:w="2801" w:type="dxa"/>
            <w:gridSpan w:val="5"/>
          </w:tcPr>
          <w:p w14:paraId="7A8770BA" w14:textId="77777777" w:rsidR="001F208F" w:rsidRPr="007242B1" w:rsidRDefault="001F208F" w:rsidP="00A462E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Tipo de </w:t>
            </w:r>
            <w:r w:rsidR="00A462E7">
              <w:rPr>
                <w:rFonts w:ascii="Arial" w:hAnsi="Arial" w:cs="Arial"/>
                <w:sz w:val="22"/>
                <w:szCs w:val="22"/>
              </w:rPr>
              <w:t>v</w:t>
            </w:r>
            <w:r>
              <w:rPr>
                <w:rFonts w:ascii="Arial" w:hAnsi="Arial" w:cs="Arial"/>
                <w:sz w:val="22"/>
                <w:szCs w:val="22"/>
              </w:rPr>
              <w:t>inculación</w:t>
            </w:r>
            <w:r w:rsidR="0078140B">
              <w:rPr>
                <w:rFonts w:ascii="Arial" w:hAnsi="Arial" w:cs="Arial"/>
                <w:sz w:val="22"/>
                <w:szCs w:val="22"/>
              </w:rPr>
              <w:t>: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7621" w:type="dxa"/>
            <w:gridSpan w:val="14"/>
          </w:tcPr>
          <w:p w14:paraId="38FC7699" w14:textId="77777777" w:rsidR="001F208F" w:rsidRPr="001F208F" w:rsidRDefault="001F208F" w:rsidP="00A462E7">
            <w:pPr>
              <w:jc w:val="center"/>
              <w:rPr>
                <w:rFonts w:ascii="Arial" w:hAnsi="Arial" w:cs="Arial"/>
              </w:rPr>
            </w:pPr>
            <w:r w:rsidRPr="003D6D5F">
              <w:rPr>
                <w:rFonts w:ascii="Wingdings" w:hAnsi="Wingdings" w:cs="Arial"/>
                <w:sz w:val="24"/>
                <w:szCs w:val="24"/>
              </w:rPr>
              <w:t>{{cb:vinc_planta}}</w:t>
            </w:r>
            <w:r w:rsidRPr="001F208F">
              <w:rPr>
                <w:rFonts w:ascii="Arial" w:hAnsi="Arial" w:cs="Arial"/>
              </w:rPr>
              <w:t>Planta</w:t>
            </w:r>
            <w:r w:rsidR="00A462E7">
              <w:rPr>
                <w:rFonts w:ascii="Arial" w:hAnsi="Arial" w:cs="Arial"/>
              </w:rPr>
              <w:t xml:space="preserve">   </w:t>
            </w:r>
            <w:r w:rsidRPr="003D6D5F">
              <w:rPr>
                <w:rFonts w:ascii="Wingdings" w:hAnsi="Wingdings" w:cs="Arial"/>
                <w:sz w:val="24"/>
                <w:szCs w:val="24"/>
              </w:rPr>
              <w:t>{{cb:vinc_provisional}}</w:t>
            </w:r>
            <w:r w:rsidRPr="001F208F">
              <w:rPr>
                <w:rFonts w:ascii="Arial" w:hAnsi="Arial" w:cs="Arial"/>
              </w:rPr>
              <w:t>Provisional</w:t>
            </w:r>
            <w:r w:rsidR="00A462E7">
              <w:rPr>
                <w:rFonts w:ascii="Arial" w:hAnsi="Arial" w:cs="Arial"/>
              </w:rPr>
              <w:t xml:space="preserve"> </w:t>
            </w:r>
            <w:r w:rsidR="004A3535">
              <w:rPr>
                <w:rFonts w:ascii="Arial Narrow" w:hAnsi="Arial Narrow"/>
                <w:sz w:val="22"/>
                <w:szCs w:val="22"/>
              </w:rPr>
              <w:t xml:space="preserve">  </w:t>
            </w:r>
            <w:r w:rsidRPr="003D6D5F">
              <w:rPr>
                <w:rFonts w:ascii="Wingdings" w:hAnsi="Wingdings" w:cs="Arial"/>
                <w:sz w:val="24"/>
                <w:szCs w:val="24"/>
              </w:rPr>
              <w:t>{{cb:vinc_supernumerario}}</w:t>
            </w:r>
            <w:r w:rsidRPr="001F208F">
              <w:rPr>
                <w:rFonts w:ascii="Arial" w:hAnsi="Arial" w:cs="Arial"/>
              </w:rPr>
              <w:t>Supernumerario</w:t>
            </w:r>
            <w:r w:rsidR="00A462E7">
              <w:rPr>
                <w:rFonts w:ascii="Arial" w:hAnsi="Arial" w:cs="Arial"/>
              </w:rPr>
              <w:t xml:space="preserve">   </w:t>
            </w:r>
            <w:r w:rsidRPr="003D6D5F">
              <w:rPr>
                <w:rFonts w:ascii="Wingdings" w:hAnsi="Wingdings" w:cs="Arial"/>
                <w:sz w:val="24"/>
                <w:szCs w:val="24"/>
              </w:rPr>
              <w:t>{{cb:vinc_contratista}}</w:t>
            </w:r>
            <w:r w:rsidRPr="001F208F">
              <w:rPr>
                <w:rFonts w:ascii="Arial" w:hAnsi="Arial" w:cs="Arial"/>
              </w:rPr>
              <w:t>Contratista</w:t>
            </w:r>
            <w:r w:rsidR="00A462E7">
              <w:rPr>
                <w:rFonts w:ascii="Arial" w:hAnsi="Arial" w:cs="Arial"/>
              </w:rPr>
              <w:t xml:space="preserve">   </w:t>
            </w:r>
            <w:r w:rsidR="0014324D" w:rsidRPr="003D6D5F">
              <w:rPr>
                <w:rFonts w:ascii="Wingdings" w:hAnsi="Wingdings" w:cs="Arial"/>
                <w:sz w:val="24"/>
                <w:szCs w:val="24"/>
              </w:rPr>
              <w:t>{{cb:vinc_directivo}}</w:t>
            </w:r>
            <w:r w:rsidR="0014324D">
              <w:rPr>
                <w:rFonts w:ascii="Arial" w:hAnsi="Arial" w:cs="Arial"/>
              </w:rPr>
              <w:t>Directivo</w:t>
            </w:r>
          </w:p>
        </w:tc>
      </w:tr>
      <w:tr w:rsidR="002E74CA" w:rsidRPr="00424D9F" w14:paraId="004FFDA5" w14:textId="77777777" w:rsidTr="009A195F">
        <w:trPr>
          <w:jc w:val="center"/>
        </w:trPr>
        <w:tc>
          <w:tcPr>
            <w:tcW w:w="2801" w:type="dxa"/>
            <w:gridSpan w:val="5"/>
          </w:tcPr>
          <w:p w14:paraId="709881F1" w14:textId="77777777" w:rsidR="00722966" w:rsidRPr="007242B1" w:rsidRDefault="00722966" w:rsidP="007D040B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Oficina</w:t>
            </w:r>
            <w:r w:rsidR="0078140B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621" w:type="dxa"/>
            <w:gridSpan w:val="14"/>
          </w:tcPr>
          <w:p w14:paraId="25BDE03B" w14:textId="77777777" w:rsidR="00722966" w:rsidRPr="007242B1" w:rsidRDefault="00722966" w:rsidP="007D040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 w:eastAsia="Arial"/>
                <w:color w:val="000000"/>
                <w:sz w:val="22"/>
              </w:rPr>
              <w:t>{{oficina}}</w:t>
            </w:r>
          </w:p>
        </w:tc>
      </w:tr>
      <w:tr w:rsidR="0017376A" w:rsidRPr="00424D9F" w14:paraId="2DF0575F" w14:textId="77777777" w:rsidTr="009A195F">
        <w:trPr>
          <w:jc w:val="center"/>
        </w:trPr>
        <w:tc>
          <w:tcPr>
            <w:tcW w:w="2801" w:type="dxa"/>
            <w:gridSpan w:val="5"/>
          </w:tcPr>
          <w:p w14:paraId="17C25DFD" w14:textId="77777777" w:rsidR="000732E8" w:rsidRPr="007242B1" w:rsidRDefault="000732E8" w:rsidP="007D040B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Departamento</w:t>
            </w:r>
            <w:r w:rsidR="0078140B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300" w:type="dxa"/>
            <w:gridSpan w:val="9"/>
          </w:tcPr>
          <w:p w14:paraId="169C6B7C" w14:textId="77777777" w:rsidR="000732E8" w:rsidRPr="007242B1" w:rsidRDefault="000732E8" w:rsidP="007D040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 w:eastAsia="Arial"/>
                <w:color w:val="000000"/>
                <w:sz w:val="22"/>
              </w:rPr>
              <w:t>{{departamento}}</w:t>
            </w:r>
          </w:p>
        </w:tc>
        <w:tc>
          <w:tcPr>
            <w:tcW w:w="4321" w:type="dxa"/>
            <w:gridSpan w:val="5"/>
          </w:tcPr>
          <w:p w14:paraId="09D43B37" w14:textId="77777777" w:rsidR="000732E8" w:rsidRPr="007242B1" w:rsidRDefault="000732E8" w:rsidP="003A5E8B">
            <w:pPr>
              <w:tabs>
                <w:tab w:val="right" w:pos="4178"/>
              </w:tabs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Ciudad:</w:t>
            </w:r>
            <w:r w:rsidR="003A5E8B">
              <w:rPr>
                <w:rFonts w:ascii="Arial" w:hAnsi="Arial" w:cs="Arial" w:eastAsia="Arial"/>
                <w:color w:val="000000"/>
                <w:sz w:val="22"/>
                <w:szCs w:val="22"/>
              </w:rPr>
              <w:tab/>
              <w:t xml:space="preserve">  {{ciudad}}</w:t>
            </w:r>
          </w:p>
        </w:tc>
      </w:tr>
      <w:tr w:rsidR="00D21D1A" w:rsidRPr="00722966" w14:paraId="516B79F1" w14:textId="77777777" w:rsidTr="00CD0149">
        <w:trPr>
          <w:trHeight w:val="255"/>
          <w:jc w:val="center"/>
        </w:trPr>
        <w:tc>
          <w:tcPr>
            <w:tcW w:w="6101" w:type="dxa"/>
            <w:gridSpan w:val="14"/>
            <w:vMerge w:val="restart"/>
            <w:tcBorders>
              <w:right w:val="single" w:sz="4" w:space="0" w:color="auto"/>
            </w:tcBorders>
            <w:vAlign w:val="center"/>
          </w:tcPr>
          <w:p w14:paraId="7854B1DA" w14:textId="77777777" w:rsidR="00D21D1A" w:rsidRDefault="00D21D1A" w:rsidP="00A462E7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Firma</w:t>
            </w:r>
            <w:r>
              <w:rPr>
                <w:rFonts w:ascii="Arial" w:hAnsi="Arial" w:cs="Arial"/>
                <w:sz w:val="22"/>
                <w:szCs w:val="22"/>
              </w:rPr>
              <w:t xml:space="preserve">: </w:t>
            </w:r>
            <w:r>
              <w:drawing>
      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-260000</wp:posOffset>
                  </wp:positionV>
                  <wp:extent cx="1980000" cy="540000"/>
                  <wp:effectExtent l="0" t="0" r="0" b="0"/>
                  <wp:wrapNone/>
                  <wp:docPr id="2031541965" name="Picture 20315419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_ph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540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 w14:paraId="64380283" w14:textId="77777777" w:rsidR="00D21D1A" w:rsidRPr="007242B1" w:rsidRDefault="00D21D1A" w:rsidP="007242B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321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3C5416B" w14:textId="77777777" w:rsidR="00D21D1A" w:rsidRPr="001E2740" w:rsidRDefault="00D21D1A" w:rsidP="001E274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E2740">
              <w:rPr>
                <w:rFonts w:ascii="Arial" w:hAnsi="Arial" w:cs="Arial"/>
                <w:sz w:val="22"/>
                <w:szCs w:val="22"/>
              </w:rPr>
              <w:t>Fecha de Solicitud</w:t>
            </w:r>
          </w:p>
        </w:tc>
      </w:tr>
      <w:tr w:rsidR="00D21D1A" w:rsidRPr="00722966" w14:paraId="361ACA8B" w14:textId="77777777" w:rsidTr="00CD0149">
        <w:trPr>
          <w:trHeight w:val="255"/>
          <w:jc w:val="center"/>
        </w:trPr>
        <w:tc>
          <w:tcPr>
            <w:tcW w:w="6101" w:type="dxa"/>
            <w:gridSpan w:val="14"/>
            <w:vMerge/>
            <w:tcBorders>
              <w:right w:val="single" w:sz="4" w:space="0" w:color="auto"/>
            </w:tcBorders>
            <w:vAlign w:val="center"/>
          </w:tcPr>
          <w:p w14:paraId="2331E4C0" w14:textId="77777777" w:rsidR="00D21D1A" w:rsidRPr="007242B1" w:rsidRDefault="00D21D1A" w:rsidP="007242B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321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215731" w14:textId="77777777" w:rsidR="00D21D1A" w:rsidRPr="00AC2319" w:rsidRDefault="00D21D1A" w:rsidP="00497907">
            <w:pPr>
              <w:jc w:val="center"/>
              <w:rPr>
                <w:rFonts w:ascii="Arial" w:hAnsi="Arial" w:cs="Arial"/>
                <w:color w:val="D9D9D9"/>
                <w:sz w:val="24"/>
                <w:szCs w:val="24"/>
              </w:rPr>
            </w:pPr>
            <w:r w:rsidRPr="00AC2319">
              <w:rPr>
                <w:rFonts w:ascii="Arial" w:hAnsi="Arial" w:cs="Arial" w:eastAsia="Arial"/>
                <w:color w:val="000000"/>
                <w:sz w:val="22"/>
                <w:szCs w:val="24"/>
              </w:rPr>
              <w:t>{{fechaSolicitud}}</w:t>
            </w:r>
            <w:r w:rsidR="00497907">
              <w:rPr>
                <w:rFonts w:ascii="Arial" w:hAnsi="Arial" w:cs="Arial"/>
                <w:color w:val="D9D9D9"/>
                <w:sz w:val="24"/>
                <w:szCs w:val="24"/>
              </w:rPr>
            </w:r>
          </w:p>
        </w:tc>
      </w:tr>
      <w:tr w:rsidR="00424D9F" w:rsidRPr="00424D9F" w14:paraId="6C9CB8B3" w14:textId="77777777" w:rsidTr="009A195F">
        <w:trPr>
          <w:jc w:val="center"/>
        </w:trPr>
        <w:tc>
          <w:tcPr>
            <w:tcW w:w="10422" w:type="dxa"/>
            <w:gridSpan w:val="19"/>
            <w:shd w:val="clear" w:color="auto" w:fill="D9D9D9"/>
          </w:tcPr>
          <w:p w14:paraId="3CD904DF" w14:textId="77777777" w:rsidR="00424D9F" w:rsidRPr="007242B1" w:rsidRDefault="00F06803" w:rsidP="00F0680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DEPENDENCIA</w:t>
            </w:r>
            <w:r w:rsidR="00424D9F" w:rsidRPr="007242B1">
              <w:rPr>
                <w:rFonts w:ascii="Arial" w:hAnsi="Arial" w:cs="Arial"/>
                <w:b/>
                <w:sz w:val="22"/>
                <w:szCs w:val="22"/>
              </w:rPr>
              <w:t xml:space="preserve"> SOLICITANTE</w:t>
            </w:r>
          </w:p>
        </w:tc>
      </w:tr>
      <w:tr w:rsidR="00CB1838" w:rsidRPr="00722966" w14:paraId="72BC8773" w14:textId="77777777" w:rsidTr="009A195F">
        <w:trPr>
          <w:trHeight w:val="252"/>
          <w:jc w:val="center"/>
        </w:trPr>
        <w:tc>
          <w:tcPr>
            <w:tcW w:w="5390" w:type="dxa"/>
            <w:gridSpan w:val="12"/>
          </w:tcPr>
          <w:p w14:paraId="53669520" w14:textId="77777777" w:rsidR="00F55F41" w:rsidRPr="007242B1" w:rsidRDefault="00F55F41" w:rsidP="007242B1">
            <w:pPr>
              <w:tabs>
                <w:tab w:val="left" w:pos="2970"/>
              </w:tabs>
              <w:rPr>
                <w:rFonts w:ascii="Arial" w:hAnsi="Arial" w:cs="Arial"/>
                <w:sz w:val="22"/>
                <w:szCs w:val="22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{{cb:dep_delegacion}}</w:t>
            </w:r>
            <w:r w:rsidRPr="007242B1">
              <w:rPr>
                <w:rFonts w:ascii="Arial" w:hAnsi="Arial" w:cs="Arial"/>
                <w:sz w:val="22"/>
                <w:szCs w:val="22"/>
              </w:rPr>
              <w:t>Delegación Departamental</w:t>
            </w:r>
          </w:p>
        </w:tc>
        <w:tc>
          <w:tcPr>
            <w:tcW w:w="5032" w:type="dxa"/>
            <w:gridSpan w:val="7"/>
          </w:tcPr>
          <w:p w14:paraId="2173CE42" w14:textId="77777777" w:rsidR="00F55F41" w:rsidRPr="007242B1" w:rsidRDefault="00F55F41" w:rsidP="009E1FDF">
            <w:pPr>
              <w:tabs>
                <w:tab w:val="left" w:pos="2970"/>
              </w:tabs>
              <w:rPr>
                <w:rFonts w:ascii="Arial" w:hAnsi="Arial" w:cs="Arial"/>
                <w:sz w:val="22"/>
                <w:szCs w:val="22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{{cb:dep_distrital}}</w:t>
            </w:r>
            <w:r w:rsidR="0078140B">
              <w:rPr>
                <w:rFonts w:ascii="Arial" w:hAnsi="Arial" w:cs="Arial"/>
                <w:sz w:val="22"/>
                <w:szCs w:val="22"/>
              </w:rPr>
              <w:t>Registradurí</w:t>
            </w:r>
            <w:r w:rsidRPr="007242B1">
              <w:rPr>
                <w:rFonts w:ascii="Arial" w:hAnsi="Arial" w:cs="Arial"/>
                <w:sz w:val="22"/>
                <w:szCs w:val="22"/>
              </w:rPr>
              <w:t>a Distrital</w:t>
            </w:r>
          </w:p>
        </w:tc>
      </w:tr>
      <w:tr w:rsidR="00CB1838" w:rsidRPr="00722966" w14:paraId="686D9518" w14:textId="77777777" w:rsidTr="009A195F">
        <w:trPr>
          <w:trHeight w:val="251"/>
          <w:jc w:val="center"/>
        </w:trPr>
        <w:tc>
          <w:tcPr>
            <w:tcW w:w="5390" w:type="dxa"/>
            <w:gridSpan w:val="12"/>
          </w:tcPr>
          <w:p w14:paraId="45A53FF0" w14:textId="77777777" w:rsidR="00F55F41" w:rsidRPr="007242B1" w:rsidRDefault="00F55F41" w:rsidP="007242B1">
            <w:pPr>
              <w:tabs>
                <w:tab w:val="left" w:pos="2970"/>
              </w:tabs>
              <w:rPr>
                <w:rFonts w:ascii="Arial" w:hAnsi="Arial" w:cs="Arial"/>
                <w:sz w:val="22"/>
                <w:szCs w:val="22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{{cb:dep_municipal}}</w:t>
            </w:r>
            <w:r w:rsidRPr="007242B1">
              <w:rPr>
                <w:rFonts w:ascii="Arial" w:hAnsi="Arial" w:cs="Arial"/>
                <w:sz w:val="22"/>
                <w:szCs w:val="22"/>
              </w:rPr>
              <w:t>Registraduría Especial/Auxiliar/Municipal</w:t>
            </w:r>
          </w:p>
        </w:tc>
        <w:tc>
          <w:tcPr>
            <w:tcW w:w="5032" w:type="dxa"/>
            <w:gridSpan w:val="7"/>
          </w:tcPr>
          <w:p w14:paraId="6F92A916" w14:textId="77777777" w:rsidR="00F55F41" w:rsidRPr="007242B1" w:rsidRDefault="00F55F41" w:rsidP="009E1FDF">
            <w:pPr>
              <w:tabs>
                <w:tab w:val="left" w:pos="2970"/>
              </w:tabs>
              <w:rPr>
                <w:rFonts w:ascii="Arial" w:hAnsi="Arial" w:cs="Arial"/>
                <w:sz w:val="22"/>
                <w:szCs w:val="22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{{cb:dep_centrales}}</w:t>
            </w:r>
            <w:r w:rsidRPr="007242B1">
              <w:rPr>
                <w:rFonts w:ascii="Arial" w:hAnsi="Arial" w:cs="Arial"/>
                <w:sz w:val="22"/>
                <w:szCs w:val="22"/>
              </w:rPr>
              <w:t>Oficinas Centrales</w:t>
            </w:r>
          </w:p>
        </w:tc>
      </w:tr>
      <w:tr w:rsidR="00F06803" w:rsidRPr="00424D9F" w14:paraId="74EF7A21" w14:textId="77777777" w:rsidTr="009A195F">
        <w:trPr>
          <w:jc w:val="center"/>
        </w:trPr>
        <w:tc>
          <w:tcPr>
            <w:tcW w:w="10422" w:type="dxa"/>
            <w:gridSpan w:val="19"/>
            <w:shd w:val="clear" w:color="auto" w:fill="D9D9D9"/>
          </w:tcPr>
          <w:p w14:paraId="4EFDAD55" w14:textId="77777777" w:rsidR="00F06803" w:rsidRPr="007242B1" w:rsidRDefault="00F06803" w:rsidP="0094562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DATOS DE QUIE</w:t>
            </w:r>
            <w:r w:rsidR="00C8715B">
              <w:rPr>
                <w:rFonts w:ascii="Arial" w:hAnsi="Arial" w:cs="Arial"/>
                <w:b/>
                <w:sz w:val="22"/>
                <w:szCs w:val="22"/>
              </w:rPr>
              <w:t>N</w:t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 AUTORIZA</w:t>
            </w:r>
          </w:p>
        </w:tc>
      </w:tr>
      <w:tr w:rsidR="002E74CA" w:rsidRPr="00722966" w14:paraId="2D3C9640" w14:textId="77777777" w:rsidTr="009A195F">
        <w:trPr>
          <w:trHeight w:val="251"/>
          <w:jc w:val="center"/>
        </w:trPr>
        <w:tc>
          <w:tcPr>
            <w:tcW w:w="1753" w:type="dxa"/>
            <w:gridSpan w:val="4"/>
          </w:tcPr>
          <w:p w14:paraId="222D458B" w14:textId="77777777" w:rsidR="00F06803" w:rsidRPr="007242B1" w:rsidRDefault="00F06803" w:rsidP="007D040B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Nombres:</w:t>
            </w:r>
          </w:p>
        </w:tc>
        <w:tc>
          <w:tcPr>
            <w:tcW w:w="8669" w:type="dxa"/>
            <w:gridSpan w:val="15"/>
          </w:tcPr>
          <w:p w14:paraId="3DD19B38" w14:textId="77777777" w:rsidR="00F06803" w:rsidRPr="007242B1" w:rsidRDefault="00F06803" w:rsidP="007242B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 w:eastAsia="Arial"/>
                <w:color w:val="000000"/>
                <w:sz w:val="22"/>
              </w:rPr>
              <w:t>{{autNombres}}</w:t>
            </w:r>
          </w:p>
        </w:tc>
      </w:tr>
      <w:tr w:rsidR="002E74CA" w:rsidRPr="00722966" w14:paraId="27779E0E" w14:textId="77777777" w:rsidTr="00493178">
        <w:trPr>
          <w:trHeight w:val="251"/>
          <w:jc w:val="center"/>
        </w:trPr>
        <w:tc>
          <w:tcPr>
            <w:tcW w:w="1753" w:type="dxa"/>
            <w:gridSpan w:val="4"/>
          </w:tcPr>
          <w:p w14:paraId="085CE61A" w14:textId="77777777" w:rsidR="00F06803" w:rsidRPr="007242B1" w:rsidRDefault="00F06803" w:rsidP="007D040B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Apellidos:</w:t>
            </w:r>
          </w:p>
        </w:tc>
        <w:tc>
          <w:tcPr>
            <w:tcW w:w="8669" w:type="dxa"/>
            <w:gridSpan w:val="15"/>
            <w:tcBorders>
              <w:bottom w:val="single" w:sz="4" w:space="0" w:color="auto"/>
            </w:tcBorders>
          </w:tcPr>
          <w:p w14:paraId="6EF4268B" w14:textId="77777777" w:rsidR="00F06803" w:rsidRPr="007242B1" w:rsidRDefault="00F06803" w:rsidP="007242B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 w:eastAsia="Arial"/>
                <w:color w:val="000000"/>
                <w:sz w:val="22"/>
              </w:rPr>
              <w:t>{{autApellidos}}</w:t>
            </w:r>
          </w:p>
        </w:tc>
      </w:tr>
      <w:tr w:rsidR="0017376A" w:rsidRPr="00722966" w14:paraId="535A2475" w14:textId="77777777" w:rsidTr="00493178">
        <w:trPr>
          <w:trHeight w:val="251"/>
          <w:jc w:val="center"/>
        </w:trPr>
        <w:tc>
          <w:tcPr>
            <w:tcW w:w="1753" w:type="dxa"/>
            <w:gridSpan w:val="4"/>
            <w:tcBorders>
              <w:right w:val="single" w:sz="4" w:space="0" w:color="auto"/>
            </w:tcBorders>
          </w:tcPr>
          <w:p w14:paraId="32F746CB" w14:textId="77777777" w:rsidR="00B01845" w:rsidRPr="007242B1" w:rsidRDefault="00B01845" w:rsidP="007D040B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Cargo:</w:t>
            </w:r>
          </w:p>
        </w:tc>
        <w:tc>
          <w:tcPr>
            <w:tcW w:w="23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3AD11" w14:textId="77777777" w:rsidR="00B01845" w:rsidRDefault="00B01845" w:rsidP="00B01845">
            <w:pPr>
              <w:rPr>
                <w:rFonts w:ascii="Arial" w:hAnsi="Arial" w:cs="Arial"/>
                <w:sz w:val="22"/>
                <w:szCs w:val="22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{{cb:aut_delegado}}</w:t>
            </w:r>
            <w:r w:rsidRPr="00792E3E">
              <w:rPr>
                <w:rFonts w:ascii="Arial" w:hAnsi="Arial" w:cs="Arial"/>
                <w:sz w:val="22"/>
                <w:szCs w:val="22"/>
              </w:rPr>
              <w:t xml:space="preserve">Delegado(s) </w:t>
            </w:r>
          </w:p>
          <w:p w14:paraId="31F33E6B" w14:textId="77777777" w:rsidR="00B01845" w:rsidRPr="00792E3E" w:rsidRDefault="00B01845" w:rsidP="00B0184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  </w:t>
            </w:r>
            <w:r w:rsidRPr="00792E3E">
              <w:rPr>
                <w:rFonts w:ascii="Arial" w:hAnsi="Arial" w:cs="Arial"/>
                <w:sz w:val="22"/>
                <w:szCs w:val="22"/>
              </w:rPr>
              <w:t>Departamental(es)</w:t>
            </w:r>
          </w:p>
        </w:tc>
        <w:tc>
          <w:tcPr>
            <w:tcW w:w="197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E4F29" w14:textId="77777777" w:rsidR="00B01845" w:rsidRDefault="00B01845" w:rsidP="00B01845">
            <w:pPr>
              <w:rPr>
                <w:rFonts w:ascii="Arial" w:hAnsi="Arial" w:cs="Arial"/>
                <w:sz w:val="22"/>
                <w:szCs w:val="22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{{cb:aut_registrador}}</w:t>
            </w:r>
            <w:r w:rsidRPr="00792E3E">
              <w:rPr>
                <w:rFonts w:ascii="Arial" w:hAnsi="Arial" w:cs="Arial"/>
                <w:sz w:val="22"/>
                <w:szCs w:val="22"/>
              </w:rPr>
              <w:t xml:space="preserve">Registrador(es) </w:t>
            </w:r>
            <w:r>
              <w:rPr>
                <w:rFonts w:ascii="Arial" w:hAnsi="Arial" w:cs="Arial"/>
                <w:sz w:val="22"/>
                <w:szCs w:val="22"/>
              </w:rPr>
              <w:t xml:space="preserve">  </w:t>
            </w:r>
          </w:p>
          <w:p w14:paraId="491FABE4" w14:textId="77777777" w:rsidR="00B01845" w:rsidRPr="00792E3E" w:rsidRDefault="00B01845" w:rsidP="00B0184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  </w:t>
            </w:r>
            <w:r w:rsidRPr="00792E3E">
              <w:rPr>
                <w:rFonts w:ascii="Arial" w:hAnsi="Arial" w:cs="Arial"/>
                <w:sz w:val="22"/>
                <w:szCs w:val="22"/>
              </w:rPr>
              <w:t>Distrital(es)</w:t>
            </w:r>
          </w:p>
        </w:tc>
        <w:tc>
          <w:tcPr>
            <w:tcW w:w="14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2150E" w14:textId="77777777" w:rsidR="00B01845" w:rsidRPr="00792E3E" w:rsidRDefault="00B01845" w:rsidP="00B01845">
            <w:pPr>
              <w:rPr>
                <w:rFonts w:ascii="Arial" w:hAnsi="Arial" w:cs="Arial"/>
                <w:sz w:val="22"/>
                <w:szCs w:val="22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{{cb:aut_directivo}}</w:t>
            </w:r>
            <w:r>
              <w:rPr>
                <w:rFonts w:ascii="Arial" w:hAnsi="Arial" w:cs="Arial"/>
                <w:sz w:val="22"/>
                <w:szCs w:val="22"/>
              </w:rPr>
              <w:t>Directivos</w:t>
            </w:r>
          </w:p>
        </w:tc>
        <w:tc>
          <w:tcPr>
            <w:tcW w:w="29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EA203" w14:textId="77777777" w:rsidR="00B01845" w:rsidRPr="00792E3E" w:rsidRDefault="00B01845" w:rsidP="00B01845">
            <w:pPr>
              <w:rPr>
                <w:rFonts w:ascii="Arial" w:hAnsi="Arial" w:cs="Arial"/>
                <w:sz w:val="22"/>
                <w:szCs w:val="22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{{cb:aut_coordinador}}</w:t>
            </w:r>
            <w:r>
              <w:rPr>
                <w:rFonts w:ascii="Arial" w:hAnsi="Arial" w:cs="Arial"/>
                <w:sz w:val="22"/>
                <w:szCs w:val="22"/>
              </w:rPr>
              <w:t>Coordinador de Área</w:t>
            </w:r>
          </w:p>
        </w:tc>
      </w:tr>
      <w:tr w:rsidR="002E74CA" w:rsidRPr="00722966" w14:paraId="36AD978F" w14:textId="77777777" w:rsidTr="009A195F">
        <w:trPr>
          <w:trHeight w:val="251"/>
          <w:jc w:val="center"/>
        </w:trPr>
        <w:tc>
          <w:tcPr>
            <w:tcW w:w="1753" w:type="dxa"/>
            <w:gridSpan w:val="4"/>
          </w:tcPr>
          <w:p w14:paraId="44356E67" w14:textId="77777777" w:rsidR="00F06803" w:rsidRPr="007242B1" w:rsidRDefault="00F06803" w:rsidP="007D040B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Dependencia:</w:t>
            </w:r>
          </w:p>
        </w:tc>
        <w:tc>
          <w:tcPr>
            <w:tcW w:w="8669" w:type="dxa"/>
            <w:gridSpan w:val="15"/>
            <w:tcBorders>
              <w:top w:val="single" w:sz="4" w:space="0" w:color="auto"/>
            </w:tcBorders>
          </w:tcPr>
          <w:p w14:paraId="50D92D59" w14:textId="77777777" w:rsidR="00F06803" w:rsidRPr="007242B1" w:rsidRDefault="00F06803" w:rsidP="007242B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 w:eastAsia="Arial"/>
                <w:color w:val="000000"/>
                <w:sz w:val="22"/>
              </w:rPr>
              <w:t>{{autDependencia}}</w:t>
            </w:r>
          </w:p>
        </w:tc>
      </w:tr>
      <w:tr w:rsidR="0017376A" w:rsidRPr="00722966" w14:paraId="6A538677" w14:textId="77777777" w:rsidTr="009A195F">
        <w:trPr>
          <w:trHeight w:val="529"/>
          <w:jc w:val="center"/>
        </w:trPr>
        <w:tc>
          <w:tcPr>
            <w:tcW w:w="1753" w:type="dxa"/>
            <w:gridSpan w:val="4"/>
          </w:tcPr>
          <w:p w14:paraId="3C9C15D4" w14:textId="77777777" w:rsidR="00F06803" w:rsidRPr="007242B1" w:rsidRDefault="00F06803" w:rsidP="007D040B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Firma</w:t>
            </w:r>
            <w:r w:rsidR="001E150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8669" w:type="dxa"/>
            <w:gridSpan w:val="15"/>
          </w:tcPr>
          <w:p w14:paraId="4AFE276D" w14:textId="77777777" w:rsidR="00F06803" w:rsidRPr="007242B1" w:rsidRDefault="00F06803" w:rsidP="007242B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drawing>
      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-260000</wp:posOffset>
                  </wp:positionV>
                  <wp:extent cx="1980000" cy="540000"/>
                  <wp:effectExtent l="0" t="0" r="0" b="0"/>
                  <wp:wrapNone/>
                  <wp:docPr id="2031541966" name="Picture 20315419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_ph.gif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540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 w14:paraId="133B7065" w14:textId="77777777" w:rsidR="00F06803" w:rsidRPr="007242B1" w:rsidRDefault="00F06803" w:rsidP="007242B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DB7F30" w:rsidRPr="00424D9F" w14:paraId="5142B340" w14:textId="77777777" w:rsidTr="00CD0149">
        <w:trPr>
          <w:jc w:val="center"/>
        </w:trPr>
        <w:tc>
          <w:tcPr>
            <w:tcW w:w="10422" w:type="dxa"/>
            <w:gridSpan w:val="19"/>
            <w:tcBorders>
              <w:bottom w:val="single" w:sz="4" w:space="0" w:color="auto"/>
            </w:tcBorders>
            <w:shd w:val="clear" w:color="auto" w:fill="D9D9D9"/>
          </w:tcPr>
          <w:p w14:paraId="215A70C7" w14:textId="77777777" w:rsidR="00A04FDF" w:rsidRDefault="000165C9" w:rsidP="00A04FDF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PERFIL PARA CONFIGURAR</w:t>
            </w:r>
          </w:p>
          <w:p w14:paraId="25A54B33" w14:textId="77777777" w:rsidR="00DB7F30" w:rsidRPr="00052ECB" w:rsidRDefault="00A36DD7" w:rsidP="00A04FDF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</w:rPr>
              <w:t>Seleccione</w:t>
            </w:r>
            <w:r w:rsidR="00EC2334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</w:t>
            </w:r>
            <w:r w:rsidR="00A04FDF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>s</w:t>
            </w:r>
            <w:r w:rsidR="00AF3A49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>í</w:t>
            </w:r>
            <w:r w:rsidR="00A04FDF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 xml:space="preserve"> </w:t>
            </w:r>
            <w:r w:rsidR="00EC2334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o </w:t>
            </w:r>
            <w:r w:rsidR="00A04FDF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 xml:space="preserve">no </w:t>
            </w:r>
            <w:r w:rsidR="00123DBB">
              <w:rPr>
                <w:rFonts w:ascii="Arial" w:hAnsi="Arial" w:cs="Arial"/>
                <w:i/>
                <w:iCs/>
                <w:sz w:val="16"/>
                <w:szCs w:val="16"/>
              </w:rPr>
              <w:t>acorde</w:t>
            </w:r>
            <w:r w:rsidR="00A04FDF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a su función misional (no deje ninguna </w:t>
            </w:r>
            <w:r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casilla </w:t>
            </w:r>
            <w:r w:rsidR="00A04FDF">
              <w:rPr>
                <w:rFonts w:ascii="Arial" w:hAnsi="Arial" w:cs="Arial"/>
                <w:i/>
                <w:iCs/>
                <w:sz w:val="16"/>
                <w:szCs w:val="16"/>
              </w:rPr>
              <w:t>sin marcar)</w:t>
            </w:r>
          </w:p>
        </w:tc>
      </w:tr>
      <w:tr w:rsidR="00CB1838" w:rsidRPr="00424D9F" w14:paraId="6F356133" w14:textId="77777777" w:rsidTr="00BF407E">
        <w:trPr>
          <w:trHeight w:val="157"/>
          <w:jc w:val="center"/>
        </w:trPr>
        <w:tc>
          <w:tcPr>
            <w:tcW w:w="444" w:type="dxa"/>
            <w:gridSpan w:val="2"/>
            <w:tcBorders>
              <w:bottom w:val="nil"/>
              <w:right w:val="nil"/>
            </w:tcBorders>
            <w:shd w:val="clear" w:color="auto" w:fill="FFFFFF"/>
          </w:tcPr>
          <w:p w14:paraId="06E38248" w14:textId="77777777" w:rsidR="00BA4F49" w:rsidRPr="00AF3A49" w:rsidRDefault="00BA4F49" w:rsidP="00BA4F49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AF3A49">
              <w:rPr>
                <w:rFonts w:ascii="Arial" w:hAnsi="Arial" w:cs="Arial"/>
                <w:b/>
                <w:sz w:val="16"/>
                <w:szCs w:val="14"/>
              </w:rPr>
              <w:t>s</w:t>
            </w:r>
            <w:r w:rsidR="00AF3A49" w:rsidRPr="00AF3A49">
              <w:rPr>
                <w:rFonts w:ascii="Arial" w:hAnsi="Arial" w:cs="Arial"/>
                <w:b/>
                <w:sz w:val="16"/>
                <w:szCs w:val="14"/>
              </w:rPr>
              <w:t>í</w:t>
            </w:r>
          </w:p>
        </w:tc>
        <w:tc>
          <w:tcPr>
            <w:tcW w:w="415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6109CA70" w14:textId="77777777" w:rsidR="00BA4F49" w:rsidRPr="00AF3A49" w:rsidRDefault="00BA4F49" w:rsidP="00BA4F49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F3A49">
              <w:rPr>
                <w:rFonts w:ascii="Arial" w:hAnsi="Arial" w:cs="Arial"/>
                <w:b/>
                <w:sz w:val="16"/>
                <w:szCs w:val="16"/>
              </w:rPr>
              <w:t>no</w:t>
            </w:r>
          </w:p>
        </w:tc>
        <w:tc>
          <w:tcPr>
            <w:tcW w:w="2510" w:type="dxa"/>
            <w:gridSpan w:val="3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4FA81310" w14:textId="77777777" w:rsidR="00BA4F49" w:rsidRPr="006711B9" w:rsidRDefault="00BA4F49" w:rsidP="00BA4F49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</w:p>
        </w:tc>
        <w:tc>
          <w:tcPr>
            <w:tcW w:w="425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7DF0279F" w14:textId="77777777" w:rsidR="00BA4F49" w:rsidRPr="00AF3A49" w:rsidRDefault="00BA4F49" w:rsidP="00BA4F49">
            <w:pPr>
              <w:rPr>
                <w:rFonts w:ascii="Arial" w:hAnsi="Arial" w:cs="Arial"/>
                <w:b/>
                <w:sz w:val="16"/>
                <w:szCs w:val="22"/>
              </w:rPr>
            </w:pPr>
            <w:r w:rsidRPr="00AF3A49">
              <w:rPr>
                <w:rFonts w:ascii="Arial" w:hAnsi="Arial" w:cs="Arial"/>
                <w:b/>
                <w:sz w:val="16"/>
                <w:szCs w:val="14"/>
              </w:rPr>
              <w:t>s</w:t>
            </w:r>
            <w:r w:rsidR="00AF3A49" w:rsidRPr="00AF3A49">
              <w:rPr>
                <w:rFonts w:ascii="Arial" w:hAnsi="Arial" w:cs="Arial"/>
                <w:b/>
                <w:sz w:val="16"/>
                <w:szCs w:val="14"/>
              </w:rPr>
              <w:t>í</w:t>
            </w:r>
          </w:p>
        </w:tc>
        <w:tc>
          <w:tcPr>
            <w:tcW w:w="425" w:type="dxa"/>
            <w:gridSpan w:val="2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012D04AA" w14:textId="77777777" w:rsidR="00BA4F49" w:rsidRPr="00AF3A49" w:rsidRDefault="00BA4F49" w:rsidP="00BA4F4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AF3A49">
              <w:rPr>
                <w:rFonts w:ascii="Arial" w:hAnsi="Arial" w:cs="Arial"/>
                <w:b/>
                <w:sz w:val="16"/>
                <w:szCs w:val="14"/>
              </w:rPr>
              <w:t>no</w:t>
            </w:r>
          </w:p>
        </w:tc>
        <w:tc>
          <w:tcPr>
            <w:tcW w:w="2980" w:type="dxa"/>
            <w:gridSpan w:val="6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371891A6" w14:textId="77777777" w:rsidR="00BA4F49" w:rsidRPr="00AF3A49" w:rsidRDefault="00BA4F49" w:rsidP="00BA4F4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28" w:type="dxa"/>
            <w:gridSpan w:val="2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4498675F" w14:textId="77777777" w:rsidR="00BA4F49" w:rsidRPr="00AF3A49" w:rsidRDefault="00BA4F49" w:rsidP="00BA4F49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AF3A49">
              <w:rPr>
                <w:rFonts w:ascii="Arial" w:hAnsi="Arial" w:cs="Arial"/>
                <w:b/>
                <w:sz w:val="16"/>
                <w:szCs w:val="14"/>
              </w:rPr>
              <w:t>s</w:t>
            </w:r>
            <w:r w:rsidR="00AF3A49" w:rsidRPr="00AF3A49">
              <w:rPr>
                <w:rFonts w:ascii="Arial" w:hAnsi="Arial" w:cs="Arial"/>
                <w:b/>
                <w:sz w:val="16"/>
                <w:szCs w:val="14"/>
              </w:rPr>
              <w:t>í</w:t>
            </w:r>
          </w:p>
        </w:tc>
        <w:tc>
          <w:tcPr>
            <w:tcW w:w="425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25C27331" w14:textId="77777777" w:rsidR="00BA4F49" w:rsidRPr="00AF3A49" w:rsidRDefault="00BA4F49" w:rsidP="00BA4F4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AF3A49">
              <w:rPr>
                <w:rFonts w:ascii="Arial" w:hAnsi="Arial" w:cs="Arial"/>
                <w:b/>
                <w:sz w:val="16"/>
                <w:szCs w:val="14"/>
              </w:rPr>
              <w:t>no</w:t>
            </w:r>
          </w:p>
        </w:tc>
        <w:tc>
          <w:tcPr>
            <w:tcW w:w="2370" w:type="dxa"/>
            <w:tcBorders>
              <w:left w:val="nil"/>
              <w:bottom w:val="nil"/>
            </w:tcBorders>
            <w:shd w:val="clear" w:color="auto" w:fill="FFFFFF"/>
          </w:tcPr>
          <w:p w14:paraId="2FC9E3D0" w14:textId="77777777" w:rsidR="00BA4F49" w:rsidRPr="006711B9" w:rsidRDefault="00BA4F49" w:rsidP="00BA4F49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</w:p>
        </w:tc>
      </w:tr>
      <w:tr w:rsidR="00CB1838" w:rsidRPr="0032608C" w14:paraId="1B3AF977" w14:textId="77777777" w:rsidTr="00CD0149">
        <w:trPr>
          <w:trHeight w:val="93"/>
          <w:jc w:val="center"/>
        </w:trPr>
        <w:tc>
          <w:tcPr>
            <w:tcW w:w="444" w:type="dxa"/>
            <w:gridSpan w:val="2"/>
            <w:tcBorders>
              <w:top w:val="nil"/>
              <w:bottom w:val="nil"/>
              <w:right w:val="nil"/>
            </w:tcBorders>
          </w:tcPr>
          <w:p w14:paraId="6DDEDC08" w14:textId="77777777" w:rsidR="00BA4F49" w:rsidRDefault="00BA4F49" w:rsidP="00BA4F49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{{cb:p_consultas_ani}}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</w:tcPr>
          <w:p w14:paraId="19AC1E83" w14:textId="77777777" w:rsidR="00BA4F49" w:rsidRDefault="00BA4F49" w:rsidP="00BA4F49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{{cb:p_consultas_ani__no}}</w:t>
            </w:r>
          </w:p>
        </w:tc>
        <w:tc>
          <w:tcPr>
            <w:tcW w:w="251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B1B47F3" w14:textId="77777777" w:rsidR="00BA4F49" w:rsidRPr="00497907" w:rsidRDefault="00BA4F49" w:rsidP="00BA4F49">
            <w:pPr>
              <w:rPr>
                <w:rFonts w:ascii="Wingdings" w:hAnsi="Wingdings" w:cs="Arial"/>
                <w:sz w:val="18"/>
                <w:szCs w:val="18"/>
                <w:lang w:val="es-CO"/>
              </w:rPr>
            </w:pPr>
            <w:r w:rsidRPr="00497907">
              <w:rPr>
                <w:rFonts w:ascii="Arial" w:hAnsi="Arial" w:cs="Arial"/>
                <w:sz w:val="18"/>
                <w:szCs w:val="18"/>
              </w:rPr>
              <w:t>Consultas ANI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0A4369A" w14:textId="77777777" w:rsidR="00BA4F49" w:rsidRDefault="00BA4F49" w:rsidP="00BA4F49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{{cb:p_centros_acopio}}</w:t>
            </w:r>
          </w:p>
        </w:tc>
        <w:tc>
          <w:tcPr>
            <w:tcW w:w="42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6CF9F91" w14:textId="77777777" w:rsidR="00BA4F49" w:rsidRDefault="00BA4F49" w:rsidP="00BA4F49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{{cb:p_centros_acopio__no}}</w:t>
            </w:r>
          </w:p>
        </w:tc>
        <w:tc>
          <w:tcPr>
            <w:tcW w:w="298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6294D8D" w14:textId="77777777" w:rsidR="00BA4F49" w:rsidRPr="00497907" w:rsidRDefault="00622333" w:rsidP="00BA4F49">
            <w:pPr>
              <w:rPr>
                <w:rFonts w:ascii="Arial" w:hAnsi="Arial" w:cs="Arial"/>
                <w:sz w:val="18"/>
                <w:szCs w:val="18"/>
              </w:rPr>
            </w:pPr>
            <w:r w:rsidRPr="00497907">
              <w:rPr>
                <w:rFonts w:ascii="Arial" w:hAnsi="Arial" w:cs="Arial"/>
                <w:sz w:val="18"/>
                <w:szCs w:val="18"/>
              </w:rPr>
              <w:t>Centros de Acopio</w:t>
            </w:r>
            <w:r w:rsidRPr="00497907">
              <w:rPr>
                <w:rFonts w:ascii="Arial" w:hAnsi="Arial" w:cs="Arial"/>
                <w:sz w:val="18"/>
                <w:szCs w:val="18"/>
              </w:rPr>
              <w:tab/>
            </w:r>
          </w:p>
        </w:tc>
        <w:tc>
          <w:tcPr>
            <w:tcW w:w="4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990E5D3" w14:textId="77777777" w:rsidR="00BA4F49" w:rsidRDefault="00BA4F49" w:rsidP="00BA4F49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{{cb:p_registradores}}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6CDB40E" w14:textId="77777777" w:rsidR="00BA4F49" w:rsidRDefault="00BA4F49" w:rsidP="00BA4F49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{{cb:p_registradores__no}}</w:t>
            </w:r>
          </w:p>
        </w:tc>
        <w:tc>
          <w:tcPr>
            <w:tcW w:w="2370" w:type="dxa"/>
            <w:tcBorders>
              <w:top w:val="nil"/>
              <w:left w:val="nil"/>
              <w:bottom w:val="nil"/>
            </w:tcBorders>
          </w:tcPr>
          <w:p w14:paraId="4C816636" w14:textId="77777777" w:rsidR="00BA4F49" w:rsidRPr="00497907" w:rsidRDefault="009F7062" w:rsidP="00BA4F49">
            <w:pPr>
              <w:rPr>
                <w:rFonts w:ascii="Arial" w:hAnsi="Arial" w:cs="Arial"/>
                <w:sz w:val="18"/>
                <w:szCs w:val="18"/>
              </w:rPr>
            </w:pPr>
            <w:r w:rsidRPr="00497907">
              <w:rPr>
                <w:rFonts w:ascii="Arial" w:hAnsi="Arial" w:cs="Arial"/>
                <w:sz w:val="18"/>
                <w:szCs w:val="18"/>
              </w:rPr>
              <w:t>Registradores</w:t>
            </w:r>
          </w:p>
        </w:tc>
      </w:tr>
      <w:tr w:rsidR="00CB1838" w:rsidRPr="0032608C" w14:paraId="6124933D" w14:textId="77777777" w:rsidTr="00A72381">
        <w:trPr>
          <w:jc w:val="center"/>
        </w:trPr>
        <w:tc>
          <w:tcPr>
            <w:tcW w:w="444" w:type="dxa"/>
            <w:gridSpan w:val="2"/>
            <w:tcBorders>
              <w:top w:val="nil"/>
              <w:bottom w:val="nil"/>
              <w:right w:val="nil"/>
            </w:tcBorders>
          </w:tcPr>
          <w:p w14:paraId="40810786" w14:textId="77777777" w:rsidR="00BA4F49" w:rsidRDefault="00BA4F49" w:rsidP="00BA4F49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{{cb:p_archivo_general}}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</w:tcPr>
          <w:p w14:paraId="310A697C" w14:textId="77777777" w:rsidR="00BA4F49" w:rsidRDefault="00BA4F49" w:rsidP="00BA4F49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{{cb:p_archivo_general__no}}</w:t>
            </w:r>
          </w:p>
        </w:tc>
        <w:tc>
          <w:tcPr>
            <w:tcW w:w="251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77D90A9" w14:textId="77777777" w:rsidR="00BA4F49" w:rsidRPr="00497907" w:rsidRDefault="00BA4F49" w:rsidP="00BA4F49">
            <w:pPr>
              <w:rPr>
                <w:rFonts w:ascii="Wingdings" w:hAnsi="Wingdings" w:cs="Arial"/>
                <w:sz w:val="18"/>
                <w:szCs w:val="18"/>
                <w:lang w:val="es-CO"/>
              </w:rPr>
            </w:pPr>
            <w:r w:rsidRPr="00497907">
              <w:rPr>
                <w:rFonts w:ascii="Arial" w:hAnsi="Arial" w:cs="Arial"/>
                <w:sz w:val="18"/>
                <w:szCs w:val="18"/>
              </w:rPr>
              <w:t>Archivo general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723A2B3" w14:textId="77777777" w:rsidR="00BA4F49" w:rsidRDefault="00BA4F49" w:rsidP="00BA4F49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{{cb:p_derechos_peticion}}</w:t>
            </w:r>
          </w:p>
        </w:tc>
        <w:tc>
          <w:tcPr>
            <w:tcW w:w="42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D2577E2" w14:textId="77777777" w:rsidR="00BA4F49" w:rsidRDefault="00BA4F49" w:rsidP="00BA4F49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{{cb:p_derechos_peticion__no}}</w:t>
            </w:r>
          </w:p>
        </w:tc>
        <w:tc>
          <w:tcPr>
            <w:tcW w:w="298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174DE30" w14:textId="77777777" w:rsidR="00BA4F49" w:rsidRPr="00497907" w:rsidRDefault="00622333" w:rsidP="00BA4F49">
            <w:pPr>
              <w:rPr>
                <w:rFonts w:ascii="Arial" w:hAnsi="Arial" w:cs="Arial"/>
                <w:sz w:val="18"/>
                <w:szCs w:val="18"/>
              </w:rPr>
            </w:pPr>
            <w:r w:rsidRPr="00497907">
              <w:rPr>
                <w:rFonts w:ascii="Arial" w:hAnsi="Arial" w:cs="Arial"/>
                <w:sz w:val="18"/>
                <w:szCs w:val="18"/>
              </w:rPr>
              <w:t>Derechos de petición</w:t>
            </w:r>
          </w:p>
        </w:tc>
        <w:tc>
          <w:tcPr>
            <w:tcW w:w="4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B7C9D0C" w14:textId="77777777" w:rsidR="00BA4F49" w:rsidRDefault="00BA4F49" w:rsidP="00BA4F49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{{cb:p_duplicados}}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6A1A562" w14:textId="77777777" w:rsidR="00BA4F49" w:rsidRDefault="00BA4F49" w:rsidP="00BA4F49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{{cb:p_duplicados__no}}</w:t>
            </w:r>
          </w:p>
        </w:tc>
        <w:tc>
          <w:tcPr>
            <w:tcW w:w="2370" w:type="dxa"/>
            <w:tcBorders>
              <w:top w:val="nil"/>
              <w:left w:val="nil"/>
              <w:bottom w:val="nil"/>
            </w:tcBorders>
          </w:tcPr>
          <w:p w14:paraId="72527A23" w14:textId="77777777" w:rsidR="00BA4F49" w:rsidRPr="00497907" w:rsidRDefault="009F7062" w:rsidP="00BA4F49">
            <w:pPr>
              <w:rPr>
                <w:rFonts w:ascii="Arial" w:hAnsi="Arial" w:cs="Arial"/>
                <w:sz w:val="18"/>
                <w:szCs w:val="18"/>
              </w:rPr>
            </w:pPr>
            <w:r w:rsidRPr="00497907">
              <w:rPr>
                <w:rFonts w:ascii="Arial" w:hAnsi="Arial" w:cs="Arial"/>
                <w:sz w:val="18"/>
                <w:szCs w:val="18"/>
              </w:rPr>
              <w:t xml:space="preserve">Duplicados </w:t>
            </w:r>
            <w:r w:rsidR="002B7271" w:rsidRPr="00497907">
              <w:rPr>
                <w:rFonts w:ascii="Arial" w:hAnsi="Arial" w:cs="Arial"/>
                <w:sz w:val="18"/>
                <w:szCs w:val="18"/>
              </w:rPr>
              <w:t>pre envío</w:t>
            </w:r>
            <w:r w:rsidRPr="00497907">
              <w:rPr>
                <w:rFonts w:ascii="Arial" w:hAnsi="Arial" w:cs="Arial"/>
                <w:sz w:val="18"/>
                <w:szCs w:val="18"/>
              </w:rPr>
              <w:t xml:space="preserve">  </w:t>
            </w:r>
          </w:p>
        </w:tc>
      </w:tr>
      <w:tr w:rsidR="00CB1838" w:rsidRPr="0032608C" w14:paraId="79A92C5C" w14:textId="77777777" w:rsidTr="00A72381">
        <w:trPr>
          <w:jc w:val="center"/>
        </w:trPr>
        <w:tc>
          <w:tcPr>
            <w:tcW w:w="444" w:type="dxa"/>
            <w:gridSpan w:val="2"/>
            <w:tcBorders>
              <w:top w:val="nil"/>
              <w:bottom w:val="nil"/>
              <w:right w:val="nil"/>
            </w:tcBorders>
          </w:tcPr>
          <w:p w14:paraId="5331752F" w14:textId="77777777" w:rsidR="00BA4F49" w:rsidRDefault="00BA4F49" w:rsidP="00BA4F49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{{cb:p_informacion_ciudadana}}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</w:tcPr>
          <w:p w14:paraId="2B6966BD" w14:textId="77777777" w:rsidR="00BA4F49" w:rsidRDefault="00BA4F49" w:rsidP="00BA4F49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{{cb:p_informacion_ciudadana__no}}</w:t>
            </w:r>
          </w:p>
        </w:tc>
        <w:tc>
          <w:tcPr>
            <w:tcW w:w="251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5973243" w14:textId="77777777" w:rsidR="00BA4F49" w:rsidRPr="00497907" w:rsidRDefault="00622333" w:rsidP="00BA4F49">
            <w:pPr>
              <w:rPr>
                <w:rFonts w:ascii="Arial" w:hAnsi="Arial" w:cs="Arial"/>
                <w:sz w:val="18"/>
                <w:szCs w:val="18"/>
              </w:rPr>
            </w:pPr>
            <w:r w:rsidRPr="00497907">
              <w:rPr>
                <w:rFonts w:ascii="Arial" w:hAnsi="Arial" w:cs="Arial"/>
                <w:sz w:val="18"/>
                <w:szCs w:val="18"/>
              </w:rPr>
              <w:t>Información ciudadana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46FE067" w14:textId="77777777" w:rsidR="00BA4F49" w:rsidRDefault="00BA4F49" w:rsidP="00BA4F49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{{cb:p_notificacion_resoluciones}}</w:t>
            </w:r>
          </w:p>
        </w:tc>
        <w:tc>
          <w:tcPr>
            <w:tcW w:w="42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3007B67" w14:textId="77777777" w:rsidR="00BA4F49" w:rsidRDefault="00BA4F49" w:rsidP="00BA4F49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{{cb:p_notificacion_resoluciones__no}}</w:t>
            </w:r>
          </w:p>
        </w:tc>
        <w:tc>
          <w:tcPr>
            <w:tcW w:w="298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48AE9CB" w14:textId="77777777" w:rsidR="00BA4F49" w:rsidRPr="00497907" w:rsidRDefault="00622333" w:rsidP="00BA4F49">
            <w:pPr>
              <w:rPr>
                <w:rFonts w:ascii="Arial" w:hAnsi="Arial" w:cs="Arial"/>
                <w:sz w:val="18"/>
                <w:szCs w:val="18"/>
              </w:rPr>
            </w:pPr>
            <w:r w:rsidRPr="00497907">
              <w:rPr>
                <w:rFonts w:ascii="Arial" w:hAnsi="Arial" w:cs="Arial"/>
                <w:sz w:val="18"/>
                <w:szCs w:val="18"/>
              </w:rPr>
              <w:t>Notificación resoluciones</w:t>
            </w:r>
          </w:p>
        </w:tc>
        <w:tc>
          <w:tcPr>
            <w:tcW w:w="4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038069C" w14:textId="77777777" w:rsidR="00BA4F49" w:rsidRDefault="00BA4F49" w:rsidP="00BA4F49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{{cb:p_cedulacion_exterior}}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0625DCC" w14:textId="77777777" w:rsidR="00BA4F49" w:rsidRDefault="00BA4F49" w:rsidP="00BA4F49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{{cb:p_cedulacion_exterior__no}}</w:t>
            </w:r>
          </w:p>
        </w:tc>
        <w:tc>
          <w:tcPr>
            <w:tcW w:w="2370" w:type="dxa"/>
            <w:tcBorders>
              <w:top w:val="nil"/>
              <w:left w:val="nil"/>
              <w:bottom w:val="nil"/>
            </w:tcBorders>
          </w:tcPr>
          <w:p w14:paraId="18B52DC2" w14:textId="77777777" w:rsidR="00BA4F49" w:rsidRPr="00497907" w:rsidRDefault="009F7062" w:rsidP="00BA4F49">
            <w:pPr>
              <w:rPr>
                <w:rFonts w:ascii="Arial" w:hAnsi="Arial" w:cs="Arial"/>
                <w:sz w:val="18"/>
                <w:szCs w:val="18"/>
              </w:rPr>
            </w:pPr>
            <w:r w:rsidRPr="00497907">
              <w:rPr>
                <w:rFonts w:ascii="Arial" w:hAnsi="Arial" w:cs="Arial"/>
                <w:sz w:val="18"/>
                <w:szCs w:val="18"/>
              </w:rPr>
              <w:t>Cedulación exterior</w:t>
            </w:r>
            <w:r w:rsidRPr="00497907">
              <w:rPr>
                <w:rFonts w:ascii="Arial" w:hAnsi="Arial" w:cs="Arial"/>
                <w:sz w:val="18"/>
                <w:szCs w:val="18"/>
              </w:rPr>
              <w:tab/>
            </w:r>
          </w:p>
        </w:tc>
      </w:tr>
      <w:tr w:rsidR="00CB1838" w:rsidRPr="0032608C" w14:paraId="1986BAF7" w14:textId="77777777" w:rsidTr="00A72381">
        <w:trPr>
          <w:jc w:val="center"/>
        </w:trPr>
        <w:tc>
          <w:tcPr>
            <w:tcW w:w="444" w:type="dxa"/>
            <w:gridSpan w:val="2"/>
            <w:tcBorders>
              <w:top w:val="nil"/>
              <w:bottom w:val="nil"/>
              <w:right w:val="nil"/>
            </w:tcBorders>
          </w:tcPr>
          <w:p w14:paraId="6A17D129" w14:textId="77777777" w:rsidR="00BA4F49" w:rsidRDefault="00BA4F49" w:rsidP="00BA4F49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{{cb:p_recepcion_secretaria}}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</w:tcPr>
          <w:p w14:paraId="2EC008F5" w14:textId="77777777" w:rsidR="00BA4F49" w:rsidRDefault="00BA4F49" w:rsidP="00BA4F49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{{cb:p_recepcion_secretaria__no}}</w:t>
            </w:r>
          </w:p>
        </w:tc>
        <w:tc>
          <w:tcPr>
            <w:tcW w:w="251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8246A89" w14:textId="77777777" w:rsidR="00BA4F49" w:rsidRPr="00497907" w:rsidRDefault="00622333" w:rsidP="00BA4F49">
            <w:pPr>
              <w:rPr>
                <w:rFonts w:ascii="Arial" w:hAnsi="Arial" w:cs="Arial"/>
                <w:sz w:val="18"/>
                <w:szCs w:val="18"/>
              </w:rPr>
            </w:pPr>
            <w:r w:rsidRPr="00497907">
              <w:rPr>
                <w:rFonts w:ascii="Arial" w:hAnsi="Arial" w:cs="Arial"/>
                <w:sz w:val="18"/>
                <w:szCs w:val="18"/>
              </w:rPr>
              <w:t>Recepción secretaria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817C0D7" w14:textId="77777777" w:rsidR="00BA4F49" w:rsidRDefault="00BA4F49" w:rsidP="00BA4F49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{{cb:p_certificaciones_vigencia}}</w:t>
            </w:r>
          </w:p>
        </w:tc>
        <w:tc>
          <w:tcPr>
            <w:tcW w:w="42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4DE55A" w14:textId="77777777" w:rsidR="00BA4F49" w:rsidRDefault="00BA4F49" w:rsidP="00BA4F49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{{cb:p_certificaciones_vigencia__no}}</w:t>
            </w:r>
          </w:p>
        </w:tc>
        <w:tc>
          <w:tcPr>
            <w:tcW w:w="298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1648118" w14:textId="77777777" w:rsidR="00BA4F49" w:rsidRPr="00497907" w:rsidRDefault="00622333" w:rsidP="00BA4F49">
            <w:pPr>
              <w:rPr>
                <w:rFonts w:ascii="Arial" w:hAnsi="Arial" w:cs="Arial"/>
                <w:sz w:val="18"/>
                <w:szCs w:val="18"/>
              </w:rPr>
            </w:pPr>
            <w:r w:rsidRPr="00497907">
              <w:rPr>
                <w:rFonts w:ascii="Arial" w:hAnsi="Arial" w:cs="Arial"/>
                <w:sz w:val="18"/>
                <w:szCs w:val="18"/>
              </w:rPr>
              <w:t>Certificaciones vigencia</w:t>
            </w:r>
          </w:p>
        </w:tc>
        <w:tc>
          <w:tcPr>
            <w:tcW w:w="4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7B92F90" w14:textId="77777777" w:rsidR="00BA4F49" w:rsidRDefault="00BA4F49" w:rsidP="00BA4F49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{{cb:p_secretaria}}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66289D7" w14:textId="77777777" w:rsidR="00BA4F49" w:rsidRDefault="00BA4F49" w:rsidP="00BA4F49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{{cb:p_secretaria__no}}</w:t>
            </w:r>
          </w:p>
        </w:tc>
        <w:tc>
          <w:tcPr>
            <w:tcW w:w="2370" w:type="dxa"/>
            <w:tcBorders>
              <w:top w:val="nil"/>
              <w:left w:val="nil"/>
              <w:bottom w:val="nil"/>
            </w:tcBorders>
          </w:tcPr>
          <w:p w14:paraId="3D4EF7D7" w14:textId="77777777" w:rsidR="00BA4F49" w:rsidRPr="00497907" w:rsidRDefault="009F7062" w:rsidP="00BA4F49">
            <w:pPr>
              <w:rPr>
                <w:rFonts w:ascii="Arial" w:hAnsi="Arial" w:cs="Arial"/>
                <w:sz w:val="18"/>
                <w:szCs w:val="18"/>
              </w:rPr>
            </w:pPr>
            <w:r w:rsidRPr="00497907">
              <w:rPr>
                <w:rFonts w:ascii="Arial" w:hAnsi="Arial" w:cs="Arial"/>
                <w:sz w:val="18"/>
                <w:szCs w:val="18"/>
              </w:rPr>
              <w:t>Secretaría</w:t>
            </w:r>
          </w:p>
        </w:tc>
      </w:tr>
      <w:tr w:rsidR="00CB1838" w:rsidRPr="0032608C" w14:paraId="37039EC5" w14:textId="77777777" w:rsidTr="00A72381">
        <w:trPr>
          <w:jc w:val="center"/>
        </w:trPr>
        <w:tc>
          <w:tcPr>
            <w:tcW w:w="444" w:type="dxa"/>
            <w:gridSpan w:val="2"/>
            <w:tcBorders>
              <w:top w:val="nil"/>
              <w:right w:val="nil"/>
            </w:tcBorders>
          </w:tcPr>
          <w:p w14:paraId="60BF509F" w14:textId="77777777" w:rsidR="00BA4F49" w:rsidRDefault="00BA4F49" w:rsidP="00BA4F49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{{cb:p_soporte_tecnico}}</w:t>
            </w:r>
          </w:p>
        </w:tc>
        <w:tc>
          <w:tcPr>
            <w:tcW w:w="415" w:type="dxa"/>
            <w:tcBorders>
              <w:top w:val="nil"/>
              <w:left w:val="nil"/>
              <w:right w:val="nil"/>
            </w:tcBorders>
          </w:tcPr>
          <w:p w14:paraId="2684DB20" w14:textId="77777777" w:rsidR="00BA4F49" w:rsidRDefault="00BA4F49" w:rsidP="00BA4F49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{{cb:p_soporte_tecnico__no}}</w:t>
            </w:r>
          </w:p>
        </w:tc>
        <w:tc>
          <w:tcPr>
            <w:tcW w:w="2510" w:type="dxa"/>
            <w:gridSpan w:val="3"/>
            <w:tcBorders>
              <w:top w:val="nil"/>
              <w:left w:val="nil"/>
              <w:right w:val="nil"/>
            </w:tcBorders>
          </w:tcPr>
          <w:p w14:paraId="51D71BA9" w14:textId="77777777" w:rsidR="00BA4F49" w:rsidRPr="00497907" w:rsidRDefault="00622333" w:rsidP="00BA4F49">
            <w:pPr>
              <w:rPr>
                <w:rFonts w:ascii="Arial" w:hAnsi="Arial" w:cs="Arial"/>
                <w:sz w:val="18"/>
                <w:szCs w:val="18"/>
              </w:rPr>
            </w:pPr>
            <w:r w:rsidRPr="00497907">
              <w:rPr>
                <w:rFonts w:ascii="Arial" w:hAnsi="Arial" w:cs="Arial"/>
                <w:sz w:val="18"/>
                <w:szCs w:val="18"/>
              </w:rPr>
              <w:t>Soporte técnico interfaz</w:t>
            </w:r>
          </w:p>
        </w:tc>
        <w:tc>
          <w:tcPr>
            <w:tcW w:w="425" w:type="dxa"/>
            <w:tcBorders>
              <w:top w:val="nil"/>
              <w:left w:val="nil"/>
              <w:right w:val="nil"/>
            </w:tcBorders>
          </w:tcPr>
          <w:p w14:paraId="444D15B6" w14:textId="77777777" w:rsidR="00BA4F49" w:rsidRDefault="00BA4F49" w:rsidP="00BA4F49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{{cb:p_correspondencia}}</w:t>
            </w:r>
          </w:p>
        </w:tc>
        <w:tc>
          <w:tcPr>
            <w:tcW w:w="425" w:type="dxa"/>
            <w:gridSpan w:val="2"/>
            <w:tcBorders>
              <w:top w:val="nil"/>
              <w:left w:val="nil"/>
              <w:right w:val="nil"/>
            </w:tcBorders>
          </w:tcPr>
          <w:p w14:paraId="5C46AF7F" w14:textId="77777777" w:rsidR="00BA4F49" w:rsidRDefault="00BA4F49" w:rsidP="00BA4F49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{{cb:p_correspondencia__no}}</w:t>
            </w:r>
          </w:p>
        </w:tc>
        <w:tc>
          <w:tcPr>
            <w:tcW w:w="2980" w:type="dxa"/>
            <w:gridSpan w:val="6"/>
            <w:tcBorders>
              <w:top w:val="nil"/>
              <w:left w:val="nil"/>
              <w:right w:val="nil"/>
            </w:tcBorders>
          </w:tcPr>
          <w:p w14:paraId="1EC786D0" w14:textId="77777777" w:rsidR="00BA4F49" w:rsidRPr="00497907" w:rsidRDefault="00622333" w:rsidP="00BA4F49">
            <w:pPr>
              <w:rPr>
                <w:rFonts w:ascii="Arial" w:hAnsi="Arial" w:cs="Arial"/>
                <w:sz w:val="18"/>
                <w:szCs w:val="18"/>
              </w:rPr>
            </w:pPr>
            <w:r w:rsidRPr="00497907">
              <w:rPr>
                <w:rFonts w:ascii="Arial" w:hAnsi="Arial" w:cs="Arial"/>
                <w:sz w:val="18"/>
                <w:szCs w:val="18"/>
              </w:rPr>
              <w:t>Correspondencia modificación</w:t>
            </w:r>
          </w:p>
        </w:tc>
        <w:tc>
          <w:tcPr>
            <w:tcW w:w="428" w:type="dxa"/>
            <w:gridSpan w:val="2"/>
            <w:tcBorders>
              <w:top w:val="nil"/>
              <w:left w:val="nil"/>
              <w:right w:val="nil"/>
            </w:tcBorders>
          </w:tcPr>
          <w:p w14:paraId="678B8DB6" w14:textId="77777777" w:rsidR="00BA4F49" w:rsidRDefault="00BA4F49" w:rsidP="00BA4F49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{{cb:p_envios_coordinacion}}</w:t>
            </w:r>
          </w:p>
        </w:tc>
        <w:tc>
          <w:tcPr>
            <w:tcW w:w="425" w:type="dxa"/>
            <w:tcBorders>
              <w:top w:val="nil"/>
              <w:left w:val="nil"/>
              <w:right w:val="nil"/>
            </w:tcBorders>
          </w:tcPr>
          <w:p w14:paraId="6FC86923" w14:textId="77777777" w:rsidR="00BA4F49" w:rsidRDefault="00BA4F49" w:rsidP="00BA4F49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{{cb:p_envios_coordinacion__no}}</w:t>
            </w:r>
          </w:p>
        </w:tc>
        <w:tc>
          <w:tcPr>
            <w:tcW w:w="2370" w:type="dxa"/>
            <w:tcBorders>
              <w:top w:val="nil"/>
              <w:left w:val="nil"/>
            </w:tcBorders>
          </w:tcPr>
          <w:p w14:paraId="767664BD" w14:textId="77777777" w:rsidR="00BA4F49" w:rsidRPr="00497907" w:rsidRDefault="009F7062" w:rsidP="00BA4F49">
            <w:pPr>
              <w:rPr>
                <w:rFonts w:ascii="Arial" w:hAnsi="Arial" w:cs="Arial"/>
                <w:sz w:val="18"/>
                <w:szCs w:val="18"/>
              </w:rPr>
            </w:pPr>
            <w:r w:rsidRPr="00497907">
              <w:rPr>
                <w:rFonts w:ascii="Arial" w:hAnsi="Arial" w:cs="Arial"/>
                <w:sz w:val="18"/>
                <w:szCs w:val="18"/>
              </w:rPr>
              <w:t>Envíos coordinación</w:t>
            </w:r>
          </w:p>
        </w:tc>
      </w:tr>
      <w:tr w:rsidR="00BA4F49" w:rsidRPr="00424D9F" w14:paraId="0414ED14" w14:textId="77777777" w:rsidTr="009A195F">
        <w:trPr>
          <w:jc w:val="center"/>
        </w:trPr>
        <w:tc>
          <w:tcPr>
            <w:tcW w:w="10422" w:type="dxa"/>
            <w:gridSpan w:val="19"/>
            <w:shd w:val="clear" w:color="auto" w:fill="D9D9D9"/>
          </w:tcPr>
          <w:p w14:paraId="20EECC00" w14:textId="77777777" w:rsidR="00BA4F49" w:rsidRPr="00052ECB" w:rsidRDefault="000165C9" w:rsidP="00BA4F4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DATOS A CONSULTAR</w:t>
            </w:r>
          </w:p>
        </w:tc>
      </w:tr>
      <w:tr w:rsidR="00493178" w:rsidRPr="009E3267" w14:paraId="2B38160E" w14:textId="77777777" w:rsidTr="00CD0149">
        <w:trPr>
          <w:jc w:val="center"/>
        </w:trPr>
        <w:tc>
          <w:tcPr>
            <w:tcW w:w="3369" w:type="dxa"/>
            <w:gridSpan w:val="6"/>
            <w:tcBorders>
              <w:bottom w:val="single" w:sz="4" w:space="0" w:color="auto"/>
            </w:tcBorders>
            <w:shd w:val="clear" w:color="auto" w:fill="D9D9D9"/>
          </w:tcPr>
          <w:p w14:paraId="31D7B9E9" w14:textId="77777777" w:rsidR="00BA4F49" w:rsidRPr="009E3267" w:rsidRDefault="00BA4F49" w:rsidP="00BA4F49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DATOS PÚ</w:t>
            </w:r>
            <w:r w:rsidRPr="009E3267">
              <w:rPr>
                <w:rFonts w:ascii="Arial" w:hAnsi="Arial" w:cs="Arial"/>
                <w:b/>
                <w:sz w:val="14"/>
                <w:szCs w:val="14"/>
              </w:rPr>
              <w:t>BLICOS(art. 213 C.E)</w:t>
            </w:r>
          </w:p>
        </w:tc>
        <w:tc>
          <w:tcPr>
            <w:tcW w:w="3830" w:type="dxa"/>
            <w:gridSpan w:val="9"/>
            <w:tcBorders>
              <w:bottom w:val="single" w:sz="4" w:space="0" w:color="auto"/>
            </w:tcBorders>
            <w:shd w:val="clear" w:color="auto" w:fill="D9D9D9"/>
          </w:tcPr>
          <w:p w14:paraId="3C03E87A" w14:textId="77777777" w:rsidR="00BA4F49" w:rsidRPr="009E3267" w:rsidRDefault="00BA4F49" w:rsidP="00BA4F49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9E3267">
              <w:rPr>
                <w:rFonts w:ascii="Arial" w:hAnsi="Arial" w:cs="Arial"/>
                <w:b/>
                <w:sz w:val="14"/>
                <w:szCs w:val="14"/>
              </w:rPr>
              <w:t xml:space="preserve">DATOS </w:t>
            </w:r>
            <w:r>
              <w:rPr>
                <w:rFonts w:ascii="Arial" w:hAnsi="Arial" w:cs="Arial"/>
                <w:b/>
                <w:sz w:val="14"/>
                <w:szCs w:val="14"/>
              </w:rPr>
              <w:t>SEMIPRIVADOS</w:t>
            </w:r>
          </w:p>
        </w:tc>
        <w:tc>
          <w:tcPr>
            <w:tcW w:w="3223" w:type="dxa"/>
            <w:gridSpan w:val="4"/>
            <w:tcBorders>
              <w:bottom w:val="single" w:sz="4" w:space="0" w:color="auto"/>
            </w:tcBorders>
            <w:shd w:val="clear" w:color="auto" w:fill="D9D9D9"/>
          </w:tcPr>
          <w:p w14:paraId="7CFA5913" w14:textId="77777777" w:rsidR="00BA4F49" w:rsidRPr="009E3267" w:rsidRDefault="00BA4F49" w:rsidP="00BA4F49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SENSIBLES</w:t>
            </w:r>
          </w:p>
        </w:tc>
      </w:tr>
      <w:tr w:rsidR="00CB1838" w:rsidRPr="009E3267" w14:paraId="37CED2E4" w14:textId="77777777" w:rsidTr="00BF407E">
        <w:trPr>
          <w:trHeight w:val="214"/>
          <w:jc w:val="center"/>
        </w:trPr>
        <w:tc>
          <w:tcPr>
            <w:tcW w:w="392" w:type="dxa"/>
            <w:tcBorders>
              <w:bottom w:val="nil"/>
              <w:right w:val="nil"/>
            </w:tcBorders>
            <w:shd w:val="clear" w:color="auto" w:fill="FFFFFF"/>
          </w:tcPr>
          <w:p w14:paraId="21B2DD25" w14:textId="77777777" w:rsidR="0017376A" w:rsidRPr="00AF3A49" w:rsidRDefault="0017376A" w:rsidP="00BA4F49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AF3A49">
              <w:rPr>
                <w:rFonts w:ascii="Arial" w:hAnsi="Arial" w:cs="Arial"/>
                <w:b/>
                <w:sz w:val="16"/>
                <w:szCs w:val="14"/>
              </w:rPr>
              <w:t>s</w:t>
            </w:r>
            <w:r w:rsidR="00AF3A49" w:rsidRPr="00AF3A49">
              <w:rPr>
                <w:rFonts w:ascii="Arial" w:hAnsi="Arial" w:cs="Arial"/>
                <w:b/>
                <w:sz w:val="16"/>
                <w:szCs w:val="14"/>
              </w:rPr>
              <w:t>í</w:t>
            </w:r>
          </w:p>
        </w:tc>
        <w:tc>
          <w:tcPr>
            <w:tcW w:w="467" w:type="dxa"/>
            <w:gridSpan w:val="2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65DAA7E9" w14:textId="77777777" w:rsidR="0017376A" w:rsidRPr="00AF3A49" w:rsidRDefault="002E74CA" w:rsidP="00BA4F49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AF3A49">
              <w:rPr>
                <w:rFonts w:ascii="Arial" w:hAnsi="Arial" w:cs="Arial"/>
                <w:b/>
                <w:sz w:val="16"/>
                <w:szCs w:val="14"/>
              </w:rPr>
              <w:t>no</w:t>
            </w:r>
          </w:p>
        </w:tc>
        <w:tc>
          <w:tcPr>
            <w:tcW w:w="2510" w:type="dxa"/>
            <w:gridSpan w:val="3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10687CD3" w14:textId="77777777" w:rsidR="0017376A" w:rsidRPr="00AF3A49" w:rsidRDefault="0017376A" w:rsidP="00BA4F49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425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138962B4" w14:textId="77777777" w:rsidR="0017376A" w:rsidRPr="00AF3A49" w:rsidRDefault="0017376A" w:rsidP="00BA4F49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AF3A49">
              <w:rPr>
                <w:rFonts w:ascii="Arial" w:hAnsi="Arial" w:cs="Arial"/>
                <w:b/>
                <w:sz w:val="16"/>
                <w:szCs w:val="14"/>
              </w:rPr>
              <w:t>s</w:t>
            </w:r>
            <w:r w:rsidR="00AF3A49" w:rsidRPr="00AF3A49">
              <w:rPr>
                <w:rFonts w:ascii="Arial" w:hAnsi="Arial" w:cs="Arial"/>
                <w:b/>
                <w:sz w:val="16"/>
                <w:szCs w:val="14"/>
              </w:rPr>
              <w:t>í</w:t>
            </w:r>
          </w:p>
        </w:tc>
        <w:tc>
          <w:tcPr>
            <w:tcW w:w="425" w:type="dxa"/>
            <w:gridSpan w:val="2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189C41C6" w14:textId="77777777" w:rsidR="0017376A" w:rsidRPr="00AF3A49" w:rsidRDefault="002E74CA" w:rsidP="00BA4F49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AF3A49">
              <w:rPr>
                <w:rFonts w:ascii="Arial" w:hAnsi="Arial" w:cs="Arial"/>
                <w:b/>
                <w:sz w:val="16"/>
                <w:szCs w:val="14"/>
              </w:rPr>
              <w:t>no</w:t>
            </w:r>
          </w:p>
        </w:tc>
        <w:tc>
          <w:tcPr>
            <w:tcW w:w="2980" w:type="dxa"/>
            <w:gridSpan w:val="6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3D940D1D" w14:textId="77777777" w:rsidR="0017376A" w:rsidRPr="00AF3A49" w:rsidRDefault="0017376A" w:rsidP="00BA4F49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428" w:type="dxa"/>
            <w:gridSpan w:val="2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73C7F69C" w14:textId="77777777" w:rsidR="0017376A" w:rsidRPr="00AF3A49" w:rsidRDefault="0017376A" w:rsidP="00BA4F49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AF3A49">
              <w:rPr>
                <w:rFonts w:ascii="Arial" w:hAnsi="Arial" w:cs="Arial"/>
                <w:b/>
                <w:sz w:val="16"/>
                <w:szCs w:val="14"/>
              </w:rPr>
              <w:t>s</w:t>
            </w:r>
            <w:r w:rsidR="00AF3A49" w:rsidRPr="00AF3A49">
              <w:rPr>
                <w:rFonts w:ascii="Arial" w:hAnsi="Arial" w:cs="Arial"/>
                <w:b/>
                <w:sz w:val="16"/>
                <w:szCs w:val="14"/>
              </w:rPr>
              <w:t>í</w:t>
            </w:r>
          </w:p>
        </w:tc>
        <w:tc>
          <w:tcPr>
            <w:tcW w:w="425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594CC026" w14:textId="77777777" w:rsidR="0017376A" w:rsidRPr="00AF3A49" w:rsidRDefault="002E74CA" w:rsidP="00BA4F49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AF3A49">
              <w:rPr>
                <w:rFonts w:ascii="Arial" w:hAnsi="Arial" w:cs="Arial"/>
                <w:b/>
                <w:sz w:val="16"/>
                <w:szCs w:val="14"/>
              </w:rPr>
              <w:t>no</w:t>
            </w:r>
          </w:p>
        </w:tc>
        <w:tc>
          <w:tcPr>
            <w:tcW w:w="2370" w:type="dxa"/>
            <w:tcBorders>
              <w:left w:val="nil"/>
              <w:bottom w:val="nil"/>
            </w:tcBorders>
            <w:shd w:val="clear" w:color="auto" w:fill="FFFFFF"/>
          </w:tcPr>
          <w:p w14:paraId="707446D8" w14:textId="77777777" w:rsidR="0017376A" w:rsidRPr="00AF3A49" w:rsidRDefault="0017376A" w:rsidP="00BA4F49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</w:tr>
      <w:tr w:rsidR="00D21D1A" w:rsidRPr="002352A7" w14:paraId="07AF4E17" w14:textId="77777777" w:rsidTr="00CD0149">
        <w:trPr>
          <w:jc w:val="center"/>
        </w:trPr>
        <w:tc>
          <w:tcPr>
            <w:tcW w:w="392" w:type="dxa"/>
            <w:tcBorders>
              <w:top w:val="nil"/>
              <w:bottom w:val="nil"/>
              <w:right w:val="nil"/>
            </w:tcBorders>
          </w:tcPr>
          <w:p w14:paraId="147D4993" w14:textId="77777777" w:rsidR="00D21D1A" w:rsidRDefault="00D21D1A" w:rsidP="00D21D1A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{{cb:d_cedula}}</w:t>
            </w:r>
          </w:p>
        </w:tc>
        <w:tc>
          <w:tcPr>
            <w:tcW w:w="46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57C5097" w14:textId="77777777" w:rsidR="00D21D1A" w:rsidRDefault="00D21D1A" w:rsidP="00D21D1A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{{cb:d_cedula__no}}</w:t>
            </w:r>
          </w:p>
        </w:tc>
        <w:tc>
          <w:tcPr>
            <w:tcW w:w="251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2C6F92" w14:textId="77777777" w:rsidR="00D21D1A" w:rsidRPr="00D21D1A" w:rsidRDefault="00D21D1A" w:rsidP="00D21D1A">
            <w:pPr>
              <w:rPr>
                <w:rFonts w:ascii="Arial" w:hAnsi="Arial" w:cs="Arial"/>
                <w:sz w:val="18"/>
                <w:szCs w:val="18"/>
              </w:rPr>
            </w:pPr>
            <w:r w:rsidRPr="00D21D1A">
              <w:rPr>
                <w:rFonts w:ascii="Arial" w:hAnsi="Arial" w:cs="Arial"/>
                <w:sz w:val="18"/>
                <w:szCs w:val="18"/>
              </w:rPr>
              <w:t>Cédula de ciudadanía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CC10F28" w14:textId="77777777" w:rsidR="00D21D1A" w:rsidRDefault="00D21D1A" w:rsidP="00D21D1A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{{cb:d_fecha_nacimiento}}</w:t>
            </w:r>
          </w:p>
        </w:tc>
        <w:tc>
          <w:tcPr>
            <w:tcW w:w="42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56F2036" w14:textId="77777777" w:rsidR="00D21D1A" w:rsidRDefault="00D21D1A" w:rsidP="00D21D1A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{{cb:d_fecha_nacimiento__no}}</w:t>
            </w:r>
          </w:p>
        </w:tc>
        <w:tc>
          <w:tcPr>
            <w:tcW w:w="298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033397AE" w14:textId="77777777" w:rsidR="00D21D1A" w:rsidRPr="002352A7" w:rsidRDefault="009A195F" w:rsidP="00D21D1A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  <w:r w:rsidRPr="002352A7">
              <w:rPr>
                <w:rFonts w:ascii="Arial" w:hAnsi="Arial" w:cs="Arial"/>
                <w:sz w:val="18"/>
                <w:szCs w:val="18"/>
                <w:lang w:val="es-CO"/>
              </w:rPr>
              <w:t xml:space="preserve">Fecha de </w:t>
            </w:r>
            <w:r>
              <w:rPr>
                <w:rFonts w:ascii="Arial" w:hAnsi="Arial" w:cs="Arial"/>
                <w:sz w:val="18"/>
                <w:szCs w:val="18"/>
                <w:lang w:val="es-CO"/>
              </w:rPr>
              <w:t>n</w:t>
            </w:r>
            <w:r w:rsidRPr="002352A7">
              <w:rPr>
                <w:rFonts w:ascii="Arial" w:hAnsi="Arial" w:cs="Arial"/>
                <w:sz w:val="18"/>
                <w:szCs w:val="18"/>
                <w:lang w:val="es-CO"/>
              </w:rPr>
              <w:t>acimiento</w:t>
            </w:r>
          </w:p>
        </w:tc>
        <w:tc>
          <w:tcPr>
            <w:tcW w:w="4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D4E9C70" w14:textId="77777777" w:rsidR="00D21D1A" w:rsidRDefault="00D21D1A" w:rsidP="00D21D1A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{{cb:d_estatura}}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BD477A9" w14:textId="77777777" w:rsidR="00D21D1A" w:rsidRDefault="00D21D1A" w:rsidP="00D21D1A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{{cb:d_estatura__no}}</w:t>
            </w:r>
          </w:p>
        </w:tc>
        <w:tc>
          <w:tcPr>
            <w:tcW w:w="2370" w:type="dxa"/>
            <w:tcBorders>
              <w:top w:val="nil"/>
              <w:left w:val="nil"/>
              <w:bottom w:val="nil"/>
            </w:tcBorders>
          </w:tcPr>
          <w:p w14:paraId="20FF92CC" w14:textId="77777777" w:rsidR="00D21D1A" w:rsidRPr="002352A7" w:rsidRDefault="009A195F" w:rsidP="00D21D1A">
            <w:pPr>
              <w:rPr>
                <w:rFonts w:ascii="Arial" w:hAnsi="Arial" w:cs="Arial"/>
                <w:sz w:val="18"/>
                <w:szCs w:val="18"/>
                <w:lang w:val="es-CO"/>
              </w:rPr>
            </w:pPr>
            <w:r w:rsidRPr="002352A7">
              <w:rPr>
                <w:rFonts w:ascii="Arial" w:hAnsi="Arial" w:cs="Arial"/>
                <w:sz w:val="18"/>
                <w:szCs w:val="18"/>
                <w:lang w:val="es-CO"/>
              </w:rPr>
              <w:t>Estatura</w:t>
            </w:r>
          </w:p>
        </w:tc>
      </w:tr>
      <w:tr w:rsidR="00D21D1A" w:rsidRPr="002352A7" w14:paraId="1D47CA51" w14:textId="77777777" w:rsidTr="00A72381">
        <w:trPr>
          <w:jc w:val="center"/>
        </w:trPr>
        <w:tc>
          <w:tcPr>
            <w:tcW w:w="392" w:type="dxa"/>
            <w:tcBorders>
              <w:top w:val="nil"/>
              <w:bottom w:val="nil"/>
              <w:right w:val="nil"/>
            </w:tcBorders>
          </w:tcPr>
          <w:p w14:paraId="6B5381C0" w14:textId="77777777" w:rsidR="00D21D1A" w:rsidRDefault="00D21D1A" w:rsidP="00D21D1A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{{cb:d_nombres}}</w:t>
            </w:r>
          </w:p>
        </w:tc>
        <w:tc>
          <w:tcPr>
            <w:tcW w:w="46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DA581D5" w14:textId="77777777" w:rsidR="00D21D1A" w:rsidRDefault="00D21D1A" w:rsidP="00D21D1A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{{cb:d_nombres__no}}</w:t>
            </w:r>
          </w:p>
        </w:tc>
        <w:tc>
          <w:tcPr>
            <w:tcW w:w="251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172B58C" w14:textId="77777777" w:rsidR="00D21D1A" w:rsidRPr="00E32B04" w:rsidRDefault="00D21D1A" w:rsidP="00D21D1A">
            <w:pPr>
              <w:rPr>
                <w:rFonts w:ascii="Wingdings" w:hAnsi="Wingdings" w:cs="Arial"/>
                <w:sz w:val="22"/>
                <w:szCs w:val="22"/>
                <w:lang w:val="es-CO"/>
              </w:rPr>
            </w:pPr>
            <w:r w:rsidRPr="002352A7">
              <w:rPr>
                <w:rFonts w:ascii="Arial" w:hAnsi="Arial" w:cs="Arial"/>
                <w:sz w:val="18"/>
                <w:szCs w:val="18"/>
                <w:lang w:val="es-CO"/>
              </w:rPr>
              <w:t xml:space="preserve">Nombres y </w:t>
            </w:r>
            <w:r>
              <w:rPr>
                <w:rFonts w:ascii="Arial" w:hAnsi="Arial" w:cs="Arial"/>
                <w:sz w:val="18"/>
                <w:szCs w:val="18"/>
                <w:lang w:val="es-CO"/>
              </w:rPr>
              <w:t>a</w:t>
            </w:r>
            <w:r w:rsidRPr="002352A7">
              <w:rPr>
                <w:rFonts w:ascii="Arial" w:hAnsi="Arial" w:cs="Arial"/>
                <w:sz w:val="18"/>
                <w:szCs w:val="18"/>
                <w:lang w:val="es-CO"/>
              </w:rPr>
              <w:t>pellidos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8ABAEBA" w14:textId="77777777" w:rsidR="00D21D1A" w:rsidRDefault="00D21D1A" w:rsidP="00D21D1A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{{cb:d_lugar_nacimiento}}</w:t>
            </w:r>
          </w:p>
        </w:tc>
        <w:tc>
          <w:tcPr>
            <w:tcW w:w="42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D5ADA81" w14:textId="77777777" w:rsidR="00D21D1A" w:rsidRDefault="00D21D1A" w:rsidP="00D21D1A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{{cb:d_lugar_nacimiento__no}}</w:t>
            </w:r>
          </w:p>
        </w:tc>
        <w:tc>
          <w:tcPr>
            <w:tcW w:w="298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17D64E7" w14:textId="77777777" w:rsidR="00D21D1A" w:rsidRPr="002352A7" w:rsidRDefault="009A195F" w:rsidP="00D21D1A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  <w:r w:rsidRPr="002352A7">
              <w:rPr>
                <w:rFonts w:ascii="Arial" w:hAnsi="Arial" w:cs="Arial"/>
                <w:sz w:val="18"/>
                <w:szCs w:val="18"/>
                <w:lang w:val="es-CO"/>
              </w:rPr>
              <w:t xml:space="preserve">Lugar de </w:t>
            </w:r>
            <w:r>
              <w:rPr>
                <w:rFonts w:ascii="Arial" w:hAnsi="Arial" w:cs="Arial"/>
                <w:sz w:val="18"/>
                <w:szCs w:val="18"/>
                <w:lang w:val="es-CO"/>
              </w:rPr>
              <w:t>n</w:t>
            </w:r>
            <w:r w:rsidRPr="002352A7">
              <w:rPr>
                <w:rFonts w:ascii="Arial" w:hAnsi="Arial" w:cs="Arial"/>
                <w:sz w:val="18"/>
                <w:szCs w:val="18"/>
                <w:lang w:val="es-CO"/>
              </w:rPr>
              <w:t>acimiento</w:t>
            </w:r>
          </w:p>
        </w:tc>
        <w:tc>
          <w:tcPr>
            <w:tcW w:w="4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294A3D3" w14:textId="77777777" w:rsidR="00D21D1A" w:rsidRDefault="00D21D1A" w:rsidP="00D21D1A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{{cb:d_sexo}}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B5D8814" w14:textId="77777777" w:rsidR="00D21D1A" w:rsidRDefault="00D21D1A" w:rsidP="00D21D1A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{{cb:d_sexo__no}}</w:t>
            </w:r>
          </w:p>
        </w:tc>
        <w:tc>
          <w:tcPr>
            <w:tcW w:w="2370" w:type="dxa"/>
            <w:tcBorders>
              <w:top w:val="nil"/>
              <w:left w:val="nil"/>
              <w:bottom w:val="nil"/>
            </w:tcBorders>
          </w:tcPr>
          <w:p w14:paraId="7E3A4A78" w14:textId="77777777" w:rsidR="00D21D1A" w:rsidRPr="002352A7" w:rsidRDefault="009A195F" w:rsidP="00D21D1A">
            <w:pPr>
              <w:rPr>
                <w:rFonts w:ascii="Arial" w:hAnsi="Arial" w:cs="Arial"/>
                <w:sz w:val="18"/>
                <w:szCs w:val="18"/>
                <w:lang w:val="es-CO"/>
              </w:rPr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>Sexo</w:t>
            </w:r>
          </w:p>
        </w:tc>
      </w:tr>
      <w:tr w:rsidR="00D21D1A" w:rsidRPr="002352A7" w14:paraId="625D94AB" w14:textId="77777777" w:rsidTr="00A72381">
        <w:trPr>
          <w:trHeight w:val="205"/>
          <w:jc w:val="center"/>
        </w:trPr>
        <w:tc>
          <w:tcPr>
            <w:tcW w:w="392" w:type="dxa"/>
            <w:tcBorders>
              <w:top w:val="nil"/>
              <w:bottom w:val="nil"/>
              <w:right w:val="nil"/>
            </w:tcBorders>
          </w:tcPr>
          <w:p w14:paraId="66294E7B" w14:textId="77777777" w:rsidR="00D21D1A" w:rsidRDefault="00D21D1A" w:rsidP="00D21D1A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{{cb:d_lugar_expedicion}}</w:t>
            </w:r>
          </w:p>
        </w:tc>
        <w:tc>
          <w:tcPr>
            <w:tcW w:w="46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9B4A258" w14:textId="77777777" w:rsidR="00D21D1A" w:rsidRDefault="00D21D1A" w:rsidP="00D21D1A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{{cb:d_lugar_expedicion__no}}</w:t>
            </w:r>
          </w:p>
        </w:tc>
        <w:tc>
          <w:tcPr>
            <w:tcW w:w="251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1C4E5C3" w14:textId="77777777" w:rsidR="00D21D1A" w:rsidRPr="002352A7" w:rsidRDefault="00D21D1A" w:rsidP="00D21D1A">
            <w:pPr>
              <w:rPr>
                <w:rFonts w:ascii="Arial" w:hAnsi="Arial" w:cs="Arial"/>
                <w:sz w:val="18"/>
                <w:szCs w:val="18"/>
                <w:lang w:val="es-CO"/>
              </w:rPr>
            </w:pPr>
            <w:r w:rsidRPr="002352A7">
              <w:rPr>
                <w:rFonts w:ascii="Arial" w:hAnsi="Arial" w:cs="Arial"/>
                <w:sz w:val="18"/>
                <w:szCs w:val="18"/>
                <w:lang w:val="es-CO"/>
              </w:rPr>
              <w:t xml:space="preserve">Lugar de </w:t>
            </w:r>
            <w:r>
              <w:rPr>
                <w:rFonts w:ascii="Arial" w:hAnsi="Arial" w:cs="Arial"/>
                <w:sz w:val="18"/>
                <w:szCs w:val="18"/>
                <w:lang w:val="es-CO"/>
              </w:rPr>
              <w:t>e</w:t>
            </w:r>
            <w:r w:rsidRPr="002352A7">
              <w:rPr>
                <w:rFonts w:ascii="Arial" w:hAnsi="Arial" w:cs="Arial"/>
                <w:sz w:val="18"/>
                <w:szCs w:val="18"/>
                <w:lang w:val="es-CO"/>
              </w:rPr>
              <w:t>xpedición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9AF0A81" w14:textId="77777777" w:rsidR="00D21D1A" w:rsidRDefault="00D21D1A" w:rsidP="00D21D1A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{{cb:d_grupo_sanguineo}}</w:t>
            </w:r>
          </w:p>
        </w:tc>
        <w:tc>
          <w:tcPr>
            <w:tcW w:w="42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32FE8F" w14:textId="77777777" w:rsidR="00D21D1A" w:rsidRDefault="00D21D1A" w:rsidP="00D21D1A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{{cb:d_grupo_sanguineo__no}}</w:t>
            </w:r>
          </w:p>
        </w:tc>
        <w:tc>
          <w:tcPr>
            <w:tcW w:w="298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7E5CA2EA" w14:textId="77777777" w:rsidR="00D21D1A" w:rsidRPr="002352A7" w:rsidRDefault="009A195F" w:rsidP="00D21D1A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  <w:r w:rsidRPr="002352A7">
              <w:rPr>
                <w:rFonts w:ascii="Arial" w:hAnsi="Arial" w:cs="Arial"/>
                <w:sz w:val="18"/>
                <w:szCs w:val="18"/>
                <w:lang w:val="es-CO"/>
              </w:rPr>
              <w:t xml:space="preserve">Grupo </w:t>
            </w:r>
            <w:r>
              <w:rPr>
                <w:rFonts w:ascii="Arial" w:hAnsi="Arial" w:cs="Arial"/>
                <w:sz w:val="18"/>
                <w:szCs w:val="18"/>
                <w:lang w:val="es-CO"/>
              </w:rPr>
              <w:t>s</w:t>
            </w:r>
            <w:r w:rsidRPr="002352A7">
              <w:rPr>
                <w:rFonts w:ascii="Arial" w:hAnsi="Arial" w:cs="Arial"/>
                <w:sz w:val="18"/>
                <w:szCs w:val="18"/>
                <w:lang w:val="es-CO"/>
              </w:rPr>
              <w:t>anguíneo</w:t>
            </w:r>
          </w:p>
        </w:tc>
        <w:tc>
          <w:tcPr>
            <w:tcW w:w="4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2E2EB96" w14:textId="77777777" w:rsidR="00D21D1A" w:rsidRDefault="00D21D1A" w:rsidP="00D21D1A">
            <w:pPr>
              <w:rPr>
                <w:rFonts w:ascii="Arial Narrow" w:hAnsi="Arial Narrow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674A7A5" w14:textId="77777777" w:rsidR="00D21D1A" w:rsidRDefault="00D21D1A" w:rsidP="00D21D1A">
            <w:pPr>
              <w:rPr>
                <w:rFonts w:ascii="Arial Narrow" w:hAnsi="Arial Narrow"/>
                <w:sz w:val="26"/>
                <w:szCs w:val="26"/>
              </w:rPr>
            </w:pPr>
          </w:p>
        </w:tc>
        <w:tc>
          <w:tcPr>
            <w:tcW w:w="2370" w:type="dxa"/>
            <w:tcBorders>
              <w:top w:val="nil"/>
              <w:left w:val="nil"/>
              <w:bottom w:val="nil"/>
            </w:tcBorders>
          </w:tcPr>
          <w:p w14:paraId="145029BB" w14:textId="77777777" w:rsidR="00D21D1A" w:rsidRPr="002352A7" w:rsidRDefault="00D21D1A" w:rsidP="00D21D1A">
            <w:pPr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</w:tr>
      <w:tr w:rsidR="00D21D1A" w:rsidRPr="002352A7" w14:paraId="3DD53C6A" w14:textId="77777777" w:rsidTr="00A72381">
        <w:trPr>
          <w:jc w:val="center"/>
        </w:trPr>
        <w:tc>
          <w:tcPr>
            <w:tcW w:w="392" w:type="dxa"/>
            <w:tcBorders>
              <w:top w:val="nil"/>
              <w:bottom w:val="nil"/>
              <w:right w:val="nil"/>
            </w:tcBorders>
          </w:tcPr>
          <w:p w14:paraId="3B1D44A1" w14:textId="77777777" w:rsidR="00D21D1A" w:rsidRDefault="00D21D1A" w:rsidP="00D21D1A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{{cb:d_fecha_expedicion}}</w:t>
            </w:r>
          </w:p>
        </w:tc>
        <w:tc>
          <w:tcPr>
            <w:tcW w:w="46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CDEAC87" w14:textId="77777777" w:rsidR="00D21D1A" w:rsidRDefault="00D21D1A" w:rsidP="00D21D1A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{{cb:d_fecha_expedicion__no}}</w:t>
            </w:r>
          </w:p>
        </w:tc>
        <w:tc>
          <w:tcPr>
            <w:tcW w:w="251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58DA14B" w14:textId="77777777" w:rsidR="00D21D1A" w:rsidRPr="002352A7" w:rsidRDefault="00D21D1A" w:rsidP="00D21D1A">
            <w:pPr>
              <w:rPr>
                <w:rFonts w:ascii="Arial" w:hAnsi="Arial" w:cs="Arial"/>
                <w:sz w:val="18"/>
                <w:szCs w:val="18"/>
                <w:lang w:val="es-CO"/>
              </w:rPr>
            </w:pPr>
            <w:r w:rsidRPr="002352A7">
              <w:rPr>
                <w:rFonts w:ascii="Arial" w:hAnsi="Arial" w:cs="Arial"/>
                <w:sz w:val="18"/>
                <w:szCs w:val="18"/>
                <w:lang w:val="es-CO"/>
              </w:rPr>
              <w:t xml:space="preserve">Fecha de </w:t>
            </w:r>
            <w:r>
              <w:rPr>
                <w:rFonts w:ascii="Arial" w:hAnsi="Arial" w:cs="Arial"/>
                <w:sz w:val="18"/>
                <w:szCs w:val="18"/>
                <w:lang w:val="es-CO"/>
              </w:rPr>
              <w:t>e</w:t>
            </w:r>
            <w:r w:rsidRPr="002352A7">
              <w:rPr>
                <w:rFonts w:ascii="Arial" w:hAnsi="Arial" w:cs="Arial"/>
                <w:sz w:val="18"/>
                <w:szCs w:val="18"/>
                <w:lang w:val="es-CO"/>
              </w:rPr>
              <w:t>xpedición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571839B" w14:textId="77777777" w:rsidR="00D21D1A" w:rsidRDefault="00D21D1A" w:rsidP="00D21D1A">
            <w:pPr>
              <w:rPr>
                <w:rFonts w:ascii="Arial Narrow" w:hAnsi="Arial Narrow"/>
                <w:sz w:val="26"/>
                <w:szCs w:val="26"/>
              </w:rPr>
            </w:pPr>
          </w:p>
        </w:tc>
        <w:tc>
          <w:tcPr>
            <w:tcW w:w="42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ED27E1E" w14:textId="77777777" w:rsidR="00D21D1A" w:rsidRDefault="00D21D1A" w:rsidP="00D21D1A">
            <w:pPr>
              <w:rPr>
                <w:rFonts w:ascii="Arial Narrow" w:hAnsi="Arial Narrow"/>
                <w:sz w:val="26"/>
                <w:szCs w:val="26"/>
              </w:rPr>
            </w:pPr>
          </w:p>
        </w:tc>
        <w:tc>
          <w:tcPr>
            <w:tcW w:w="298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C3D1034" w14:textId="77777777" w:rsidR="00D21D1A" w:rsidRPr="002352A7" w:rsidRDefault="00D21D1A" w:rsidP="00D21D1A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  <w:tc>
          <w:tcPr>
            <w:tcW w:w="4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DA3636C" w14:textId="77777777" w:rsidR="00D21D1A" w:rsidRDefault="00D21D1A" w:rsidP="00D21D1A">
            <w:pPr>
              <w:rPr>
                <w:rFonts w:ascii="Arial Narrow" w:hAnsi="Arial Narrow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029F97B" w14:textId="77777777" w:rsidR="00D21D1A" w:rsidRDefault="00D21D1A" w:rsidP="00D21D1A">
            <w:pPr>
              <w:rPr>
                <w:rFonts w:ascii="Arial Narrow" w:hAnsi="Arial Narrow"/>
                <w:sz w:val="26"/>
                <w:szCs w:val="26"/>
              </w:rPr>
            </w:pPr>
          </w:p>
        </w:tc>
        <w:tc>
          <w:tcPr>
            <w:tcW w:w="2370" w:type="dxa"/>
            <w:tcBorders>
              <w:top w:val="nil"/>
              <w:left w:val="nil"/>
              <w:bottom w:val="nil"/>
            </w:tcBorders>
          </w:tcPr>
          <w:p w14:paraId="2554B5F5" w14:textId="77777777" w:rsidR="00D21D1A" w:rsidRPr="002352A7" w:rsidRDefault="00D21D1A" w:rsidP="00D21D1A">
            <w:pPr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</w:tr>
      <w:tr w:rsidR="00D21D1A" w:rsidRPr="002352A7" w14:paraId="6E228397" w14:textId="77777777" w:rsidTr="00A72381">
        <w:trPr>
          <w:jc w:val="center"/>
        </w:trPr>
        <w:tc>
          <w:tcPr>
            <w:tcW w:w="392" w:type="dxa"/>
            <w:tcBorders>
              <w:top w:val="nil"/>
              <w:bottom w:val="nil"/>
              <w:right w:val="nil"/>
            </w:tcBorders>
          </w:tcPr>
          <w:p w14:paraId="387B8221" w14:textId="77777777" w:rsidR="00D21D1A" w:rsidRDefault="00D21D1A" w:rsidP="00D21D1A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{{cb:d_vigencia}}</w:t>
            </w:r>
          </w:p>
        </w:tc>
        <w:tc>
          <w:tcPr>
            <w:tcW w:w="46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53BFABC" w14:textId="77777777" w:rsidR="00D21D1A" w:rsidRDefault="00D21D1A" w:rsidP="00D21D1A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{{cb:d_vigencia__no}}</w:t>
            </w:r>
          </w:p>
        </w:tc>
        <w:tc>
          <w:tcPr>
            <w:tcW w:w="251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90EFAD5" w14:textId="77777777" w:rsidR="00D21D1A" w:rsidRPr="002352A7" w:rsidRDefault="00D21D1A" w:rsidP="00D21D1A">
            <w:pPr>
              <w:rPr>
                <w:rFonts w:ascii="Arial" w:hAnsi="Arial" w:cs="Arial"/>
                <w:sz w:val="18"/>
                <w:szCs w:val="18"/>
                <w:lang w:val="es-CO"/>
              </w:rPr>
            </w:pPr>
            <w:r w:rsidRPr="002352A7">
              <w:rPr>
                <w:rFonts w:ascii="Arial" w:hAnsi="Arial" w:cs="Arial"/>
                <w:sz w:val="18"/>
                <w:szCs w:val="18"/>
                <w:lang w:val="es-CO"/>
              </w:rPr>
              <w:t>Vigencia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EB96CA8" w14:textId="77777777" w:rsidR="00D21D1A" w:rsidRDefault="00D21D1A" w:rsidP="00D21D1A">
            <w:pPr>
              <w:rPr>
                <w:rFonts w:ascii="Arial Narrow" w:hAnsi="Arial Narrow"/>
                <w:sz w:val="26"/>
                <w:szCs w:val="26"/>
              </w:rPr>
            </w:pPr>
          </w:p>
        </w:tc>
        <w:tc>
          <w:tcPr>
            <w:tcW w:w="42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A8A5A79" w14:textId="77777777" w:rsidR="00D21D1A" w:rsidRDefault="00D21D1A" w:rsidP="00D21D1A">
            <w:pPr>
              <w:rPr>
                <w:rFonts w:ascii="Arial Narrow" w:hAnsi="Arial Narrow"/>
                <w:sz w:val="26"/>
                <w:szCs w:val="26"/>
              </w:rPr>
            </w:pPr>
          </w:p>
        </w:tc>
        <w:tc>
          <w:tcPr>
            <w:tcW w:w="298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08BDAE19" w14:textId="77777777" w:rsidR="00D21D1A" w:rsidRPr="002352A7" w:rsidRDefault="00D21D1A" w:rsidP="00D21D1A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  <w:tc>
          <w:tcPr>
            <w:tcW w:w="4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FCCBC43" w14:textId="77777777" w:rsidR="00D21D1A" w:rsidRDefault="00D21D1A" w:rsidP="00D21D1A">
            <w:pPr>
              <w:rPr>
                <w:rFonts w:ascii="Arial Narrow" w:hAnsi="Arial Narrow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C5F459C" w14:textId="77777777" w:rsidR="00D21D1A" w:rsidRDefault="00D21D1A" w:rsidP="00D21D1A">
            <w:pPr>
              <w:rPr>
                <w:rFonts w:ascii="Arial Narrow" w:hAnsi="Arial Narrow"/>
                <w:sz w:val="26"/>
                <w:szCs w:val="26"/>
              </w:rPr>
            </w:pPr>
          </w:p>
        </w:tc>
        <w:tc>
          <w:tcPr>
            <w:tcW w:w="2370" w:type="dxa"/>
            <w:tcBorders>
              <w:top w:val="nil"/>
              <w:left w:val="nil"/>
              <w:bottom w:val="nil"/>
            </w:tcBorders>
          </w:tcPr>
          <w:p w14:paraId="0DFE4179" w14:textId="77777777" w:rsidR="00D21D1A" w:rsidRPr="002352A7" w:rsidRDefault="00D21D1A" w:rsidP="00D21D1A">
            <w:pPr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</w:tr>
      <w:tr w:rsidR="00D21D1A" w:rsidRPr="002352A7" w14:paraId="25C37BC0" w14:textId="77777777" w:rsidTr="00A72381">
        <w:trPr>
          <w:trHeight w:val="176"/>
          <w:jc w:val="center"/>
        </w:trPr>
        <w:tc>
          <w:tcPr>
            <w:tcW w:w="392" w:type="dxa"/>
            <w:tcBorders>
              <w:top w:val="nil"/>
              <w:right w:val="nil"/>
            </w:tcBorders>
          </w:tcPr>
          <w:p w14:paraId="3D1F2062" w14:textId="77777777" w:rsidR="00D21D1A" w:rsidRDefault="00D21D1A" w:rsidP="00D21D1A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{{cb:d_resolucion}}</w:t>
            </w:r>
          </w:p>
        </w:tc>
        <w:tc>
          <w:tcPr>
            <w:tcW w:w="467" w:type="dxa"/>
            <w:gridSpan w:val="2"/>
            <w:tcBorders>
              <w:top w:val="nil"/>
              <w:left w:val="nil"/>
              <w:right w:val="nil"/>
            </w:tcBorders>
          </w:tcPr>
          <w:p w14:paraId="6E2A120F" w14:textId="77777777" w:rsidR="00D21D1A" w:rsidRDefault="00D21D1A" w:rsidP="00D21D1A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{{cb:d_resolucion__no}}</w:t>
            </w:r>
          </w:p>
        </w:tc>
        <w:tc>
          <w:tcPr>
            <w:tcW w:w="2510" w:type="dxa"/>
            <w:gridSpan w:val="3"/>
            <w:tcBorders>
              <w:top w:val="nil"/>
              <w:left w:val="nil"/>
              <w:right w:val="nil"/>
            </w:tcBorders>
          </w:tcPr>
          <w:p w14:paraId="5F03CE12" w14:textId="77777777" w:rsidR="00D21D1A" w:rsidRPr="002352A7" w:rsidRDefault="00D21D1A" w:rsidP="00D21D1A">
            <w:pPr>
              <w:rPr>
                <w:rFonts w:ascii="Arial" w:hAnsi="Arial" w:cs="Arial"/>
                <w:sz w:val="18"/>
                <w:szCs w:val="18"/>
                <w:lang w:val="es-CO"/>
              </w:rPr>
            </w:pPr>
            <w:r w:rsidRPr="009E3267">
              <w:rPr>
                <w:rFonts w:ascii="Arial" w:hAnsi="Arial" w:cs="Arial"/>
                <w:sz w:val="18"/>
                <w:szCs w:val="18"/>
                <w:lang w:val="es-CO"/>
              </w:rPr>
              <w:t>Resolución</w:t>
            </w:r>
          </w:p>
        </w:tc>
        <w:tc>
          <w:tcPr>
            <w:tcW w:w="425" w:type="dxa"/>
            <w:tcBorders>
              <w:top w:val="nil"/>
              <w:left w:val="nil"/>
              <w:right w:val="nil"/>
            </w:tcBorders>
          </w:tcPr>
          <w:p w14:paraId="300575DC" w14:textId="77777777" w:rsidR="00D21D1A" w:rsidRDefault="00D21D1A" w:rsidP="00D21D1A">
            <w:pPr>
              <w:rPr>
                <w:rFonts w:ascii="Arial Narrow" w:hAnsi="Arial Narrow"/>
                <w:sz w:val="26"/>
                <w:szCs w:val="26"/>
              </w:rPr>
            </w:pPr>
          </w:p>
        </w:tc>
        <w:tc>
          <w:tcPr>
            <w:tcW w:w="425" w:type="dxa"/>
            <w:gridSpan w:val="2"/>
            <w:tcBorders>
              <w:top w:val="nil"/>
              <w:left w:val="nil"/>
              <w:right w:val="nil"/>
            </w:tcBorders>
          </w:tcPr>
          <w:p w14:paraId="5C875349" w14:textId="77777777" w:rsidR="00D21D1A" w:rsidRDefault="00D21D1A" w:rsidP="00D21D1A">
            <w:pPr>
              <w:rPr>
                <w:rFonts w:ascii="Arial Narrow" w:hAnsi="Arial Narrow"/>
                <w:sz w:val="26"/>
                <w:szCs w:val="26"/>
              </w:rPr>
            </w:pPr>
          </w:p>
        </w:tc>
        <w:tc>
          <w:tcPr>
            <w:tcW w:w="2980" w:type="dxa"/>
            <w:gridSpan w:val="6"/>
            <w:tcBorders>
              <w:top w:val="nil"/>
              <w:left w:val="nil"/>
              <w:right w:val="nil"/>
            </w:tcBorders>
          </w:tcPr>
          <w:p w14:paraId="4E92F39B" w14:textId="77777777" w:rsidR="00D21D1A" w:rsidRPr="002352A7" w:rsidRDefault="00D21D1A" w:rsidP="00D21D1A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  <w:tc>
          <w:tcPr>
            <w:tcW w:w="428" w:type="dxa"/>
            <w:gridSpan w:val="2"/>
            <w:tcBorders>
              <w:top w:val="nil"/>
              <w:left w:val="nil"/>
              <w:right w:val="nil"/>
            </w:tcBorders>
          </w:tcPr>
          <w:p w14:paraId="76986436" w14:textId="77777777" w:rsidR="00D21D1A" w:rsidRDefault="00D21D1A" w:rsidP="00D21D1A">
            <w:pPr>
              <w:rPr>
                <w:rFonts w:ascii="Arial Narrow" w:hAnsi="Arial Narrow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nil"/>
              <w:left w:val="nil"/>
              <w:right w:val="nil"/>
            </w:tcBorders>
          </w:tcPr>
          <w:p w14:paraId="4F4962D4" w14:textId="77777777" w:rsidR="00D21D1A" w:rsidRDefault="00D21D1A" w:rsidP="00D21D1A">
            <w:pPr>
              <w:rPr>
                <w:rFonts w:ascii="Arial Narrow" w:hAnsi="Arial Narrow"/>
                <w:sz w:val="26"/>
                <w:szCs w:val="26"/>
              </w:rPr>
            </w:pPr>
          </w:p>
        </w:tc>
        <w:tc>
          <w:tcPr>
            <w:tcW w:w="2370" w:type="dxa"/>
            <w:tcBorders>
              <w:top w:val="nil"/>
              <w:left w:val="nil"/>
            </w:tcBorders>
          </w:tcPr>
          <w:p w14:paraId="4D61388E" w14:textId="77777777" w:rsidR="00D21D1A" w:rsidRPr="002352A7" w:rsidRDefault="00D21D1A" w:rsidP="00D21D1A">
            <w:pPr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</w:tr>
      <w:tr w:rsidR="00D21D1A" w:rsidRPr="00424D9F" w14:paraId="60CE2F11" w14:textId="77777777" w:rsidTr="009A195F">
        <w:trPr>
          <w:jc w:val="center"/>
        </w:trPr>
        <w:tc>
          <w:tcPr>
            <w:tcW w:w="10422" w:type="dxa"/>
            <w:gridSpan w:val="19"/>
            <w:shd w:val="clear" w:color="auto" w:fill="D9D9D9"/>
          </w:tcPr>
          <w:p w14:paraId="576F3842" w14:textId="77777777" w:rsidR="00D21D1A" w:rsidRPr="007242B1" w:rsidRDefault="00D21D1A" w:rsidP="00D21D1A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DATOS PARA LA CONFIGURACIÓ</w:t>
            </w:r>
            <w:r w:rsidRPr="007242B1">
              <w:rPr>
                <w:rFonts w:ascii="Arial" w:hAnsi="Arial" w:cs="Arial"/>
                <w:b/>
                <w:sz w:val="22"/>
                <w:szCs w:val="22"/>
              </w:rPr>
              <w:t>N DEL USUARIO</w:t>
            </w:r>
          </w:p>
        </w:tc>
      </w:tr>
      <w:tr w:rsidR="00D21D1A" w:rsidRPr="00722966" w14:paraId="59F78503" w14:textId="77777777" w:rsidTr="009A195F">
        <w:trPr>
          <w:trHeight w:val="251"/>
          <w:jc w:val="center"/>
        </w:trPr>
        <w:tc>
          <w:tcPr>
            <w:tcW w:w="5390" w:type="dxa"/>
            <w:gridSpan w:val="12"/>
          </w:tcPr>
          <w:p w14:paraId="60F07903" w14:textId="77777777" w:rsidR="00D21D1A" w:rsidRPr="007242B1" w:rsidRDefault="00D21D1A" w:rsidP="00D21D1A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Dirección IP del equipo donde funcionará</w:t>
            </w:r>
          </w:p>
        </w:tc>
        <w:tc>
          <w:tcPr>
            <w:tcW w:w="5032" w:type="dxa"/>
            <w:gridSpan w:val="7"/>
          </w:tcPr>
          <w:p w14:paraId="045F6021" w14:textId="77777777" w:rsidR="00D21D1A" w:rsidRPr="007242B1" w:rsidRDefault="00D21D1A" w:rsidP="00D21D1A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7242B1">
              <w:rPr>
                <w:rFonts w:ascii="Arial" w:hAnsi="Arial" w:cs="Arial" w:eastAsia="Arial"/>
                <w:b/>
                <w:color w:val="000000"/>
                <w:sz w:val="22"/>
                <w:szCs w:val="22"/>
              </w:rPr>
              <w:t>{{ani_ip}}</w:t>
            </w:r>
          </w:p>
        </w:tc>
      </w:tr>
      <w:tr w:rsidR="00D21D1A" w:rsidRPr="00722966" w14:paraId="7992EDB4" w14:textId="77777777" w:rsidTr="009A195F">
        <w:trPr>
          <w:trHeight w:val="251"/>
          <w:jc w:val="center"/>
        </w:trPr>
        <w:tc>
          <w:tcPr>
            <w:tcW w:w="5390" w:type="dxa"/>
            <w:gridSpan w:val="12"/>
          </w:tcPr>
          <w:p w14:paraId="07B6B8AF" w14:textId="77777777" w:rsidR="00D21D1A" w:rsidRPr="007242B1" w:rsidRDefault="00D21D1A" w:rsidP="00497907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Periodo de vigencia de la cuenta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7242B1">
              <w:rPr>
                <w:rFonts w:ascii="Arial" w:hAnsi="Arial" w:cs="Arial"/>
              </w:rPr>
              <w:t>(</w:t>
            </w:r>
            <w:r w:rsidRPr="00876D35">
              <w:rPr>
                <w:rFonts w:ascii="Arial" w:hAnsi="Arial" w:cs="Arial"/>
                <w:color w:val="404040"/>
              </w:rPr>
              <w:t>dd/mm/</w:t>
            </w:r>
            <w:r w:rsidR="00497907">
              <w:rPr>
                <w:rFonts w:ascii="Arial" w:hAnsi="Arial" w:cs="Arial"/>
                <w:color w:val="404040"/>
              </w:rPr>
              <w:t>aaaa</w:t>
            </w:r>
            <w:r w:rsidRPr="007242B1">
              <w:rPr>
                <w:rFonts w:ascii="Arial" w:hAnsi="Arial" w:cs="Arial"/>
              </w:rPr>
              <w:t>)</w:t>
            </w:r>
          </w:p>
        </w:tc>
        <w:tc>
          <w:tcPr>
            <w:tcW w:w="5032" w:type="dxa"/>
            <w:gridSpan w:val="7"/>
          </w:tcPr>
          <w:p w14:paraId="07D7B6F8" w14:textId="77777777" w:rsidR="00D21D1A" w:rsidRPr="007242B1" w:rsidRDefault="00D21D1A" w:rsidP="00D21D1A">
            <w:pPr>
              <w:rPr>
                <w:rFonts w:ascii="Arial" w:hAnsi="Arial" w:cs="Arial"/>
              </w:rPr>
            </w:pPr>
            <w:r w:rsidRPr="007242B1">
              <w:rPr>
                <w:rFonts w:ascii="Arial" w:hAnsi="Arial" w:cs="Arial" w:eastAsia="Arial"/>
                <w:color w:val="000000"/>
                <w:sz w:val="22"/>
              </w:rPr>
              <w:t>Desde: {{vigDesde}}  Hasta: {{vigHasta}}</w:t>
            </w:r>
          </w:p>
        </w:tc>
      </w:tr>
      <w:tr w:rsidR="00D21D1A" w:rsidRPr="00424D9F" w14:paraId="290256D0" w14:textId="77777777" w:rsidTr="009A195F">
        <w:trPr>
          <w:jc w:val="center"/>
        </w:trPr>
        <w:tc>
          <w:tcPr>
            <w:tcW w:w="10422" w:type="dxa"/>
            <w:gridSpan w:val="19"/>
            <w:shd w:val="clear" w:color="auto" w:fill="D9D9D9"/>
          </w:tcPr>
          <w:p w14:paraId="14B619A4" w14:textId="77777777" w:rsidR="00D21D1A" w:rsidRPr="007242B1" w:rsidRDefault="00D21D1A" w:rsidP="00D21D1A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7242B1">
              <w:rPr>
                <w:rFonts w:ascii="Arial" w:hAnsi="Arial" w:cs="Arial"/>
                <w:b/>
                <w:sz w:val="22"/>
                <w:szCs w:val="22"/>
              </w:rPr>
              <w:t>JUSTIFICACI</w:t>
            </w:r>
            <w:r>
              <w:rPr>
                <w:rFonts w:ascii="Arial" w:hAnsi="Arial" w:cs="Arial"/>
                <w:b/>
                <w:sz w:val="22"/>
                <w:szCs w:val="22"/>
              </w:rPr>
              <w:t>Ó</w:t>
            </w:r>
            <w:r w:rsidRPr="007242B1">
              <w:rPr>
                <w:rFonts w:ascii="Arial" w:hAnsi="Arial" w:cs="Arial"/>
                <w:b/>
                <w:sz w:val="22"/>
                <w:szCs w:val="22"/>
              </w:rPr>
              <w:t>N</w:t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 DE ACCESO</w:t>
            </w:r>
          </w:p>
        </w:tc>
      </w:tr>
      <w:tr w:rsidR="00D21D1A" w:rsidRPr="00792E3E" w14:paraId="13D63586" w14:textId="77777777" w:rsidTr="009A195F">
        <w:trPr>
          <w:jc w:val="center"/>
        </w:trPr>
        <w:tc>
          <w:tcPr>
            <w:tcW w:w="10422" w:type="dxa"/>
            <w:gridSpan w:val="19"/>
            <w:shd w:val="clear" w:color="auto" w:fill="D9D9D9"/>
          </w:tcPr>
          <w:p w14:paraId="59C91FCF" w14:textId="77777777" w:rsidR="00D21D1A" w:rsidRPr="00792E3E" w:rsidRDefault="00D21D1A" w:rsidP="00D21D1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92E3E">
              <w:rPr>
                <w:rFonts w:ascii="Arial" w:hAnsi="Arial" w:cs="Arial"/>
                <w:sz w:val="22"/>
                <w:szCs w:val="22"/>
              </w:rPr>
              <w:t xml:space="preserve"> Describa la finalidad del uso de la información acorde a sus funciones misionales</w:t>
            </w:r>
          </w:p>
        </w:tc>
      </w:tr>
      <w:tr w:rsidR="00D21D1A" w:rsidRPr="00722966" w14:paraId="63B32A83" w14:textId="77777777" w:rsidTr="009A195F">
        <w:trPr>
          <w:trHeight w:val="963"/>
          <w:jc w:val="center"/>
        </w:trPr>
        <w:tc>
          <w:tcPr>
            <w:tcW w:w="10422" w:type="dxa"/>
            <w:gridSpan w:val="19"/>
          </w:tcPr>
          <w:p w14:paraId="1BD009AF" w14:textId="77777777" w:rsidR="00D21D1A" w:rsidRDefault="00D21D1A" w:rsidP="00D21D1A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 w:eastAsia="Arial"/>
                <w:color w:val="000000"/>
                <w:sz w:val="22"/>
              </w:rPr>
              <w:t>{{justificacion}}</w:t>
            </w:r>
          </w:p>
          <w:p w14:paraId="1710344D" w14:textId="77777777" w:rsidR="00D21D1A" w:rsidRPr="007242B1" w:rsidRDefault="00D21D1A" w:rsidP="00D21D1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E72121" w:rsidRPr="00424D9F" w14:paraId="3FA9A388" w14:textId="77777777" w:rsidTr="001D3833">
        <w:trPr>
          <w:jc w:val="center"/>
        </w:trPr>
        <w:tc>
          <w:tcPr>
            <w:tcW w:w="10422" w:type="dxa"/>
            <w:gridSpan w:val="19"/>
            <w:tcBorders>
              <w:bottom w:val="single" w:sz="4" w:space="0" w:color="auto"/>
            </w:tcBorders>
            <w:shd w:val="clear" w:color="auto" w:fill="D9D9D9"/>
          </w:tcPr>
          <w:p w14:paraId="6B72DACC" w14:textId="77777777" w:rsidR="00E72121" w:rsidRDefault="00E72121" w:rsidP="00D21D1A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7242B1">
              <w:rPr>
                <w:rFonts w:ascii="Arial" w:hAnsi="Arial" w:cs="Arial"/>
                <w:b/>
                <w:sz w:val="22"/>
                <w:szCs w:val="22"/>
              </w:rPr>
              <w:t xml:space="preserve">DATOS DE QUIEN </w:t>
            </w:r>
            <w:r>
              <w:rPr>
                <w:rFonts w:ascii="Arial" w:hAnsi="Arial" w:cs="Arial"/>
                <w:b/>
                <w:sz w:val="22"/>
                <w:szCs w:val="22"/>
              </w:rPr>
              <w:t>AUTORIZA</w:t>
            </w:r>
          </w:p>
          <w:p w14:paraId="3040C3F0" w14:textId="77777777" w:rsidR="00E72121" w:rsidRPr="007242B1" w:rsidRDefault="00E72121" w:rsidP="00D21D1A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C2236">
              <w:rPr>
                <w:rFonts w:ascii="Arial" w:hAnsi="Arial" w:cs="Arial"/>
                <w:sz w:val="16"/>
                <w:szCs w:val="22"/>
              </w:rPr>
              <w:t>(RNEC Oficinas Centrales)</w:t>
            </w:r>
          </w:p>
        </w:tc>
      </w:tr>
      <w:tr w:rsidR="00D21D1A" w:rsidRPr="00722966" w14:paraId="689BF919" w14:textId="77777777" w:rsidTr="009A195F">
        <w:trPr>
          <w:trHeight w:val="1569"/>
          <w:jc w:val="center"/>
        </w:trPr>
        <w:tc>
          <w:tcPr>
            <w:tcW w:w="5384" w:type="dxa"/>
            <w:gridSpan w:val="11"/>
            <w:tcBorders>
              <w:bottom w:val="single" w:sz="4" w:space="0" w:color="auto"/>
            </w:tcBorders>
          </w:tcPr>
          <w:p w14:paraId="69F36DF9" w14:textId="77777777" w:rsidR="00182A64" w:rsidRDefault="00182A64" w:rsidP="00D21D1A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3ACED3EE" w14:textId="77777777" w:rsidR="00182A64" w:rsidRDefault="00182A64" w:rsidP="00182A64">
            <w:pPr>
              <w:rPr>
                <w:rFonts w:ascii="Arial" w:hAnsi="Arial" w:cs="Arial"/>
                <w:sz w:val="22"/>
                <w:szCs w:val="22"/>
              </w:rPr>
            </w:pPr>
          </w:p>
          <w:p w14:paraId="2BA52F93" w14:textId="7CE363C3" w:rsidR="00D21D1A" w:rsidRPr="00182A64" w:rsidRDefault="00A873D4" w:rsidP="00182A64">
            <w:pPr>
              <w:tabs>
                <w:tab w:val="left" w:pos="2029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noProof/>
                <w:sz w:val="22"/>
                <w:szCs w:val="22"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6B5B3C0C" wp14:editId="0B093FDB">
                      <wp:simplePos x="0" y="0"/>
                      <wp:positionH relativeFrom="column">
                        <wp:posOffset>21590</wp:posOffset>
                      </wp:positionH>
                      <wp:positionV relativeFrom="paragraph">
                        <wp:posOffset>336550</wp:posOffset>
                      </wp:positionV>
                      <wp:extent cx="3197860" cy="372110"/>
                      <wp:effectExtent l="0" t="0" r="2540" b="0"/>
                      <wp:wrapNone/>
                      <wp:docPr id="2031541964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97860" cy="3721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01159F9" w14:textId="77777777" w:rsidR="00D21D1A" w:rsidRPr="004A3535" w:rsidRDefault="004E621B" w:rsidP="00A20E48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>Grupo de Gestión de Convenios y Términos de Acceso a las Bases de Datos de Registro Civil e Identificación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B5B3C0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2" o:spid="_x0000_s1026" type="#_x0000_t202" style="position:absolute;margin-left:1.7pt;margin-top:26.5pt;width:251.8pt;height:29.3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" filled="f" stroked="f">
                      <v:textbox>
                        <w:txbxContent>
                          <w:p w14:paraId="301159F9" w14:textId="77777777" w:rsidR="00D21D1A" w:rsidRPr="004A3535" w:rsidRDefault="004E621B" w:rsidP="00A20E4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Grupo de Gestión de Convenios y Términos de Acceso a las Bases de Datos de Registro Civil e Identificación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82A64">
              <w:rPr>
                <w:rFonts w:ascii="Arial" w:hAnsi="Arial" w:cs="Arial"/>
                <w:sz w:val="22"/>
                <w:szCs w:val="22"/>
              </w:rPr>
              <w:tab/>
            </w:r>
          </w:p>
        </w:tc>
        <w:tc>
          <w:tcPr>
            <w:tcW w:w="5038" w:type="dxa"/>
            <w:gridSpan w:val="8"/>
            <w:tcBorders>
              <w:bottom w:val="single" w:sz="4" w:space="0" w:color="auto"/>
            </w:tcBorders>
          </w:tcPr>
          <w:p w14:paraId="7B1ED345" w14:textId="183BCF2A" w:rsidR="00D21D1A" w:rsidRPr="007242B1" w:rsidRDefault="00A873D4" w:rsidP="00D21D1A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noProof/>
                <w:sz w:val="22"/>
                <w:szCs w:val="22"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261B8CF3" wp14:editId="45BA542B">
                      <wp:simplePos x="0" y="0"/>
                      <wp:positionH relativeFrom="column">
                        <wp:posOffset>445770</wp:posOffset>
                      </wp:positionH>
                      <wp:positionV relativeFrom="paragraph">
                        <wp:posOffset>656590</wp:posOffset>
                      </wp:positionV>
                      <wp:extent cx="2518410" cy="351790"/>
                      <wp:effectExtent l="4445" t="0" r="1270" b="1905"/>
                      <wp:wrapNone/>
                      <wp:docPr id="1975743560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18410" cy="3517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EDC1B11" w14:textId="77777777" w:rsidR="00D21D1A" w:rsidRPr="004A3535" w:rsidRDefault="00D21D1A" w:rsidP="00A20E48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4A3535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>Vo. Bo.</w:t>
                                  </w:r>
                                  <w:r w:rsidRPr="004A3535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ab/>
                                    <w:t xml:space="preserve">Director Nacional de Identificación </w:t>
                                  </w:r>
                                </w:p>
                                <w:p w14:paraId="3D0756F5" w14:textId="77777777" w:rsidR="00D21D1A" w:rsidRPr="004A3535" w:rsidRDefault="00D21D1A" w:rsidP="004A3535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18"/>
                                    </w:rPr>
                                  </w:pPr>
                                  <w:r w:rsidRPr="004A3535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>(Sólo solicitudes de oficinas centrales)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1B8CF3" id="_x0000_s1027" type="#_x0000_t202" style="position:absolute;left:0;text-align:left;margin-left:35.1pt;margin-top:51.7pt;width:198.3pt;height:27.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" filled="f" stroked="f">
                      <v:textbox>
                        <w:txbxContent>
                          <w:p w14:paraId="5EDC1B11" w14:textId="77777777" w:rsidR="00D21D1A" w:rsidRPr="004A3535" w:rsidRDefault="00D21D1A" w:rsidP="00A20E48">
                            <w:pPr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 w:rsidRPr="004A3535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Vo. Bo.</w:t>
                            </w:r>
                            <w:r w:rsidRPr="004A3535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ab/>
                              <w:t xml:space="preserve">Director Nacional de Identificación </w:t>
                            </w:r>
                          </w:p>
                          <w:p w14:paraId="3D0756F5" w14:textId="77777777" w:rsidR="00D21D1A" w:rsidRPr="004A3535" w:rsidRDefault="00D21D1A" w:rsidP="004A353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</w:rPr>
                            </w:pPr>
                            <w:r w:rsidRPr="004A3535">
                              <w:rPr>
                                <w:rFonts w:ascii="Arial" w:hAnsi="Arial" w:cs="Arial"/>
                                <w:b/>
                                <w:sz w:val="16"/>
                              </w:rPr>
                              <w:t>(Sólo solicitudes de oficinas centrales)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42B017D0" w14:textId="77777777" w:rsidR="00DC0CEC" w:rsidRPr="00D0178A" w:rsidRDefault="00DC0CEC" w:rsidP="00C66E52">
      <w:pPr>
        <w:rPr>
          <w:rFonts w:ascii="Arial" w:hAnsi="Arial" w:cs="Arial"/>
          <w:sz w:val="8"/>
          <w:szCs w:val="8"/>
        </w:rPr>
      </w:pPr>
    </w:p>
    <w:p w14:paraId="788E5755" w14:textId="77777777" w:rsidR="00F67272" w:rsidRDefault="00F67272" w:rsidP="00F67272">
      <w:pPr>
        <w:widowControl w:val="0"/>
        <w:jc w:val="both"/>
        <w:rPr>
          <w:rFonts w:ascii="Arial Narrow" w:hAnsi="Arial Narrow" w:cs="Arial"/>
          <w:sz w:val="16"/>
          <w:szCs w:val="16"/>
        </w:rPr>
      </w:pPr>
      <w:r>
        <w:rPr>
          <w:rFonts w:ascii="Arial Narrow" w:hAnsi="Arial Narrow" w:cs="Arial"/>
          <w:b/>
          <w:bCs/>
          <w:sz w:val="16"/>
          <w:szCs w:val="16"/>
        </w:rPr>
        <w:t xml:space="preserve">Nota: </w:t>
      </w:r>
      <w:r>
        <w:rPr>
          <w:rFonts w:ascii="Arial Narrow" w:hAnsi="Arial Narrow" w:cs="Arial"/>
          <w:sz w:val="16"/>
          <w:szCs w:val="16"/>
        </w:rPr>
        <w:t xml:space="preserve">El uso de las herramientas tecnológicas autorizadas, se encuentra enmarcado dentro de las Políticas Informáticas establecidas en la resolución </w:t>
      </w:r>
      <w:r w:rsidR="000E7C18">
        <w:rPr>
          <w:rFonts w:ascii="Arial Narrow" w:hAnsi="Arial Narrow" w:cs="Arial"/>
          <w:sz w:val="16"/>
          <w:szCs w:val="16"/>
        </w:rPr>
        <w:t>3308 de 2024</w:t>
      </w:r>
      <w:r>
        <w:rPr>
          <w:rFonts w:ascii="Arial Narrow" w:hAnsi="Arial Narrow" w:cs="Arial"/>
          <w:sz w:val="16"/>
          <w:szCs w:val="16"/>
        </w:rPr>
        <w:t>. Es preciso advertir que la información que produce y administra la Registraduría Nacional del Estado Civil, goza de la reserva legal que trata el artículo 213 del Decreto 2241 de 1986 y que la misma es restrictiva dada su naturaleza, según lo establecido en la ley 1581 de 2012, reglamentada parcialmente por el Decreto Nacional 1377 de 2013, sentencia de constitucionalidad</w:t>
      </w:r>
      <w:r w:rsidR="004A3535">
        <w:rPr>
          <w:rFonts w:ascii="Arial Narrow" w:hAnsi="Arial Narrow" w:cs="Arial"/>
          <w:sz w:val="16"/>
          <w:szCs w:val="16"/>
        </w:rPr>
        <w:t xml:space="preserve"> </w:t>
      </w:r>
      <w:r>
        <w:rPr>
          <w:rFonts w:ascii="Arial Narrow" w:hAnsi="Arial Narrow" w:cs="Arial"/>
          <w:sz w:val="16"/>
          <w:szCs w:val="16"/>
        </w:rPr>
        <w:t xml:space="preserve">C-178 de 2011, </w:t>
      </w:r>
      <w:r w:rsidR="000E7C18">
        <w:rPr>
          <w:rFonts w:ascii="Arial Narrow" w:hAnsi="Arial Narrow" w:cs="Arial"/>
          <w:sz w:val="16"/>
          <w:szCs w:val="16"/>
        </w:rPr>
        <w:t>27145 de 2023</w:t>
      </w:r>
      <w:r>
        <w:rPr>
          <w:rFonts w:ascii="Arial Narrow" w:hAnsi="Arial Narrow" w:cs="Arial"/>
          <w:sz w:val="16"/>
          <w:szCs w:val="16"/>
        </w:rPr>
        <w:t xml:space="preserve"> suscrita por el Registrador Nacional del Estado Civil y demás normas concordantes.</w:t>
      </w:r>
    </w:p>
    <w:p w14:paraId="07B950BE" w14:textId="77777777" w:rsidR="00D0178A" w:rsidRPr="00F67272" w:rsidRDefault="00D0178A" w:rsidP="00F67272">
      <w:pPr>
        <w:widowControl w:val="0"/>
        <w:jc w:val="both"/>
        <w:rPr>
          <w:rFonts w:ascii="Arial Narrow" w:hAnsi="Arial Narrow" w:cs="Arial"/>
          <w:sz w:val="4"/>
          <w:szCs w:val="4"/>
        </w:rPr>
      </w:pPr>
    </w:p>
    <w:sectPr w:rsidR="00D0178A" w:rsidRPr="00F67272" w:rsidSect="0078140B">
      <w:headerReference w:type="even" r:id="rId8"/>
      <w:headerReference w:type="default" r:id="rId9"/>
      <w:headerReference w:type="first" r:id="rId10"/>
      <w:pgSz w:w="12240" w:h="18720" w:code="41"/>
      <w:pgMar w:top="1134" w:right="1183" w:bottom="0" w:left="851" w:header="794" w:footer="44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BEF8A4" w14:textId="77777777" w:rsidR="00A712A5" w:rsidRDefault="00A712A5">
      <w:r>
        <w:separator/>
      </w:r>
    </w:p>
  </w:endnote>
  <w:endnote w:type="continuationSeparator" w:id="0">
    <w:p w14:paraId="01F47424" w14:textId="77777777" w:rsidR="00A712A5" w:rsidRDefault="00A712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BC272A" w14:textId="77777777" w:rsidR="00A712A5" w:rsidRDefault="00A712A5">
      <w:r>
        <w:separator/>
      </w:r>
    </w:p>
  </w:footnote>
  <w:footnote w:type="continuationSeparator" w:id="0">
    <w:p w14:paraId="63B74AD3" w14:textId="77777777" w:rsidR="00A712A5" w:rsidRDefault="00A712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36A19" w14:textId="0268C966" w:rsidR="00E167E4" w:rsidRDefault="00A873D4">
    <w:pPr>
      <w:pStyle w:val="Encabezado"/>
    </w:pPr>
    <w:r>
      <w:rPr>
        <w:noProof/>
      </w:rPr>
      <w:drawing>
        <wp:anchor distT="0" distB="0" distL="114300" distR="114300" simplePos="0" relativeHeight="251661824" behindDoc="1" locked="0" layoutInCell="0" allowOverlap="1" wp14:anchorId="79639E3A" wp14:editId="4C5560A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52085" cy="3952875"/>
          <wp:effectExtent l="0" t="0" r="0" b="0"/>
          <wp:wrapNone/>
          <wp:docPr id="28" name="Imagen 9" descr="Descripción: Descripción: Logo 60 años membre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9" descr="Descripción: Descripción: Logo 60 años membre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52085" cy="395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776" behindDoc="1" locked="0" layoutInCell="0" allowOverlap="1" wp14:anchorId="7DBA134C" wp14:editId="569A04AE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4622800" cy="3479800"/>
          <wp:effectExtent l="0" t="0" r="0" b="0"/>
          <wp:wrapNone/>
          <wp:docPr id="27" name="Imagen 8" descr="Descripción: Descripción: Logo 60 años membre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8" descr="Descripción: Descripción: Logo 60 años membre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22800" cy="3479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7728" behindDoc="1" locked="0" layoutInCell="0" allowOverlap="1" wp14:anchorId="6683511B" wp14:editId="6A017F52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51450" cy="3760470"/>
          <wp:effectExtent l="0" t="0" r="0" b="0"/>
          <wp:wrapNone/>
          <wp:docPr id="26" name="Imagen 7" descr="Descripción: Descripción: 6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 descr="Descripción: Descripción: 60"/>
                  <pic:cNvPicPr>
                    <a:picLocks noChangeAspect="1" noChangeArrowheads="1"/>
                  </pic:cNvPicPr>
                </pic:nvPicPr>
                <pic:blipFill>
                  <a:blip r:embed="rId3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51450" cy="37604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5680" behindDoc="1" locked="0" layoutInCell="0" allowOverlap="1" wp14:anchorId="56CB5472" wp14:editId="5DEDB67F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50815" cy="3943350"/>
          <wp:effectExtent l="0" t="0" r="0" b="0"/>
          <wp:wrapNone/>
          <wp:docPr id="25" name="Imagen 6" descr="Descripción: Descripción: 6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6" descr="Descripción: Descripción: 60"/>
                  <pic:cNvPicPr>
                    <a:picLocks noChangeAspect="1" noChangeArrowheads="1"/>
                  </pic:cNvPicPr>
                </pic:nvPicPr>
                <pic:blipFill>
                  <a:blip r:embed="rId4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50815" cy="3943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D040B">
      <w:rPr>
        <w:noProof/>
        <w:lang w:val="es-ES"/>
      </w:rPr>
      <w:pict w14:anchorId="517378D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style="position:absolute;margin-left:0;margin-top:0;width:240.4pt;height:180.9pt;z-index:-251662848;mso-position-horizontal:center;mso-position-horizontal-relative:margin;mso-position-vertical:center;mso-position-vertical-relative:margin" o:allowincell="f">
          <v:imagedata r:id="rId5" o:title="60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Ind w:w="-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702"/>
      <w:gridCol w:w="1417"/>
      <w:gridCol w:w="4961"/>
      <w:gridCol w:w="1134"/>
      <w:gridCol w:w="1276"/>
    </w:tblGrid>
    <w:tr w:rsidR="003A5E8B" w:rsidRPr="00137786" w14:paraId="6B8B0EF5" w14:textId="77777777" w:rsidTr="003A5E8B">
      <w:trPr>
        <w:trHeight w:val="700"/>
      </w:trPr>
      <w:tc>
        <w:tcPr>
          <w:tcW w:w="1702" w:type="dxa"/>
          <w:vMerge w:val="restart"/>
          <w:noWrap/>
          <w:vAlign w:val="bottom"/>
          <w:hideMark/>
        </w:tcPr>
        <w:p w14:paraId="10A8FFFE" w14:textId="77777777" w:rsidR="003A5E8B" w:rsidRPr="00137786" w:rsidRDefault="003A5E8B" w:rsidP="003A5E8B">
          <w:pPr>
            <w:rPr>
              <w:rFonts w:ascii="Arial" w:hAnsi="Arial" w:cs="Arial"/>
              <w:lang w:val="es-CO" w:eastAsia="es-CO"/>
            </w:rPr>
          </w:pPr>
        </w:p>
        <w:p w14:paraId="3E71627B" w14:textId="6A7D57B8" w:rsidR="003A5E8B" w:rsidRPr="00137786" w:rsidRDefault="00A873D4" w:rsidP="003A5E8B">
          <w:pPr>
            <w:rPr>
              <w:rFonts w:ascii="Arial" w:hAnsi="Arial" w:cs="Arial"/>
              <w:lang w:val="es-CO" w:eastAsia="es-CO"/>
            </w:rPr>
          </w:pPr>
          <w:r>
            <w:rPr>
              <w:noProof/>
            </w:rPr>
            <w:drawing>
              <wp:anchor distT="0" distB="0" distL="114300" distR="114300" simplePos="0" relativeHeight="251662848" behindDoc="0" locked="0" layoutInCell="1" allowOverlap="1" wp14:anchorId="55F0EC96" wp14:editId="2E96CE84">
                <wp:simplePos x="0" y="0"/>
                <wp:positionH relativeFrom="column">
                  <wp:posOffset>33655</wp:posOffset>
                </wp:positionH>
                <wp:positionV relativeFrom="paragraph">
                  <wp:posOffset>635</wp:posOffset>
                </wp:positionV>
                <wp:extent cx="950595" cy="631190"/>
                <wp:effectExtent l="0" t="0" r="0" b="0"/>
                <wp:wrapNone/>
                <wp:docPr id="30" name="Imagen 51" descr="Logo regis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51" descr="Logo regis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0595" cy="631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1417" w:type="dxa"/>
          <w:noWrap/>
          <w:vAlign w:val="center"/>
          <w:hideMark/>
        </w:tcPr>
        <w:p w14:paraId="1EDBCCCC" w14:textId="77777777" w:rsidR="003A5E8B" w:rsidRPr="001E150C" w:rsidRDefault="003A5E8B" w:rsidP="003A5E8B">
          <w:pPr>
            <w:jc w:val="center"/>
            <w:rPr>
              <w:rFonts w:ascii="Arial" w:hAnsi="Arial" w:cs="Arial"/>
              <w:b/>
              <w:bCs/>
              <w:sz w:val="16"/>
              <w:szCs w:val="16"/>
              <w:lang w:val="es-CO" w:eastAsia="es-CO"/>
            </w:rPr>
          </w:pPr>
          <w:r w:rsidRPr="001E150C">
            <w:rPr>
              <w:rFonts w:ascii="Arial" w:hAnsi="Arial" w:cs="Arial"/>
              <w:b/>
              <w:bCs/>
              <w:sz w:val="16"/>
              <w:szCs w:val="16"/>
              <w:lang w:val="es-CO" w:eastAsia="es-CO"/>
            </w:rPr>
            <w:t>PROCESO</w:t>
          </w:r>
        </w:p>
      </w:tc>
      <w:tc>
        <w:tcPr>
          <w:tcW w:w="4961" w:type="dxa"/>
          <w:vAlign w:val="center"/>
          <w:hideMark/>
        </w:tcPr>
        <w:p w14:paraId="714C65DA" w14:textId="77777777" w:rsidR="003A5E8B" w:rsidRPr="001E150C" w:rsidRDefault="00B167CA" w:rsidP="00B167CA">
          <w:pPr>
            <w:jc w:val="center"/>
            <w:rPr>
              <w:rFonts w:ascii="Arial" w:hAnsi="Arial" w:cs="Arial"/>
              <w:sz w:val="16"/>
              <w:szCs w:val="16"/>
              <w:lang w:val="es-CO" w:eastAsia="es-CO"/>
            </w:rPr>
          </w:pPr>
          <w:r w:rsidRPr="001E150C">
            <w:rPr>
              <w:rFonts w:ascii="Arial" w:hAnsi="Arial" w:cs="Arial"/>
              <w:sz w:val="16"/>
              <w:szCs w:val="16"/>
              <w:lang w:val="es-CO" w:eastAsia="es-CO"/>
            </w:rPr>
            <w:t>CERTIFICACIÓN, DOCUMENTACIÓN Y SERVICIOS</w:t>
          </w:r>
        </w:p>
      </w:tc>
      <w:tc>
        <w:tcPr>
          <w:tcW w:w="1134" w:type="dxa"/>
          <w:noWrap/>
          <w:vAlign w:val="center"/>
          <w:hideMark/>
        </w:tcPr>
        <w:p w14:paraId="1AEC61CC" w14:textId="77777777" w:rsidR="003A5E8B" w:rsidRPr="001E150C" w:rsidRDefault="003A5E8B" w:rsidP="003A5E8B">
          <w:pPr>
            <w:jc w:val="center"/>
            <w:rPr>
              <w:rFonts w:ascii="Arial" w:hAnsi="Arial" w:cs="Arial"/>
              <w:b/>
              <w:bCs/>
              <w:sz w:val="16"/>
              <w:szCs w:val="16"/>
              <w:lang w:val="es-CO" w:eastAsia="es-CO"/>
            </w:rPr>
          </w:pPr>
          <w:r w:rsidRPr="001E150C">
            <w:rPr>
              <w:rFonts w:ascii="Arial" w:hAnsi="Arial" w:cs="Arial"/>
              <w:b/>
              <w:bCs/>
              <w:sz w:val="16"/>
              <w:szCs w:val="16"/>
              <w:lang w:val="es-CO" w:eastAsia="es-CO"/>
            </w:rPr>
            <w:t>CÓDIGO</w:t>
          </w:r>
        </w:p>
      </w:tc>
      <w:tc>
        <w:tcPr>
          <w:tcW w:w="1276" w:type="dxa"/>
          <w:shd w:val="clear" w:color="000000" w:fill="FFFFFF"/>
          <w:vAlign w:val="center"/>
        </w:tcPr>
        <w:p w14:paraId="79707D7D" w14:textId="77777777" w:rsidR="003A5E8B" w:rsidRPr="001E150C" w:rsidRDefault="00DE136E" w:rsidP="003A5E8B">
          <w:pPr>
            <w:jc w:val="center"/>
            <w:rPr>
              <w:rFonts w:ascii="Arial" w:hAnsi="Arial" w:cs="Arial"/>
              <w:sz w:val="16"/>
              <w:szCs w:val="16"/>
              <w:lang w:val="es-CO" w:eastAsia="es-CO"/>
            </w:rPr>
          </w:pPr>
          <w:r w:rsidRPr="001E150C">
            <w:rPr>
              <w:rFonts w:ascii="Arial" w:hAnsi="Arial" w:cs="Arial"/>
              <w:bCs/>
              <w:sz w:val="16"/>
              <w:szCs w:val="16"/>
              <w:lang w:val="es-CO" w:eastAsia="es-CO"/>
            </w:rPr>
            <w:t>CDFT0</w:t>
          </w:r>
          <w:r w:rsidR="00D131A2" w:rsidRPr="001E150C">
            <w:rPr>
              <w:rFonts w:ascii="Arial" w:hAnsi="Arial" w:cs="Arial"/>
              <w:bCs/>
              <w:sz w:val="16"/>
              <w:szCs w:val="16"/>
              <w:lang w:val="es-CO" w:eastAsia="es-CO"/>
            </w:rPr>
            <w:t>5</w:t>
          </w:r>
        </w:p>
      </w:tc>
    </w:tr>
    <w:tr w:rsidR="00AB0713" w:rsidRPr="00AB0713" w14:paraId="12042DBA" w14:textId="77777777" w:rsidTr="003A5E8B">
      <w:trPr>
        <w:trHeight w:val="682"/>
      </w:trPr>
      <w:tc>
        <w:tcPr>
          <w:tcW w:w="1702" w:type="dxa"/>
          <w:vMerge/>
          <w:vAlign w:val="center"/>
          <w:hideMark/>
        </w:tcPr>
        <w:p w14:paraId="50C9B23B" w14:textId="77777777" w:rsidR="003A5E8B" w:rsidRPr="00AB0713" w:rsidRDefault="003A5E8B" w:rsidP="003A5E8B">
          <w:pPr>
            <w:rPr>
              <w:rFonts w:ascii="Arial" w:hAnsi="Arial" w:cs="Arial"/>
              <w:color w:val="000000"/>
              <w:lang w:val="es-CO" w:eastAsia="es-CO"/>
            </w:rPr>
          </w:pPr>
        </w:p>
      </w:tc>
      <w:tc>
        <w:tcPr>
          <w:tcW w:w="1417" w:type="dxa"/>
          <w:noWrap/>
          <w:vAlign w:val="center"/>
          <w:hideMark/>
        </w:tcPr>
        <w:p w14:paraId="64C76A8E" w14:textId="77777777" w:rsidR="003A5E8B" w:rsidRPr="00AB0713" w:rsidRDefault="003A5E8B" w:rsidP="003A5E8B">
          <w:pPr>
            <w:jc w:val="center"/>
            <w:rPr>
              <w:rFonts w:ascii="Arial" w:hAnsi="Arial" w:cs="Arial"/>
              <w:b/>
              <w:bCs/>
              <w:color w:val="000000"/>
              <w:sz w:val="16"/>
              <w:szCs w:val="16"/>
              <w:lang w:val="es-CO" w:eastAsia="es-CO"/>
            </w:rPr>
          </w:pPr>
          <w:r w:rsidRPr="00AB0713">
            <w:rPr>
              <w:rFonts w:ascii="Arial" w:hAnsi="Arial" w:cs="Arial"/>
              <w:b/>
              <w:bCs/>
              <w:color w:val="000000"/>
              <w:sz w:val="16"/>
              <w:szCs w:val="16"/>
              <w:lang w:val="es-CO" w:eastAsia="es-CO"/>
            </w:rPr>
            <w:t>FORMATO</w:t>
          </w:r>
        </w:p>
      </w:tc>
      <w:tc>
        <w:tcPr>
          <w:tcW w:w="4961" w:type="dxa"/>
          <w:vAlign w:val="center"/>
          <w:hideMark/>
        </w:tcPr>
        <w:p w14:paraId="514FC3B8" w14:textId="77777777" w:rsidR="00352AA5" w:rsidRPr="00AB0713" w:rsidRDefault="00352AA5" w:rsidP="00352AA5">
          <w:pPr>
            <w:jc w:val="center"/>
            <w:rPr>
              <w:rFonts w:ascii="Arial" w:hAnsi="Arial" w:cs="Arial"/>
              <w:color w:val="000000"/>
              <w:sz w:val="16"/>
              <w:szCs w:val="16"/>
              <w:lang w:val="es-CO" w:eastAsia="es-CO"/>
            </w:rPr>
          </w:pPr>
          <w:r w:rsidRPr="00AB0713">
            <w:rPr>
              <w:rFonts w:ascii="Arial" w:hAnsi="Arial" w:cs="Arial"/>
              <w:color w:val="000000"/>
              <w:sz w:val="16"/>
              <w:szCs w:val="16"/>
              <w:lang w:val="es-CO" w:eastAsia="es-CO"/>
            </w:rPr>
            <w:t>SOLICITUD D</w:t>
          </w:r>
          <w:r w:rsidR="004A3535" w:rsidRPr="00AB0713">
            <w:rPr>
              <w:rFonts w:ascii="Arial" w:hAnsi="Arial" w:cs="Arial"/>
              <w:color w:val="000000"/>
              <w:sz w:val="16"/>
              <w:szCs w:val="16"/>
              <w:lang w:val="es-CO" w:eastAsia="es-CO"/>
            </w:rPr>
            <w:t>E CREACIÓ</w:t>
          </w:r>
          <w:r w:rsidRPr="00AB0713">
            <w:rPr>
              <w:rFonts w:ascii="Arial" w:hAnsi="Arial" w:cs="Arial"/>
              <w:color w:val="000000"/>
              <w:sz w:val="16"/>
              <w:szCs w:val="16"/>
              <w:lang w:val="es-CO" w:eastAsia="es-CO"/>
            </w:rPr>
            <w:t xml:space="preserve">N Y </w:t>
          </w:r>
          <w:r w:rsidR="004A3535" w:rsidRPr="00AB0713">
            <w:rPr>
              <w:rFonts w:ascii="Arial" w:hAnsi="Arial" w:cs="Arial"/>
              <w:color w:val="000000"/>
              <w:sz w:val="16"/>
              <w:szCs w:val="16"/>
              <w:lang w:val="es-CO" w:eastAsia="es-CO"/>
            </w:rPr>
            <w:t>ACTUALIZACIÓ</w:t>
          </w:r>
          <w:r w:rsidRPr="00AB0713">
            <w:rPr>
              <w:rFonts w:ascii="Arial" w:hAnsi="Arial" w:cs="Arial"/>
              <w:color w:val="000000"/>
              <w:sz w:val="16"/>
              <w:szCs w:val="16"/>
              <w:lang w:val="es-CO" w:eastAsia="es-CO"/>
            </w:rPr>
            <w:t xml:space="preserve">N DE USUARIOS ARCHIVO NACIONAL DE </w:t>
          </w:r>
          <w:r w:rsidR="004A3535" w:rsidRPr="00AB0713">
            <w:rPr>
              <w:rFonts w:ascii="Arial" w:hAnsi="Arial" w:cs="Arial"/>
              <w:color w:val="000000"/>
              <w:sz w:val="16"/>
              <w:szCs w:val="16"/>
              <w:lang w:val="es-CO" w:eastAsia="es-CO"/>
            </w:rPr>
            <w:t>IDENTIFICACIÓ</w:t>
          </w:r>
          <w:r w:rsidRPr="00AB0713">
            <w:rPr>
              <w:rFonts w:ascii="Arial" w:hAnsi="Arial" w:cs="Arial"/>
              <w:color w:val="000000"/>
              <w:sz w:val="16"/>
              <w:szCs w:val="16"/>
              <w:lang w:val="es-CO" w:eastAsia="es-CO"/>
            </w:rPr>
            <w:t>N (ANI) - CONSULTA</w:t>
          </w:r>
        </w:p>
        <w:p w14:paraId="7C144687" w14:textId="77777777" w:rsidR="003A5E8B" w:rsidRPr="00AB0713" w:rsidRDefault="00352AA5" w:rsidP="00352AA5">
          <w:pPr>
            <w:jc w:val="center"/>
            <w:rPr>
              <w:rFonts w:ascii="Arial" w:hAnsi="Arial" w:cs="Arial"/>
              <w:b/>
              <w:color w:val="000000"/>
              <w:sz w:val="16"/>
              <w:szCs w:val="16"/>
              <w:lang w:val="es-CO" w:eastAsia="es-CO"/>
            </w:rPr>
          </w:pPr>
          <w:r w:rsidRPr="00AB0713">
            <w:rPr>
              <w:rFonts w:ascii="Arial" w:hAnsi="Arial" w:cs="Arial"/>
              <w:b/>
              <w:color w:val="000000"/>
              <w:sz w:val="16"/>
              <w:szCs w:val="16"/>
              <w:lang w:val="es-CO" w:eastAsia="es-CO"/>
            </w:rPr>
            <w:t>Funcionarios RNEC</w:t>
          </w:r>
        </w:p>
      </w:tc>
      <w:tc>
        <w:tcPr>
          <w:tcW w:w="1134" w:type="dxa"/>
          <w:vAlign w:val="center"/>
          <w:hideMark/>
        </w:tcPr>
        <w:p w14:paraId="30E29D55" w14:textId="77777777" w:rsidR="003A5E8B" w:rsidRPr="00AB0713" w:rsidRDefault="003A5E8B" w:rsidP="003A5E8B">
          <w:pPr>
            <w:jc w:val="center"/>
            <w:rPr>
              <w:rFonts w:ascii="Arial" w:hAnsi="Arial" w:cs="Arial"/>
              <w:b/>
              <w:bCs/>
              <w:color w:val="000000"/>
              <w:sz w:val="16"/>
              <w:szCs w:val="16"/>
              <w:lang w:val="es-CO" w:eastAsia="es-CO"/>
            </w:rPr>
          </w:pPr>
          <w:r w:rsidRPr="00AB0713">
            <w:rPr>
              <w:rFonts w:ascii="Arial" w:hAnsi="Arial" w:cs="Arial"/>
              <w:b/>
              <w:bCs/>
              <w:color w:val="000000"/>
              <w:sz w:val="16"/>
              <w:szCs w:val="16"/>
              <w:lang w:val="es-CO" w:eastAsia="es-CO"/>
            </w:rPr>
            <w:t>VERSIÓN</w:t>
          </w:r>
        </w:p>
      </w:tc>
      <w:tc>
        <w:tcPr>
          <w:tcW w:w="1276" w:type="dxa"/>
          <w:vAlign w:val="center"/>
          <w:hideMark/>
        </w:tcPr>
        <w:p w14:paraId="00BA9C20" w14:textId="77777777" w:rsidR="003A5E8B" w:rsidRPr="00AB0713" w:rsidRDefault="00C87C9D" w:rsidP="003A5E8B">
          <w:pPr>
            <w:jc w:val="center"/>
            <w:rPr>
              <w:rFonts w:ascii="Arial" w:hAnsi="Arial" w:cs="Arial"/>
              <w:color w:val="000000"/>
              <w:sz w:val="16"/>
              <w:szCs w:val="16"/>
              <w:lang w:val="es-CO" w:eastAsia="es-CO"/>
            </w:rPr>
          </w:pPr>
          <w:r>
            <w:rPr>
              <w:rFonts w:ascii="Arial" w:hAnsi="Arial" w:cs="Arial"/>
              <w:color w:val="000000"/>
              <w:sz w:val="16"/>
              <w:szCs w:val="16"/>
              <w:lang w:val="es-CO" w:eastAsia="es-CO"/>
            </w:rPr>
            <w:t>4</w:t>
          </w:r>
        </w:p>
      </w:tc>
    </w:tr>
  </w:tbl>
  <w:p w14:paraId="455AF198" w14:textId="77777777" w:rsidR="001E150C" w:rsidRPr="001E150C" w:rsidRDefault="001E150C" w:rsidP="001E150C">
    <w:pPr>
      <w:pStyle w:val="Encabezado"/>
      <w:tabs>
        <w:tab w:val="clear" w:pos="4252"/>
      </w:tabs>
      <w:jc w:val="right"/>
      <w:rPr>
        <w:rFonts w:ascii="Arial" w:hAnsi="Arial"/>
        <w:sz w:val="10"/>
        <w:szCs w:val="10"/>
      </w:rPr>
    </w:pPr>
    <w:r w:rsidRPr="00AB0713">
      <w:rPr>
        <w:rFonts w:ascii="Arial" w:hAnsi="Arial"/>
        <w:color w:val="000000"/>
        <w:sz w:val="10"/>
        <w:szCs w:val="10"/>
      </w:rPr>
      <w:t>Aprobado:</w:t>
    </w:r>
    <w:r w:rsidR="00B17DAB" w:rsidRPr="00B17DAB">
      <w:rPr>
        <w:rFonts w:ascii="Arial" w:hAnsi="Arial" w:cs="Arial"/>
        <w:sz w:val="12"/>
        <w:szCs w:val="12"/>
        <w:lang w:val="es-ES"/>
      </w:rPr>
      <w:t xml:space="preserve"> </w:t>
    </w:r>
    <w:r w:rsidR="00C87C9D">
      <w:rPr>
        <w:rFonts w:ascii="Arial" w:hAnsi="Arial"/>
        <w:color w:val="000000"/>
        <w:sz w:val="10"/>
        <w:szCs w:val="10"/>
        <w:lang w:val="es-ES"/>
      </w:rPr>
      <w:t>30/01/2025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49651" w14:textId="2D34E26D" w:rsidR="00E167E4" w:rsidRDefault="00A873D4">
    <w:pPr>
      <w:pStyle w:val="Encabezado"/>
    </w:pPr>
    <w:r>
      <w:rPr>
        <w:noProof/>
      </w:rPr>
      <w:drawing>
        <wp:anchor distT="0" distB="0" distL="114300" distR="114300" simplePos="0" relativeHeight="251660800" behindDoc="1" locked="0" layoutInCell="0" allowOverlap="1" wp14:anchorId="16B10DB6" wp14:editId="6C344B2D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52085" cy="3952875"/>
          <wp:effectExtent l="0" t="0" r="0" b="0"/>
          <wp:wrapNone/>
          <wp:docPr id="23" name="Imagen 5" descr="Descripción: Descripción: Logo 60 años membre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5" descr="Descripción: Descripción: Logo 60 años membre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52085" cy="395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752" behindDoc="1" locked="0" layoutInCell="0" allowOverlap="1" wp14:anchorId="2167C314" wp14:editId="03A525A7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4622800" cy="3479800"/>
          <wp:effectExtent l="0" t="0" r="0" b="0"/>
          <wp:wrapNone/>
          <wp:docPr id="22" name="Imagen 4" descr="Descripción: Descripción: Logo 60 años membre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4" descr="Descripción: Descripción: Logo 60 años membre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22800" cy="3479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6704" behindDoc="1" locked="0" layoutInCell="0" allowOverlap="1" wp14:anchorId="24B3A671" wp14:editId="5ECC7583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51450" cy="3760470"/>
          <wp:effectExtent l="0" t="0" r="0" b="0"/>
          <wp:wrapNone/>
          <wp:docPr id="21" name="Imagen 3" descr="Descripción: Descripción: 6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3" descr="Descripción: Descripción: 60"/>
                  <pic:cNvPicPr>
                    <a:picLocks noChangeAspect="1" noChangeArrowheads="1"/>
                  </pic:cNvPicPr>
                </pic:nvPicPr>
                <pic:blipFill>
                  <a:blip r:embed="rId3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51450" cy="37604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4656" behindDoc="1" locked="0" layoutInCell="0" allowOverlap="1" wp14:anchorId="1B04FE2B" wp14:editId="4F5DB9B8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50815" cy="3943350"/>
          <wp:effectExtent l="0" t="0" r="0" b="0"/>
          <wp:wrapNone/>
          <wp:docPr id="20" name="Imagen 2" descr="Descripción: Descripción: 6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Descripción: Descripción: 60"/>
                  <pic:cNvPicPr>
                    <a:picLocks noChangeAspect="1" noChangeArrowheads="1"/>
                  </pic:cNvPicPr>
                </pic:nvPicPr>
                <pic:blipFill>
                  <a:blip r:embed="rId4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50815" cy="3943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D040B">
      <w:rPr>
        <w:noProof/>
        <w:lang w:val="es-ES"/>
      </w:rPr>
      <w:pict w14:anchorId="2997652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style="position:absolute;margin-left:0;margin-top:0;width:240.4pt;height:180.9pt;z-index:-251663872;mso-position-horizontal:center;mso-position-horizontal-relative:margin;mso-position-vertical:center;mso-position-vertical-relative:margin" o:allowincell="f">
          <v:imagedata r:id="rId5" o:title="60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A58B3"/>
    <w:multiLevelType w:val="hybridMultilevel"/>
    <w:tmpl w:val="EC643DF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67435FC"/>
    <w:multiLevelType w:val="hybridMultilevel"/>
    <w:tmpl w:val="6C2644A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F87B8D"/>
    <w:multiLevelType w:val="hybridMultilevel"/>
    <w:tmpl w:val="218410B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4B31B9"/>
    <w:multiLevelType w:val="hybridMultilevel"/>
    <w:tmpl w:val="8C0E9C1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230EB9"/>
    <w:multiLevelType w:val="hybridMultilevel"/>
    <w:tmpl w:val="14B605B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B14FAB"/>
    <w:multiLevelType w:val="multilevel"/>
    <w:tmpl w:val="3236C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31A09DD"/>
    <w:multiLevelType w:val="hybridMultilevel"/>
    <w:tmpl w:val="3236C1F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51875DC"/>
    <w:multiLevelType w:val="hybridMultilevel"/>
    <w:tmpl w:val="DA9AC44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4B6EA">
      <w:start w:val="5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80C3FAA"/>
    <w:multiLevelType w:val="hybridMultilevel"/>
    <w:tmpl w:val="0EEE330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D500BD"/>
    <w:multiLevelType w:val="hybridMultilevel"/>
    <w:tmpl w:val="247AE418"/>
    <w:lvl w:ilvl="0" w:tplc="35926E4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0C02655"/>
    <w:multiLevelType w:val="hybridMultilevel"/>
    <w:tmpl w:val="FC26F56C"/>
    <w:lvl w:ilvl="0" w:tplc="7A382CD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3616E9B"/>
    <w:multiLevelType w:val="hybridMultilevel"/>
    <w:tmpl w:val="BCCEE102"/>
    <w:lvl w:ilvl="0" w:tplc="8F4AADBE">
      <w:start w:val="300"/>
      <w:numFmt w:val="decimal"/>
      <w:lvlText w:val="%1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79D77F4"/>
    <w:multiLevelType w:val="hybridMultilevel"/>
    <w:tmpl w:val="B9C08B6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8C4A54"/>
    <w:multiLevelType w:val="hybridMultilevel"/>
    <w:tmpl w:val="46BE5CEA"/>
    <w:lvl w:ilvl="0" w:tplc="0A2A689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8DF2839"/>
    <w:multiLevelType w:val="hybridMultilevel"/>
    <w:tmpl w:val="C5086CC6"/>
    <w:lvl w:ilvl="0" w:tplc="61FC652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B162F49"/>
    <w:multiLevelType w:val="hybridMultilevel"/>
    <w:tmpl w:val="8454F68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591B2F"/>
    <w:multiLevelType w:val="hybridMultilevel"/>
    <w:tmpl w:val="C2908F56"/>
    <w:lvl w:ilvl="0" w:tplc="9FDAEB4E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2DB1127E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8" w15:restartNumberingAfterBreak="0">
    <w:nsid w:val="325D55A7"/>
    <w:multiLevelType w:val="hybridMultilevel"/>
    <w:tmpl w:val="5656AB8E"/>
    <w:lvl w:ilvl="0" w:tplc="0C0A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6C277F1"/>
    <w:multiLevelType w:val="hybridMultilevel"/>
    <w:tmpl w:val="32006FB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7B1B01"/>
    <w:multiLevelType w:val="multilevel"/>
    <w:tmpl w:val="59B87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4B059B7"/>
    <w:multiLevelType w:val="multilevel"/>
    <w:tmpl w:val="F66E69DC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2" w15:restartNumberingAfterBreak="0">
    <w:nsid w:val="4631771C"/>
    <w:multiLevelType w:val="hybridMultilevel"/>
    <w:tmpl w:val="6F9646D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C047A89"/>
    <w:multiLevelType w:val="hybridMultilevel"/>
    <w:tmpl w:val="1458BA32"/>
    <w:lvl w:ilvl="0" w:tplc="9E52536A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C744035"/>
    <w:multiLevelType w:val="hybridMultilevel"/>
    <w:tmpl w:val="D6BEC87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EC34A02"/>
    <w:multiLevelType w:val="hybridMultilevel"/>
    <w:tmpl w:val="6A303186"/>
    <w:lvl w:ilvl="0" w:tplc="FBC2C97E">
      <w:start w:val="2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01C0651"/>
    <w:multiLevelType w:val="hybridMultilevel"/>
    <w:tmpl w:val="DE60BD2C"/>
    <w:lvl w:ilvl="0" w:tplc="35926E4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8ED3B2E"/>
    <w:multiLevelType w:val="hybridMultilevel"/>
    <w:tmpl w:val="0720A498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B010217"/>
    <w:multiLevelType w:val="hybridMultilevel"/>
    <w:tmpl w:val="A7D89B08"/>
    <w:lvl w:ilvl="0" w:tplc="08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616CE9"/>
    <w:multiLevelType w:val="hybridMultilevel"/>
    <w:tmpl w:val="F6221F80"/>
    <w:lvl w:ilvl="0" w:tplc="0C0A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E8300DC"/>
    <w:multiLevelType w:val="multilevel"/>
    <w:tmpl w:val="59B87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5EBC0E24"/>
    <w:multiLevelType w:val="hybridMultilevel"/>
    <w:tmpl w:val="DA4404F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D012BF"/>
    <w:multiLevelType w:val="hybridMultilevel"/>
    <w:tmpl w:val="271CC98C"/>
    <w:lvl w:ilvl="0" w:tplc="3BBAC7A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DB368F"/>
    <w:multiLevelType w:val="hybridMultilevel"/>
    <w:tmpl w:val="8EB42E60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477683"/>
    <w:multiLevelType w:val="hybridMultilevel"/>
    <w:tmpl w:val="CA769D7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AA4D22"/>
    <w:multiLevelType w:val="multilevel"/>
    <w:tmpl w:val="7CBCD6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6" w15:restartNumberingAfterBreak="0">
    <w:nsid w:val="663C5501"/>
    <w:multiLevelType w:val="multilevel"/>
    <w:tmpl w:val="247AE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7B13EBA"/>
    <w:multiLevelType w:val="hybridMultilevel"/>
    <w:tmpl w:val="2FDA07C4"/>
    <w:lvl w:ilvl="0" w:tplc="240A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plc="24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4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4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4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4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4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4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97D3C46"/>
    <w:multiLevelType w:val="hybridMultilevel"/>
    <w:tmpl w:val="EEB88F6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916C31"/>
    <w:multiLevelType w:val="hybridMultilevel"/>
    <w:tmpl w:val="12547CE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72C3BBC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 w:hint="default"/>
        <w:b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EE100B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41" w15:restartNumberingAfterBreak="0">
    <w:nsid w:val="7F9847A6"/>
    <w:multiLevelType w:val="hybridMultilevel"/>
    <w:tmpl w:val="2AE4B93A"/>
    <w:lvl w:ilvl="0" w:tplc="E4F675A2">
      <w:start w:val="2"/>
      <w:numFmt w:val="decimal"/>
      <w:lvlText w:val="%1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76070959">
    <w:abstractNumId w:val="22"/>
  </w:num>
  <w:num w:numId="2" w16cid:durableId="979767885">
    <w:abstractNumId w:val="7"/>
  </w:num>
  <w:num w:numId="3" w16cid:durableId="930813911">
    <w:abstractNumId w:val="0"/>
  </w:num>
  <w:num w:numId="4" w16cid:durableId="1481191090">
    <w:abstractNumId w:val="24"/>
  </w:num>
  <w:num w:numId="5" w16cid:durableId="404493820">
    <w:abstractNumId w:val="29"/>
  </w:num>
  <w:num w:numId="6" w16cid:durableId="593899142">
    <w:abstractNumId w:val="33"/>
  </w:num>
  <w:num w:numId="7" w16cid:durableId="1942954742">
    <w:abstractNumId w:val="39"/>
  </w:num>
  <w:num w:numId="8" w16cid:durableId="1745835347">
    <w:abstractNumId w:val="3"/>
  </w:num>
  <w:num w:numId="9" w16cid:durableId="351415239">
    <w:abstractNumId w:val="1"/>
  </w:num>
  <w:num w:numId="10" w16cid:durableId="583687241">
    <w:abstractNumId w:val="34"/>
  </w:num>
  <w:num w:numId="11" w16cid:durableId="354578067">
    <w:abstractNumId w:val="17"/>
  </w:num>
  <w:num w:numId="12" w16cid:durableId="1119881097">
    <w:abstractNumId w:val="6"/>
  </w:num>
  <w:num w:numId="13" w16cid:durableId="944506947">
    <w:abstractNumId w:val="40"/>
  </w:num>
  <w:num w:numId="14" w16cid:durableId="312683690">
    <w:abstractNumId w:val="30"/>
  </w:num>
  <w:num w:numId="15" w16cid:durableId="950211052">
    <w:abstractNumId w:val="9"/>
  </w:num>
  <w:num w:numId="16" w16cid:durableId="959192391">
    <w:abstractNumId w:val="36"/>
  </w:num>
  <w:num w:numId="17" w16cid:durableId="1995332171">
    <w:abstractNumId w:val="26"/>
  </w:num>
  <w:num w:numId="18" w16cid:durableId="736244910">
    <w:abstractNumId w:val="4"/>
  </w:num>
  <w:num w:numId="19" w16cid:durableId="770778790">
    <w:abstractNumId w:val="19"/>
  </w:num>
  <w:num w:numId="20" w16cid:durableId="1560895836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479876809">
    <w:abstractNumId w:val="21"/>
  </w:num>
  <w:num w:numId="22" w16cid:durableId="1791120917">
    <w:abstractNumId w:val="23"/>
  </w:num>
  <w:num w:numId="23" w16cid:durableId="573930495">
    <w:abstractNumId w:val="28"/>
  </w:num>
  <w:num w:numId="24" w16cid:durableId="1272543226">
    <w:abstractNumId w:val="20"/>
  </w:num>
  <w:num w:numId="25" w16cid:durableId="177160153">
    <w:abstractNumId w:val="5"/>
  </w:num>
  <w:num w:numId="26" w16cid:durableId="616253020">
    <w:abstractNumId w:val="13"/>
  </w:num>
  <w:num w:numId="27" w16cid:durableId="1838417141">
    <w:abstractNumId w:val="2"/>
  </w:num>
  <w:num w:numId="28" w16cid:durableId="1642072167">
    <w:abstractNumId w:val="38"/>
  </w:num>
  <w:num w:numId="29" w16cid:durableId="210926438">
    <w:abstractNumId w:val="15"/>
  </w:num>
  <w:num w:numId="30" w16cid:durableId="1397507436">
    <w:abstractNumId w:val="27"/>
  </w:num>
  <w:num w:numId="31" w16cid:durableId="286939288">
    <w:abstractNumId w:val="41"/>
  </w:num>
  <w:num w:numId="32" w16cid:durableId="178736754">
    <w:abstractNumId w:val="25"/>
  </w:num>
  <w:num w:numId="33" w16cid:durableId="962542617">
    <w:abstractNumId w:val="10"/>
  </w:num>
  <w:num w:numId="34" w16cid:durableId="1558852929">
    <w:abstractNumId w:val="16"/>
  </w:num>
  <w:num w:numId="35" w16cid:durableId="955677494">
    <w:abstractNumId w:val="11"/>
  </w:num>
  <w:num w:numId="36" w16cid:durableId="545289067">
    <w:abstractNumId w:val="18"/>
  </w:num>
  <w:num w:numId="37" w16cid:durableId="231473210">
    <w:abstractNumId w:val="8"/>
  </w:num>
  <w:num w:numId="38" w16cid:durableId="1843010016">
    <w:abstractNumId w:val="12"/>
  </w:num>
  <w:num w:numId="39" w16cid:durableId="1503425023">
    <w:abstractNumId w:val="35"/>
  </w:num>
  <w:num w:numId="40" w16cid:durableId="553658961">
    <w:abstractNumId w:val="31"/>
  </w:num>
  <w:num w:numId="41" w16cid:durableId="841241920">
    <w:abstractNumId w:val="14"/>
  </w:num>
  <w:num w:numId="42" w16cid:durableId="1284770836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isplayBackgroundShape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D9F"/>
    <w:rsid w:val="000042CF"/>
    <w:rsid w:val="000044EF"/>
    <w:rsid w:val="00006F1C"/>
    <w:rsid w:val="00007B69"/>
    <w:rsid w:val="000119EB"/>
    <w:rsid w:val="000138F8"/>
    <w:rsid w:val="0001460B"/>
    <w:rsid w:val="00015610"/>
    <w:rsid w:val="000165C9"/>
    <w:rsid w:val="000168F7"/>
    <w:rsid w:val="000170C6"/>
    <w:rsid w:val="00017AE7"/>
    <w:rsid w:val="00026565"/>
    <w:rsid w:val="00027048"/>
    <w:rsid w:val="0002783A"/>
    <w:rsid w:val="000330C6"/>
    <w:rsid w:val="00033322"/>
    <w:rsid w:val="00033852"/>
    <w:rsid w:val="00035228"/>
    <w:rsid w:val="00035F60"/>
    <w:rsid w:val="00040BAB"/>
    <w:rsid w:val="00040DDA"/>
    <w:rsid w:val="00043026"/>
    <w:rsid w:val="0004382C"/>
    <w:rsid w:val="000467F2"/>
    <w:rsid w:val="0005042E"/>
    <w:rsid w:val="00051377"/>
    <w:rsid w:val="00052BCB"/>
    <w:rsid w:val="00052ECB"/>
    <w:rsid w:val="00053A31"/>
    <w:rsid w:val="00055385"/>
    <w:rsid w:val="00055F2C"/>
    <w:rsid w:val="00056392"/>
    <w:rsid w:val="0006041A"/>
    <w:rsid w:val="00063DBA"/>
    <w:rsid w:val="000642A2"/>
    <w:rsid w:val="00066400"/>
    <w:rsid w:val="0006704B"/>
    <w:rsid w:val="00067722"/>
    <w:rsid w:val="00067DC9"/>
    <w:rsid w:val="000732E8"/>
    <w:rsid w:val="00073583"/>
    <w:rsid w:val="0007676B"/>
    <w:rsid w:val="0008053C"/>
    <w:rsid w:val="000818B0"/>
    <w:rsid w:val="0009352E"/>
    <w:rsid w:val="000976E5"/>
    <w:rsid w:val="000A010C"/>
    <w:rsid w:val="000A0480"/>
    <w:rsid w:val="000A4738"/>
    <w:rsid w:val="000A67DF"/>
    <w:rsid w:val="000A7F88"/>
    <w:rsid w:val="000B386E"/>
    <w:rsid w:val="000C1ACF"/>
    <w:rsid w:val="000C2A85"/>
    <w:rsid w:val="000C3D51"/>
    <w:rsid w:val="000C3DDB"/>
    <w:rsid w:val="000C73AD"/>
    <w:rsid w:val="000C758A"/>
    <w:rsid w:val="000D11BD"/>
    <w:rsid w:val="000D6E61"/>
    <w:rsid w:val="000E0714"/>
    <w:rsid w:val="000E1CB1"/>
    <w:rsid w:val="000E45F5"/>
    <w:rsid w:val="000E7C18"/>
    <w:rsid w:val="000F47DD"/>
    <w:rsid w:val="00100FB5"/>
    <w:rsid w:val="00101FC5"/>
    <w:rsid w:val="0010231E"/>
    <w:rsid w:val="00103931"/>
    <w:rsid w:val="00103ECB"/>
    <w:rsid w:val="00104669"/>
    <w:rsid w:val="001050C7"/>
    <w:rsid w:val="001059F7"/>
    <w:rsid w:val="00106DC8"/>
    <w:rsid w:val="00111C39"/>
    <w:rsid w:val="00113103"/>
    <w:rsid w:val="00117A3A"/>
    <w:rsid w:val="00117AE3"/>
    <w:rsid w:val="0012099A"/>
    <w:rsid w:val="00123DBB"/>
    <w:rsid w:val="00126B28"/>
    <w:rsid w:val="00130D78"/>
    <w:rsid w:val="00131284"/>
    <w:rsid w:val="00131FD0"/>
    <w:rsid w:val="00132519"/>
    <w:rsid w:val="0013629D"/>
    <w:rsid w:val="0014324D"/>
    <w:rsid w:val="00143CB2"/>
    <w:rsid w:val="00145495"/>
    <w:rsid w:val="001508A8"/>
    <w:rsid w:val="00150C6D"/>
    <w:rsid w:val="00151FE9"/>
    <w:rsid w:val="0015337A"/>
    <w:rsid w:val="00155099"/>
    <w:rsid w:val="001559D5"/>
    <w:rsid w:val="00155F22"/>
    <w:rsid w:val="00156364"/>
    <w:rsid w:val="00156AE7"/>
    <w:rsid w:val="00162610"/>
    <w:rsid w:val="00162675"/>
    <w:rsid w:val="00164443"/>
    <w:rsid w:val="0017376A"/>
    <w:rsid w:val="001807AE"/>
    <w:rsid w:val="00182A64"/>
    <w:rsid w:val="00182B7E"/>
    <w:rsid w:val="00183C11"/>
    <w:rsid w:val="00183C95"/>
    <w:rsid w:val="00185A8C"/>
    <w:rsid w:val="001867F8"/>
    <w:rsid w:val="00192988"/>
    <w:rsid w:val="001978B0"/>
    <w:rsid w:val="00197E1E"/>
    <w:rsid w:val="001A0DE4"/>
    <w:rsid w:val="001A15CA"/>
    <w:rsid w:val="001A44EC"/>
    <w:rsid w:val="001B0744"/>
    <w:rsid w:val="001B4436"/>
    <w:rsid w:val="001B4A48"/>
    <w:rsid w:val="001B5059"/>
    <w:rsid w:val="001B5C50"/>
    <w:rsid w:val="001C23B5"/>
    <w:rsid w:val="001C309C"/>
    <w:rsid w:val="001C3344"/>
    <w:rsid w:val="001C3CE1"/>
    <w:rsid w:val="001C5A77"/>
    <w:rsid w:val="001C5D8F"/>
    <w:rsid w:val="001C6A27"/>
    <w:rsid w:val="001C7348"/>
    <w:rsid w:val="001C7431"/>
    <w:rsid w:val="001D3600"/>
    <w:rsid w:val="001D3833"/>
    <w:rsid w:val="001D4B85"/>
    <w:rsid w:val="001D5C0E"/>
    <w:rsid w:val="001E0D64"/>
    <w:rsid w:val="001E150C"/>
    <w:rsid w:val="001E168A"/>
    <w:rsid w:val="001E2740"/>
    <w:rsid w:val="001E5C6A"/>
    <w:rsid w:val="001F1FAD"/>
    <w:rsid w:val="001F208F"/>
    <w:rsid w:val="00201853"/>
    <w:rsid w:val="0020374F"/>
    <w:rsid w:val="002044C8"/>
    <w:rsid w:val="00205D8D"/>
    <w:rsid w:val="00207890"/>
    <w:rsid w:val="00210312"/>
    <w:rsid w:val="002112CC"/>
    <w:rsid w:val="002137D5"/>
    <w:rsid w:val="00213BA6"/>
    <w:rsid w:val="002159F8"/>
    <w:rsid w:val="00216BD5"/>
    <w:rsid w:val="002200AC"/>
    <w:rsid w:val="00220567"/>
    <w:rsid w:val="002222C2"/>
    <w:rsid w:val="00224DF3"/>
    <w:rsid w:val="0023096F"/>
    <w:rsid w:val="002315CD"/>
    <w:rsid w:val="00233401"/>
    <w:rsid w:val="00233D6B"/>
    <w:rsid w:val="002347DF"/>
    <w:rsid w:val="00235CB5"/>
    <w:rsid w:val="00236F3F"/>
    <w:rsid w:val="002400A2"/>
    <w:rsid w:val="00241940"/>
    <w:rsid w:val="00241C2C"/>
    <w:rsid w:val="00241E18"/>
    <w:rsid w:val="002429AD"/>
    <w:rsid w:val="00242FA0"/>
    <w:rsid w:val="0024425C"/>
    <w:rsid w:val="002467E3"/>
    <w:rsid w:val="00255AB6"/>
    <w:rsid w:val="00261DBE"/>
    <w:rsid w:val="0026226D"/>
    <w:rsid w:val="00264C6F"/>
    <w:rsid w:val="002650A0"/>
    <w:rsid w:val="00265AD1"/>
    <w:rsid w:val="00270CDA"/>
    <w:rsid w:val="002720DC"/>
    <w:rsid w:val="00273647"/>
    <w:rsid w:val="00275765"/>
    <w:rsid w:val="00276626"/>
    <w:rsid w:val="002862F9"/>
    <w:rsid w:val="0029007F"/>
    <w:rsid w:val="0029184D"/>
    <w:rsid w:val="00292D3C"/>
    <w:rsid w:val="00295B1C"/>
    <w:rsid w:val="00296BA0"/>
    <w:rsid w:val="002A0F44"/>
    <w:rsid w:val="002A22EB"/>
    <w:rsid w:val="002A27D3"/>
    <w:rsid w:val="002A5977"/>
    <w:rsid w:val="002A64F2"/>
    <w:rsid w:val="002A7CF8"/>
    <w:rsid w:val="002B2C53"/>
    <w:rsid w:val="002B2CFF"/>
    <w:rsid w:val="002B3A7D"/>
    <w:rsid w:val="002B46E9"/>
    <w:rsid w:val="002B5346"/>
    <w:rsid w:val="002B6FCC"/>
    <w:rsid w:val="002B7271"/>
    <w:rsid w:val="002C3F6F"/>
    <w:rsid w:val="002C6EA1"/>
    <w:rsid w:val="002C6ECC"/>
    <w:rsid w:val="002D022E"/>
    <w:rsid w:val="002D053F"/>
    <w:rsid w:val="002D0C03"/>
    <w:rsid w:val="002D2D62"/>
    <w:rsid w:val="002D306A"/>
    <w:rsid w:val="002D38FD"/>
    <w:rsid w:val="002D6FAD"/>
    <w:rsid w:val="002E74CA"/>
    <w:rsid w:val="002F38E2"/>
    <w:rsid w:val="002F534A"/>
    <w:rsid w:val="002F6969"/>
    <w:rsid w:val="002F7A01"/>
    <w:rsid w:val="00304B1C"/>
    <w:rsid w:val="003054A3"/>
    <w:rsid w:val="003061C3"/>
    <w:rsid w:val="00307BCC"/>
    <w:rsid w:val="00310529"/>
    <w:rsid w:val="00310D12"/>
    <w:rsid w:val="003119CF"/>
    <w:rsid w:val="003172E5"/>
    <w:rsid w:val="003215D9"/>
    <w:rsid w:val="00325248"/>
    <w:rsid w:val="0032608C"/>
    <w:rsid w:val="00327706"/>
    <w:rsid w:val="00332EE5"/>
    <w:rsid w:val="003354D0"/>
    <w:rsid w:val="00340257"/>
    <w:rsid w:val="00340AEB"/>
    <w:rsid w:val="003429E1"/>
    <w:rsid w:val="00345A19"/>
    <w:rsid w:val="00345A92"/>
    <w:rsid w:val="00347FFB"/>
    <w:rsid w:val="00352AA5"/>
    <w:rsid w:val="003578D3"/>
    <w:rsid w:val="00357A81"/>
    <w:rsid w:val="003617A8"/>
    <w:rsid w:val="00361969"/>
    <w:rsid w:val="00362743"/>
    <w:rsid w:val="003631D0"/>
    <w:rsid w:val="00363768"/>
    <w:rsid w:val="003652A0"/>
    <w:rsid w:val="00367F7A"/>
    <w:rsid w:val="00371FA1"/>
    <w:rsid w:val="00373E98"/>
    <w:rsid w:val="00374B4E"/>
    <w:rsid w:val="0038155C"/>
    <w:rsid w:val="00382010"/>
    <w:rsid w:val="0038272E"/>
    <w:rsid w:val="0038405D"/>
    <w:rsid w:val="00387D3B"/>
    <w:rsid w:val="00391028"/>
    <w:rsid w:val="00391589"/>
    <w:rsid w:val="00393D34"/>
    <w:rsid w:val="003957B1"/>
    <w:rsid w:val="003A0467"/>
    <w:rsid w:val="003A0F64"/>
    <w:rsid w:val="003A1745"/>
    <w:rsid w:val="003A2C1A"/>
    <w:rsid w:val="003A4E87"/>
    <w:rsid w:val="003A57C4"/>
    <w:rsid w:val="003A5E8B"/>
    <w:rsid w:val="003B1704"/>
    <w:rsid w:val="003B35D0"/>
    <w:rsid w:val="003B6AF0"/>
    <w:rsid w:val="003B76D7"/>
    <w:rsid w:val="003B794D"/>
    <w:rsid w:val="003C1D7F"/>
    <w:rsid w:val="003C21CC"/>
    <w:rsid w:val="003C279F"/>
    <w:rsid w:val="003C3BEE"/>
    <w:rsid w:val="003C3E09"/>
    <w:rsid w:val="003C47BF"/>
    <w:rsid w:val="003C5457"/>
    <w:rsid w:val="003D41A8"/>
    <w:rsid w:val="003D4332"/>
    <w:rsid w:val="003D6D5F"/>
    <w:rsid w:val="003E4FAE"/>
    <w:rsid w:val="003E771F"/>
    <w:rsid w:val="003F310F"/>
    <w:rsid w:val="003F4E91"/>
    <w:rsid w:val="00401E8D"/>
    <w:rsid w:val="00402212"/>
    <w:rsid w:val="00407739"/>
    <w:rsid w:val="0040789E"/>
    <w:rsid w:val="0040796B"/>
    <w:rsid w:val="0041341B"/>
    <w:rsid w:val="0042170B"/>
    <w:rsid w:val="004233B6"/>
    <w:rsid w:val="0042418A"/>
    <w:rsid w:val="00424503"/>
    <w:rsid w:val="004249B4"/>
    <w:rsid w:val="00424D9F"/>
    <w:rsid w:val="00424DC7"/>
    <w:rsid w:val="00425380"/>
    <w:rsid w:val="00425656"/>
    <w:rsid w:val="0042586C"/>
    <w:rsid w:val="00425A91"/>
    <w:rsid w:val="00426D53"/>
    <w:rsid w:val="00431ECD"/>
    <w:rsid w:val="00432249"/>
    <w:rsid w:val="00434E40"/>
    <w:rsid w:val="004358D2"/>
    <w:rsid w:val="00437792"/>
    <w:rsid w:val="00442404"/>
    <w:rsid w:val="00442834"/>
    <w:rsid w:val="00444B44"/>
    <w:rsid w:val="00446109"/>
    <w:rsid w:val="00446145"/>
    <w:rsid w:val="00446D57"/>
    <w:rsid w:val="00451AD5"/>
    <w:rsid w:val="00454241"/>
    <w:rsid w:val="00454C19"/>
    <w:rsid w:val="00457D4C"/>
    <w:rsid w:val="004600B7"/>
    <w:rsid w:val="0046065D"/>
    <w:rsid w:val="004709E2"/>
    <w:rsid w:val="00471040"/>
    <w:rsid w:val="0047480B"/>
    <w:rsid w:val="004755C5"/>
    <w:rsid w:val="00475786"/>
    <w:rsid w:val="00475E72"/>
    <w:rsid w:val="00487323"/>
    <w:rsid w:val="004902D3"/>
    <w:rsid w:val="00491CDE"/>
    <w:rsid w:val="00492A1D"/>
    <w:rsid w:val="00493178"/>
    <w:rsid w:val="00493B0B"/>
    <w:rsid w:val="00494E9F"/>
    <w:rsid w:val="00495CEE"/>
    <w:rsid w:val="00497907"/>
    <w:rsid w:val="00497C66"/>
    <w:rsid w:val="004A2942"/>
    <w:rsid w:val="004A3535"/>
    <w:rsid w:val="004A3DED"/>
    <w:rsid w:val="004A5AF0"/>
    <w:rsid w:val="004B01D7"/>
    <w:rsid w:val="004B0259"/>
    <w:rsid w:val="004B13D8"/>
    <w:rsid w:val="004B29EB"/>
    <w:rsid w:val="004B2FF9"/>
    <w:rsid w:val="004B5F51"/>
    <w:rsid w:val="004B6394"/>
    <w:rsid w:val="004B724C"/>
    <w:rsid w:val="004C219F"/>
    <w:rsid w:val="004C23E0"/>
    <w:rsid w:val="004C5679"/>
    <w:rsid w:val="004C74B1"/>
    <w:rsid w:val="004D2C35"/>
    <w:rsid w:val="004D7281"/>
    <w:rsid w:val="004E3498"/>
    <w:rsid w:val="004E5FA4"/>
    <w:rsid w:val="004E621B"/>
    <w:rsid w:val="004F177D"/>
    <w:rsid w:val="004F3FB7"/>
    <w:rsid w:val="004F5260"/>
    <w:rsid w:val="004F5AAE"/>
    <w:rsid w:val="004F67B4"/>
    <w:rsid w:val="004F762D"/>
    <w:rsid w:val="004F7E26"/>
    <w:rsid w:val="005017FE"/>
    <w:rsid w:val="00501B68"/>
    <w:rsid w:val="0050209A"/>
    <w:rsid w:val="00504512"/>
    <w:rsid w:val="00506A19"/>
    <w:rsid w:val="005119BA"/>
    <w:rsid w:val="005134F0"/>
    <w:rsid w:val="00515191"/>
    <w:rsid w:val="00515980"/>
    <w:rsid w:val="005202D9"/>
    <w:rsid w:val="005236B0"/>
    <w:rsid w:val="005262C3"/>
    <w:rsid w:val="005279F9"/>
    <w:rsid w:val="00531D47"/>
    <w:rsid w:val="00542FD9"/>
    <w:rsid w:val="00543F9E"/>
    <w:rsid w:val="005447E2"/>
    <w:rsid w:val="00544E5C"/>
    <w:rsid w:val="00545F32"/>
    <w:rsid w:val="005464DE"/>
    <w:rsid w:val="005609C3"/>
    <w:rsid w:val="005617D6"/>
    <w:rsid w:val="00561C64"/>
    <w:rsid w:val="00564448"/>
    <w:rsid w:val="00566D84"/>
    <w:rsid w:val="005703F8"/>
    <w:rsid w:val="005717A8"/>
    <w:rsid w:val="00571E3C"/>
    <w:rsid w:val="00573413"/>
    <w:rsid w:val="005734C8"/>
    <w:rsid w:val="00575F06"/>
    <w:rsid w:val="00580ADF"/>
    <w:rsid w:val="00585019"/>
    <w:rsid w:val="0058535B"/>
    <w:rsid w:val="00586217"/>
    <w:rsid w:val="00597500"/>
    <w:rsid w:val="005A0D73"/>
    <w:rsid w:val="005A1642"/>
    <w:rsid w:val="005A59F7"/>
    <w:rsid w:val="005A7A29"/>
    <w:rsid w:val="005B0B75"/>
    <w:rsid w:val="005B1880"/>
    <w:rsid w:val="005B1D63"/>
    <w:rsid w:val="005B1ECE"/>
    <w:rsid w:val="005B252E"/>
    <w:rsid w:val="005B340E"/>
    <w:rsid w:val="005B3617"/>
    <w:rsid w:val="005B3C42"/>
    <w:rsid w:val="005B5C4A"/>
    <w:rsid w:val="005C1CE2"/>
    <w:rsid w:val="005C23EC"/>
    <w:rsid w:val="005C5066"/>
    <w:rsid w:val="005D1D1E"/>
    <w:rsid w:val="005D51EA"/>
    <w:rsid w:val="005D69EC"/>
    <w:rsid w:val="005E0CE7"/>
    <w:rsid w:val="005E1944"/>
    <w:rsid w:val="005E22CE"/>
    <w:rsid w:val="005E2C77"/>
    <w:rsid w:val="005E2EE3"/>
    <w:rsid w:val="005E3359"/>
    <w:rsid w:val="005E59DF"/>
    <w:rsid w:val="005E5B6B"/>
    <w:rsid w:val="005E6646"/>
    <w:rsid w:val="005F26D9"/>
    <w:rsid w:val="005F2750"/>
    <w:rsid w:val="005F2BC8"/>
    <w:rsid w:val="00601F58"/>
    <w:rsid w:val="00602AD0"/>
    <w:rsid w:val="00605490"/>
    <w:rsid w:val="00605FB1"/>
    <w:rsid w:val="00606DC4"/>
    <w:rsid w:val="00607602"/>
    <w:rsid w:val="00611218"/>
    <w:rsid w:val="00613DAC"/>
    <w:rsid w:val="006178DC"/>
    <w:rsid w:val="00621E56"/>
    <w:rsid w:val="00622333"/>
    <w:rsid w:val="00626884"/>
    <w:rsid w:val="0062718D"/>
    <w:rsid w:val="00627440"/>
    <w:rsid w:val="00630945"/>
    <w:rsid w:val="0063171A"/>
    <w:rsid w:val="00636FD5"/>
    <w:rsid w:val="0063759F"/>
    <w:rsid w:val="00640AD7"/>
    <w:rsid w:val="006417EB"/>
    <w:rsid w:val="00642FA7"/>
    <w:rsid w:val="00651DC8"/>
    <w:rsid w:val="00652428"/>
    <w:rsid w:val="00654AC3"/>
    <w:rsid w:val="00656096"/>
    <w:rsid w:val="00656834"/>
    <w:rsid w:val="006577A2"/>
    <w:rsid w:val="00660B54"/>
    <w:rsid w:val="006612E9"/>
    <w:rsid w:val="0066247B"/>
    <w:rsid w:val="00667017"/>
    <w:rsid w:val="006711B9"/>
    <w:rsid w:val="0067344C"/>
    <w:rsid w:val="00675EB4"/>
    <w:rsid w:val="0068083E"/>
    <w:rsid w:val="00681116"/>
    <w:rsid w:val="0068158F"/>
    <w:rsid w:val="0068192B"/>
    <w:rsid w:val="00683075"/>
    <w:rsid w:val="00684C99"/>
    <w:rsid w:val="006905B7"/>
    <w:rsid w:val="00692127"/>
    <w:rsid w:val="00694DEA"/>
    <w:rsid w:val="006950E4"/>
    <w:rsid w:val="006A1FA5"/>
    <w:rsid w:val="006A2237"/>
    <w:rsid w:val="006A400E"/>
    <w:rsid w:val="006A414F"/>
    <w:rsid w:val="006B027A"/>
    <w:rsid w:val="006B4F03"/>
    <w:rsid w:val="006B668B"/>
    <w:rsid w:val="006B6E75"/>
    <w:rsid w:val="006C3F0E"/>
    <w:rsid w:val="006C4DC9"/>
    <w:rsid w:val="006C5E73"/>
    <w:rsid w:val="006D2057"/>
    <w:rsid w:val="006D285A"/>
    <w:rsid w:val="006D5A11"/>
    <w:rsid w:val="006D5A44"/>
    <w:rsid w:val="006D7653"/>
    <w:rsid w:val="006E0DAA"/>
    <w:rsid w:val="006E2798"/>
    <w:rsid w:val="006E36F8"/>
    <w:rsid w:val="006E5965"/>
    <w:rsid w:val="006F24AB"/>
    <w:rsid w:val="006F4071"/>
    <w:rsid w:val="006F5EED"/>
    <w:rsid w:val="006F6868"/>
    <w:rsid w:val="00701BF9"/>
    <w:rsid w:val="00703414"/>
    <w:rsid w:val="00703A44"/>
    <w:rsid w:val="00704B87"/>
    <w:rsid w:val="00705BDC"/>
    <w:rsid w:val="00706AAF"/>
    <w:rsid w:val="00707BD1"/>
    <w:rsid w:val="00712EAD"/>
    <w:rsid w:val="00714453"/>
    <w:rsid w:val="00717C4B"/>
    <w:rsid w:val="00721863"/>
    <w:rsid w:val="00722966"/>
    <w:rsid w:val="00722F4A"/>
    <w:rsid w:val="007242B1"/>
    <w:rsid w:val="00726E2B"/>
    <w:rsid w:val="00732780"/>
    <w:rsid w:val="00732C06"/>
    <w:rsid w:val="00742649"/>
    <w:rsid w:val="00744671"/>
    <w:rsid w:val="00745F60"/>
    <w:rsid w:val="00747560"/>
    <w:rsid w:val="00753FB2"/>
    <w:rsid w:val="0075457D"/>
    <w:rsid w:val="0075494F"/>
    <w:rsid w:val="00760482"/>
    <w:rsid w:val="007645BE"/>
    <w:rsid w:val="0077044C"/>
    <w:rsid w:val="007712F8"/>
    <w:rsid w:val="007733FD"/>
    <w:rsid w:val="00780BE4"/>
    <w:rsid w:val="0078140B"/>
    <w:rsid w:val="00781E63"/>
    <w:rsid w:val="00785C1C"/>
    <w:rsid w:val="00787558"/>
    <w:rsid w:val="00787CD2"/>
    <w:rsid w:val="00792E3E"/>
    <w:rsid w:val="00794F23"/>
    <w:rsid w:val="0079772E"/>
    <w:rsid w:val="007979A7"/>
    <w:rsid w:val="00797F83"/>
    <w:rsid w:val="007A1EB2"/>
    <w:rsid w:val="007A1ECC"/>
    <w:rsid w:val="007A25FE"/>
    <w:rsid w:val="007A4DCB"/>
    <w:rsid w:val="007A580B"/>
    <w:rsid w:val="007A6FB9"/>
    <w:rsid w:val="007B0791"/>
    <w:rsid w:val="007B0BC2"/>
    <w:rsid w:val="007B223B"/>
    <w:rsid w:val="007B2386"/>
    <w:rsid w:val="007B5A0E"/>
    <w:rsid w:val="007C04FA"/>
    <w:rsid w:val="007C0517"/>
    <w:rsid w:val="007C3E9C"/>
    <w:rsid w:val="007C6DD4"/>
    <w:rsid w:val="007C7D8C"/>
    <w:rsid w:val="007D040B"/>
    <w:rsid w:val="007D1F87"/>
    <w:rsid w:val="007E00ED"/>
    <w:rsid w:val="007E1660"/>
    <w:rsid w:val="007E1B5E"/>
    <w:rsid w:val="007E1BCC"/>
    <w:rsid w:val="007E1C7C"/>
    <w:rsid w:val="007E270F"/>
    <w:rsid w:val="007E2BA7"/>
    <w:rsid w:val="007E35E0"/>
    <w:rsid w:val="007E48B2"/>
    <w:rsid w:val="007E5FA1"/>
    <w:rsid w:val="007F0B1F"/>
    <w:rsid w:val="007F3973"/>
    <w:rsid w:val="007F3F31"/>
    <w:rsid w:val="007F5079"/>
    <w:rsid w:val="007F5230"/>
    <w:rsid w:val="007F59D4"/>
    <w:rsid w:val="008013B3"/>
    <w:rsid w:val="00801BD6"/>
    <w:rsid w:val="00803645"/>
    <w:rsid w:val="0080457E"/>
    <w:rsid w:val="00805B50"/>
    <w:rsid w:val="00811019"/>
    <w:rsid w:val="00816162"/>
    <w:rsid w:val="00820A6B"/>
    <w:rsid w:val="00821859"/>
    <w:rsid w:val="008219FA"/>
    <w:rsid w:val="008223B3"/>
    <w:rsid w:val="00822C20"/>
    <w:rsid w:val="008251FF"/>
    <w:rsid w:val="00831FC5"/>
    <w:rsid w:val="0083538D"/>
    <w:rsid w:val="00835E52"/>
    <w:rsid w:val="0083715C"/>
    <w:rsid w:val="00842B76"/>
    <w:rsid w:val="00842BC5"/>
    <w:rsid w:val="0084329B"/>
    <w:rsid w:val="008447A4"/>
    <w:rsid w:val="00844CAB"/>
    <w:rsid w:val="00845171"/>
    <w:rsid w:val="00845624"/>
    <w:rsid w:val="00846155"/>
    <w:rsid w:val="00846F8F"/>
    <w:rsid w:val="0085299E"/>
    <w:rsid w:val="00853830"/>
    <w:rsid w:val="008558DA"/>
    <w:rsid w:val="0085608C"/>
    <w:rsid w:val="00857EC9"/>
    <w:rsid w:val="008649FE"/>
    <w:rsid w:val="0086537E"/>
    <w:rsid w:val="00872F33"/>
    <w:rsid w:val="00873A92"/>
    <w:rsid w:val="008741F6"/>
    <w:rsid w:val="008757B6"/>
    <w:rsid w:val="00876373"/>
    <w:rsid w:val="00876D35"/>
    <w:rsid w:val="00880756"/>
    <w:rsid w:val="00881656"/>
    <w:rsid w:val="00881E75"/>
    <w:rsid w:val="00885509"/>
    <w:rsid w:val="00892767"/>
    <w:rsid w:val="0089714B"/>
    <w:rsid w:val="00897A2A"/>
    <w:rsid w:val="00897DCA"/>
    <w:rsid w:val="008A0A30"/>
    <w:rsid w:val="008A53ED"/>
    <w:rsid w:val="008A688B"/>
    <w:rsid w:val="008A7D6C"/>
    <w:rsid w:val="008A7DA9"/>
    <w:rsid w:val="008B02CA"/>
    <w:rsid w:val="008B1531"/>
    <w:rsid w:val="008B531A"/>
    <w:rsid w:val="008B7711"/>
    <w:rsid w:val="008C46FE"/>
    <w:rsid w:val="008C4724"/>
    <w:rsid w:val="008C564F"/>
    <w:rsid w:val="008C5BFF"/>
    <w:rsid w:val="008C625B"/>
    <w:rsid w:val="008C6926"/>
    <w:rsid w:val="008C7D88"/>
    <w:rsid w:val="008D30EC"/>
    <w:rsid w:val="008D4729"/>
    <w:rsid w:val="008E3B1F"/>
    <w:rsid w:val="008E5AAB"/>
    <w:rsid w:val="008E5B7A"/>
    <w:rsid w:val="008F19E9"/>
    <w:rsid w:val="008F1A89"/>
    <w:rsid w:val="008F2F20"/>
    <w:rsid w:val="008F3025"/>
    <w:rsid w:val="008F7453"/>
    <w:rsid w:val="00901082"/>
    <w:rsid w:val="00902BB6"/>
    <w:rsid w:val="00907FAC"/>
    <w:rsid w:val="00912D4A"/>
    <w:rsid w:val="00915BD4"/>
    <w:rsid w:val="0091647A"/>
    <w:rsid w:val="009170C5"/>
    <w:rsid w:val="009209C3"/>
    <w:rsid w:val="00922C73"/>
    <w:rsid w:val="00922E3E"/>
    <w:rsid w:val="00923485"/>
    <w:rsid w:val="009239FC"/>
    <w:rsid w:val="00924483"/>
    <w:rsid w:val="00924DF9"/>
    <w:rsid w:val="00925DDF"/>
    <w:rsid w:val="009261A5"/>
    <w:rsid w:val="00932118"/>
    <w:rsid w:val="0093342E"/>
    <w:rsid w:val="00934BB9"/>
    <w:rsid w:val="009366D2"/>
    <w:rsid w:val="00937CF3"/>
    <w:rsid w:val="009427E2"/>
    <w:rsid w:val="00943D34"/>
    <w:rsid w:val="00943D42"/>
    <w:rsid w:val="00945624"/>
    <w:rsid w:val="00945B14"/>
    <w:rsid w:val="00946AE9"/>
    <w:rsid w:val="00953B95"/>
    <w:rsid w:val="0095609A"/>
    <w:rsid w:val="00961981"/>
    <w:rsid w:val="00962386"/>
    <w:rsid w:val="0096364D"/>
    <w:rsid w:val="00964B79"/>
    <w:rsid w:val="00970051"/>
    <w:rsid w:val="009709F3"/>
    <w:rsid w:val="00970F18"/>
    <w:rsid w:val="00972DF0"/>
    <w:rsid w:val="00976B33"/>
    <w:rsid w:val="00981E40"/>
    <w:rsid w:val="0098305E"/>
    <w:rsid w:val="00986347"/>
    <w:rsid w:val="0098724B"/>
    <w:rsid w:val="00991384"/>
    <w:rsid w:val="00991BFF"/>
    <w:rsid w:val="00992583"/>
    <w:rsid w:val="00992B7F"/>
    <w:rsid w:val="0099312E"/>
    <w:rsid w:val="00994B70"/>
    <w:rsid w:val="009958C3"/>
    <w:rsid w:val="00997A32"/>
    <w:rsid w:val="009A04BE"/>
    <w:rsid w:val="009A195F"/>
    <w:rsid w:val="009A2322"/>
    <w:rsid w:val="009A39BE"/>
    <w:rsid w:val="009A49BE"/>
    <w:rsid w:val="009B4F73"/>
    <w:rsid w:val="009B639B"/>
    <w:rsid w:val="009B6D1D"/>
    <w:rsid w:val="009B7F1A"/>
    <w:rsid w:val="009C00E6"/>
    <w:rsid w:val="009C0DBF"/>
    <w:rsid w:val="009C2236"/>
    <w:rsid w:val="009D2092"/>
    <w:rsid w:val="009D23E4"/>
    <w:rsid w:val="009D2817"/>
    <w:rsid w:val="009D4AE2"/>
    <w:rsid w:val="009D7D55"/>
    <w:rsid w:val="009E1FDF"/>
    <w:rsid w:val="009E3422"/>
    <w:rsid w:val="009E6442"/>
    <w:rsid w:val="009F2224"/>
    <w:rsid w:val="009F43F1"/>
    <w:rsid w:val="009F4545"/>
    <w:rsid w:val="009F6383"/>
    <w:rsid w:val="009F7062"/>
    <w:rsid w:val="00A02785"/>
    <w:rsid w:val="00A041D7"/>
    <w:rsid w:val="00A04FDF"/>
    <w:rsid w:val="00A1272A"/>
    <w:rsid w:val="00A139B1"/>
    <w:rsid w:val="00A16063"/>
    <w:rsid w:val="00A1716D"/>
    <w:rsid w:val="00A20E48"/>
    <w:rsid w:val="00A23E38"/>
    <w:rsid w:val="00A24962"/>
    <w:rsid w:val="00A26513"/>
    <w:rsid w:val="00A270A1"/>
    <w:rsid w:val="00A31622"/>
    <w:rsid w:val="00A34718"/>
    <w:rsid w:val="00A364B3"/>
    <w:rsid w:val="00A36DD7"/>
    <w:rsid w:val="00A370BD"/>
    <w:rsid w:val="00A375F8"/>
    <w:rsid w:val="00A462E7"/>
    <w:rsid w:val="00A5048C"/>
    <w:rsid w:val="00A53996"/>
    <w:rsid w:val="00A55497"/>
    <w:rsid w:val="00A555E4"/>
    <w:rsid w:val="00A557A0"/>
    <w:rsid w:val="00A560B9"/>
    <w:rsid w:val="00A57F31"/>
    <w:rsid w:val="00A60F3B"/>
    <w:rsid w:val="00A61D76"/>
    <w:rsid w:val="00A62969"/>
    <w:rsid w:val="00A634CE"/>
    <w:rsid w:val="00A63581"/>
    <w:rsid w:val="00A63F65"/>
    <w:rsid w:val="00A67466"/>
    <w:rsid w:val="00A712A5"/>
    <w:rsid w:val="00A720DC"/>
    <w:rsid w:val="00A72381"/>
    <w:rsid w:val="00A7365F"/>
    <w:rsid w:val="00A762E4"/>
    <w:rsid w:val="00A77145"/>
    <w:rsid w:val="00A821F3"/>
    <w:rsid w:val="00A8562E"/>
    <w:rsid w:val="00A873D4"/>
    <w:rsid w:val="00A91409"/>
    <w:rsid w:val="00A914D8"/>
    <w:rsid w:val="00A91547"/>
    <w:rsid w:val="00A949AB"/>
    <w:rsid w:val="00A953F4"/>
    <w:rsid w:val="00A95FC7"/>
    <w:rsid w:val="00AA06B4"/>
    <w:rsid w:val="00AA0F71"/>
    <w:rsid w:val="00AA1438"/>
    <w:rsid w:val="00AA2C33"/>
    <w:rsid w:val="00AA6436"/>
    <w:rsid w:val="00AB0713"/>
    <w:rsid w:val="00AC04CB"/>
    <w:rsid w:val="00AC12EA"/>
    <w:rsid w:val="00AC2319"/>
    <w:rsid w:val="00AC3900"/>
    <w:rsid w:val="00AC5E22"/>
    <w:rsid w:val="00AD0B0D"/>
    <w:rsid w:val="00AD18BA"/>
    <w:rsid w:val="00AD415E"/>
    <w:rsid w:val="00AD6829"/>
    <w:rsid w:val="00AE0EB0"/>
    <w:rsid w:val="00AE19D2"/>
    <w:rsid w:val="00AF025A"/>
    <w:rsid w:val="00AF0E0E"/>
    <w:rsid w:val="00AF17A2"/>
    <w:rsid w:val="00AF3A49"/>
    <w:rsid w:val="00AF437D"/>
    <w:rsid w:val="00AF682B"/>
    <w:rsid w:val="00AF6D12"/>
    <w:rsid w:val="00B0051C"/>
    <w:rsid w:val="00B01845"/>
    <w:rsid w:val="00B02B79"/>
    <w:rsid w:val="00B0515B"/>
    <w:rsid w:val="00B06748"/>
    <w:rsid w:val="00B06A33"/>
    <w:rsid w:val="00B078E7"/>
    <w:rsid w:val="00B12171"/>
    <w:rsid w:val="00B12321"/>
    <w:rsid w:val="00B13329"/>
    <w:rsid w:val="00B167CA"/>
    <w:rsid w:val="00B17DAB"/>
    <w:rsid w:val="00B20C53"/>
    <w:rsid w:val="00B255E0"/>
    <w:rsid w:val="00B2726E"/>
    <w:rsid w:val="00B2769F"/>
    <w:rsid w:val="00B31A75"/>
    <w:rsid w:val="00B331C0"/>
    <w:rsid w:val="00B33CCE"/>
    <w:rsid w:val="00B376A6"/>
    <w:rsid w:val="00B520D3"/>
    <w:rsid w:val="00B521CD"/>
    <w:rsid w:val="00B565E2"/>
    <w:rsid w:val="00B57E4F"/>
    <w:rsid w:val="00B63453"/>
    <w:rsid w:val="00B72463"/>
    <w:rsid w:val="00B729D4"/>
    <w:rsid w:val="00B74542"/>
    <w:rsid w:val="00B74DC0"/>
    <w:rsid w:val="00B77E21"/>
    <w:rsid w:val="00B802C1"/>
    <w:rsid w:val="00B80328"/>
    <w:rsid w:val="00B80FA7"/>
    <w:rsid w:val="00B81BB3"/>
    <w:rsid w:val="00B81FD5"/>
    <w:rsid w:val="00B82BC6"/>
    <w:rsid w:val="00B84FEE"/>
    <w:rsid w:val="00B8522D"/>
    <w:rsid w:val="00B9130A"/>
    <w:rsid w:val="00B92831"/>
    <w:rsid w:val="00B9401D"/>
    <w:rsid w:val="00B946F4"/>
    <w:rsid w:val="00B9560A"/>
    <w:rsid w:val="00BA348E"/>
    <w:rsid w:val="00BA3D03"/>
    <w:rsid w:val="00BA4274"/>
    <w:rsid w:val="00BA4F49"/>
    <w:rsid w:val="00BA520E"/>
    <w:rsid w:val="00BB04B4"/>
    <w:rsid w:val="00BB3028"/>
    <w:rsid w:val="00BB5E36"/>
    <w:rsid w:val="00BB5F1C"/>
    <w:rsid w:val="00BB6131"/>
    <w:rsid w:val="00BC00ED"/>
    <w:rsid w:val="00BC0389"/>
    <w:rsid w:val="00BC1410"/>
    <w:rsid w:val="00BC18C2"/>
    <w:rsid w:val="00BC3429"/>
    <w:rsid w:val="00BD0A3D"/>
    <w:rsid w:val="00BD3476"/>
    <w:rsid w:val="00BD4101"/>
    <w:rsid w:val="00BD4615"/>
    <w:rsid w:val="00BD4BD9"/>
    <w:rsid w:val="00BD689C"/>
    <w:rsid w:val="00BE030A"/>
    <w:rsid w:val="00BE1653"/>
    <w:rsid w:val="00BE182E"/>
    <w:rsid w:val="00BF25DB"/>
    <w:rsid w:val="00BF2C00"/>
    <w:rsid w:val="00BF3C23"/>
    <w:rsid w:val="00BF407E"/>
    <w:rsid w:val="00BF4AA7"/>
    <w:rsid w:val="00BF6526"/>
    <w:rsid w:val="00C0004A"/>
    <w:rsid w:val="00C013F7"/>
    <w:rsid w:val="00C01602"/>
    <w:rsid w:val="00C025A3"/>
    <w:rsid w:val="00C05F08"/>
    <w:rsid w:val="00C06A53"/>
    <w:rsid w:val="00C06EC3"/>
    <w:rsid w:val="00C07DA5"/>
    <w:rsid w:val="00C11212"/>
    <w:rsid w:val="00C159DB"/>
    <w:rsid w:val="00C15B1D"/>
    <w:rsid w:val="00C17F5A"/>
    <w:rsid w:val="00C20E2A"/>
    <w:rsid w:val="00C21639"/>
    <w:rsid w:val="00C21787"/>
    <w:rsid w:val="00C21B65"/>
    <w:rsid w:val="00C21CFA"/>
    <w:rsid w:val="00C22132"/>
    <w:rsid w:val="00C226CA"/>
    <w:rsid w:val="00C27A7C"/>
    <w:rsid w:val="00C32DC8"/>
    <w:rsid w:val="00C33693"/>
    <w:rsid w:val="00C46AFC"/>
    <w:rsid w:val="00C47580"/>
    <w:rsid w:val="00C519DC"/>
    <w:rsid w:val="00C52105"/>
    <w:rsid w:val="00C5389F"/>
    <w:rsid w:val="00C54A65"/>
    <w:rsid w:val="00C57657"/>
    <w:rsid w:val="00C57988"/>
    <w:rsid w:val="00C610A2"/>
    <w:rsid w:val="00C66E52"/>
    <w:rsid w:val="00C70980"/>
    <w:rsid w:val="00C72C76"/>
    <w:rsid w:val="00C827F3"/>
    <w:rsid w:val="00C8693D"/>
    <w:rsid w:val="00C86C32"/>
    <w:rsid w:val="00C8715B"/>
    <w:rsid w:val="00C87C9D"/>
    <w:rsid w:val="00C911C9"/>
    <w:rsid w:val="00C92130"/>
    <w:rsid w:val="00C96ADF"/>
    <w:rsid w:val="00CA2AFE"/>
    <w:rsid w:val="00CA2CB4"/>
    <w:rsid w:val="00CA35A6"/>
    <w:rsid w:val="00CA405B"/>
    <w:rsid w:val="00CB1838"/>
    <w:rsid w:val="00CB4DBD"/>
    <w:rsid w:val="00CB6DEA"/>
    <w:rsid w:val="00CB7B59"/>
    <w:rsid w:val="00CC1385"/>
    <w:rsid w:val="00CC2888"/>
    <w:rsid w:val="00CC2E6D"/>
    <w:rsid w:val="00CC3C53"/>
    <w:rsid w:val="00CC4E38"/>
    <w:rsid w:val="00CC5880"/>
    <w:rsid w:val="00CD0149"/>
    <w:rsid w:val="00CD38CF"/>
    <w:rsid w:val="00CD39A2"/>
    <w:rsid w:val="00CD4071"/>
    <w:rsid w:val="00CD4BF2"/>
    <w:rsid w:val="00CD7130"/>
    <w:rsid w:val="00CE7317"/>
    <w:rsid w:val="00CF2A0D"/>
    <w:rsid w:val="00CF4BB0"/>
    <w:rsid w:val="00CF4CB6"/>
    <w:rsid w:val="00CF5D05"/>
    <w:rsid w:val="00CF5E90"/>
    <w:rsid w:val="00CF6854"/>
    <w:rsid w:val="00CF7735"/>
    <w:rsid w:val="00D0178A"/>
    <w:rsid w:val="00D02F5E"/>
    <w:rsid w:val="00D05BE6"/>
    <w:rsid w:val="00D07668"/>
    <w:rsid w:val="00D07EBF"/>
    <w:rsid w:val="00D11960"/>
    <w:rsid w:val="00D12316"/>
    <w:rsid w:val="00D131A2"/>
    <w:rsid w:val="00D136C0"/>
    <w:rsid w:val="00D149FB"/>
    <w:rsid w:val="00D16079"/>
    <w:rsid w:val="00D16CC5"/>
    <w:rsid w:val="00D20917"/>
    <w:rsid w:val="00D21BC9"/>
    <w:rsid w:val="00D21D1A"/>
    <w:rsid w:val="00D2522B"/>
    <w:rsid w:val="00D26A0F"/>
    <w:rsid w:val="00D27852"/>
    <w:rsid w:val="00D32CB9"/>
    <w:rsid w:val="00D369B2"/>
    <w:rsid w:val="00D36AE4"/>
    <w:rsid w:val="00D412E4"/>
    <w:rsid w:val="00D418DB"/>
    <w:rsid w:val="00D42D37"/>
    <w:rsid w:val="00D436E2"/>
    <w:rsid w:val="00D445F6"/>
    <w:rsid w:val="00D4547D"/>
    <w:rsid w:val="00D45CF7"/>
    <w:rsid w:val="00D511D9"/>
    <w:rsid w:val="00D525C2"/>
    <w:rsid w:val="00D52B39"/>
    <w:rsid w:val="00D52EA6"/>
    <w:rsid w:val="00D5751E"/>
    <w:rsid w:val="00D57572"/>
    <w:rsid w:val="00D60159"/>
    <w:rsid w:val="00D61EE1"/>
    <w:rsid w:val="00D6432A"/>
    <w:rsid w:val="00D651DD"/>
    <w:rsid w:val="00D74A25"/>
    <w:rsid w:val="00D74EED"/>
    <w:rsid w:val="00D807AD"/>
    <w:rsid w:val="00D80FC2"/>
    <w:rsid w:val="00D812EC"/>
    <w:rsid w:val="00D850FE"/>
    <w:rsid w:val="00D864AB"/>
    <w:rsid w:val="00D87DCD"/>
    <w:rsid w:val="00D9199E"/>
    <w:rsid w:val="00D94B7A"/>
    <w:rsid w:val="00D95686"/>
    <w:rsid w:val="00D95997"/>
    <w:rsid w:val="00D96F0F"/>
    <w:rsid w:val="00DA2E9E"/>
    <w:rsid w:val="00DA3D36"/>
    <w:rsid w:val="00DA449A"/>
    <w:rsid w:val="00DA6A35"/>
    <w:rsid w:val="00DB7F30"/>
    <w:rsid w:val="00DC0CEC"/>
    <w:rsid w:val="00DC46E3"/>
    <w:rsid w:val="00DD3E72"/>
    <w:rsid w:val="00DD43EE"/>
    <w:rsid w:val="00DD5F2A"/>
    <w:rsid w:val="00DD7209"/>
    <w:rsid w:val="00DD731A"/>
    <w:rsid w:val="00DE015E"/>
    <w:rsid w:val="00DE0B50"/>
    <w:rsid w:val="00DE10FC"/>
    <w:rsid w:val="00DE136E"/>
    <w:rsid w:val="00DE2C37"/>
    <w:rsid w:val="00DE46F9"/>
    <w:rsid w:val="00DE5C04"/>
    <w:rsid w:val="00DF3860"/>
    <w:rsid w:val="00DF486C"/>
    <w:rsid w:val="00DF7EAB"/>
    <w:rsid w:val="00DF7EC3"/>
    <w:rsid w:val="00E119BC"/>
    <w:rsid w:val="00E13876"/>
    <w:rsid w:val="00E167E4"/>
    <w:rsid w:val="00E202E8"/>
    <w:rsid w:val="00E225BE"/>
    <w:rsid w:val="00E22629"/>
    <w:rsid w:val="00E23653"/>
    <w:rsid w:val="00E240EB"/>
    <w:rsid w:val="00E25A6C"/>
    <w:rsid w:val="00E27508"/>
    <w:rsid w:val="00E37D7F"/>
    <w:rsid w:val="00E40F76"/>
    <w:rsid w:val="00E41CB8"/>
    <w:rsid w:val="00E41EF2"/>
    <w:rsid w:val="00E42086"/>
    <w:rsid w:val="00E42337"/>
    <w:rsid w:val="00E444FA"/>
    <w:rsid w:val="00E5209F"/>
    <w:rsid w:val="00E55B0A"/>
    <w:rsid w:val="00E55B89"/>
    <w:rsid w:val="00E63411"/>
    <w:rsid w:val="00E6515B"/>
    <w:rsid w:val="00E677E9"/>
    <w:rsid w:val="00E70354"/>
    <w:rsid w:val="00E712C1"/>
    <w:rsid w:val="00E72121"/>
    <w:rsid w:val="00E72850"/>
    <w:rsid w:val="00E72D51"/>
    <w:rsid w:val="00E76B1E"/>
    <w:rsid w:val="00E77C1D"/>
    <w:rsid w:val="00E8610F"/>
    <w:rsid w:val="00E968AA"/>
    <w:rsid w:val="00EA1653"/>
    <w:rsid w:val="00EA3ED5"/>
    <w:rsid w:val="00EA41EB"/>
    <w:rsid w:val="00EA4D63"/>
    <w:rsid w:val="00EA54A0"/>
    <w:rsid w:val="00EA5A41"/>
    <w:rsid w:val="00EB0B36"/>
    <w:rsid w:val="00EB12D3"/>
    <w:rsid w:val="00EC2334"/>
    <w:rsid w:val="00EC3268"/>
    <w:rsid w:val="00EC42A8"/>
    <w:rsid w:val="00EC4AEE"/>
    <w:rsid w:val="00EC56EF"/>
    <w:rsid w:val="00ED02D8"/>
    <w:rsid w:val="00ED0AED"/>
    <w:rsid w:val="00ED19C7"/>
    <w:rsid w:val="00ED2418"/>
    <w:rsid w:val="00ED3B97"/>
    <w:rsid w:val="00ED4677"/>
    <w:rsid w:val="00ED5372"/>
    <w:rsid w:val="00ED6681"/>
    <w:rsid w:val="00EE08DB"/>
    <w:rsid w:val="00EE0BA8"/>
    <w:rsid w:val="00EE26C1"/>
    <w:rsid w:val="00EE7275"/>
    <w:rsid w:val="00EF09D4"/>
    <w:rsid w:val="00EF7303"/>
    <w:rsid w:val="00F0137E"/>
    <w:rsid w:val="00F01681"/>
    <w:rsid w:val="00F026D5"/>
    <w:rsid w:val="00F06803"/>
    <w:rsid w:val="00F0707B"/>
    <w:rsid w:val="00F10EE6"/>
    <w:rsid w:val="00F1285F"/>
    <w:rsid w:val="00F1378B"/>
    <w:rsid w:val="00F15970"/>
    <w:rsid w:val="00F16BC3"/>
    <w:rsid w:val="00F17986"/>
    <w:rsid w:val="00F2518B"/>
    <w:rsid w:val="00F25405"/>
    <w:rsid w:val="00F3717B"/>
    <w:rsid w:val="00F4251D"/>
    <w:rsid w:val="00F428F1"/>
    <w:rsid w:val="00F45613"/>
    <w:rsid w:val="00F46F2B"/>
    <w:rsid w:val="00F51820"/>
    <w:rsid w:val="00F519D8"/>
    <w:rsid w:val="00F5289B"/>
    <w:rsid w:val="00F549D9"/>
    <w:rsid w:val="00F54AE6"/>
    <w:rsid w:val="00F55F41"/>
    <w:rsid w:val="00F61F7E"/>
    <w:rsid w:val="00F620FE"/>
    <w:rsid w:val="00F633D1"/>
    <w:rsid w:val="00F65349"/>
    <w:rsid w:val="00F66471"/>
    <w:rsid w:val="00F67272"/>
    <w:rsid w:val="00F67EA6"/>
    <w:rsid w:val="00F73884"/>
    <w:rsid w:val="00F73A91"/>
    <w:rsid w:val="00F746EF"/>
    <w:rsid w:val="00F7521D"/>
    <w:rsid w:val="00F92EFF"/>
    <w:rsid w:val="00F9607D"/>
    <w:rsid w:val="00F964C5"/>
    <w:rsid w:val="00FA13C4"/>
    <w:rsid w:val="00FA3430"/>
    <w:rsid w:val="00FA7562"/>
    <w:rsid w:val="00FB340F"/>
    <w:rsid w:val="00FB4441"/>
    <w:rsid w:val="00FB4D24"/>
    <w:rsid w:val="00FB4E7F"/>
    <w:rsid w:val="00FB536D"/>
    <w:rsid w:val="00FC28C3"/>
    <w:rsid w:val="00FC3C5B"/>
    <w:rsid w:val="00FC44B0"/>
    <w:rsid w:val="00FC67DA"/>
    <w:rsid w:val="00FD14A4"/>
    <w:rsid w:val="00FD1776"/>
    <w:rsid w:val="00FD5AF9"/>
    <w:rsid w:val="00FD65AA"/>
    <w:rsid w:val="00FE0173"/>
    <w:rsid w:val="00FE05D9"/>
    <w:rsid w:val="00FE5B73"/>
    <w:rsid w:val="00FF1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6A84D1F"/>
  <w15:chartTrackingRefBased/>
  <w15:docId w15:val="{AAC1EF8E-4FDE-47A5-B2CC-E457E8AE2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C3F0E"/>
    <w:rPr>
      <w:lang w:val="es-ES" w:eastAsia="es-ES"/>
    </w:rPr>
  </w:style>
  <w:style w:type="paragraph" w:styleId="Ttulo1">
    <w:name w:val="heading 1"/>
    <w:basedOn w:val="Normal"/>
    <w:next w:val="Normal"/>
    <w:qFormat/>
    <w:rsid w:val="007A1ECC"/>
    <w:pPr>
      <w:keepNext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7A1ECC"/>
    <w:pPr>
      <w:keepNext/>
      <w:jc w:val="center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7A1ECC"/>
    <w:pPr>
      <w:keepNext/>
      <w:jc w:val="center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7A1ECC"/>
    <w:pPr>
      <w:keepNext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7A1ECC"/>
    <w:pPr>
      <w:keepNext/>
      <w:jc w:val="both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7A1ECC"/>
    <w:pPr>
      <w:keepNext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805B50"/>
    <w:pPr>
      <w:keepNext/>
      <w:outlineLvl w:val="6"/>
    </w:pPr>
    <w:rPr>
      <w:b/>
      <w:sz w:val="24"/>
      <w:lang w:val="es-MX"/>
    </w:rPr>
  </w:style>
  <w:style w:type="paragraph" w:styleId="Ttulo8">
    <w:name w:val="heading 8"/>
    <w:basedOn w:val="Normal"/>
    <w:next w:val="Normal"/>
    <w:qFormat/>
    <w:rsid w:val="00805B50"/>
    <w:pPr>
      <w:keepNext/>
      <w:spacing w:line="360" w:lineRule="auto"/>
      <w:jc w:val="both"/>
      <w:outlineLvl w:val="7"/>
    </w:pPr>
    <w:rPr>
      <w:sz w:val="24"/>
      <w:lang w:val="es-MX"/>
    </w:rPr>
  </w:style>
  <w:style w:type="paragraph" w:styleId="Ttulo9">
    <w:name w:val="heading 9"/>
    <w:basedOn w:val="Normal"/>
    <w:next w:val="Normal"/>
    <w:qFormat/>
    <w:rsid w:val="00805B50"/>
    <w:pPr>
      <w:keepNext/>
      <w:jc w:val="both"/>
      <w:outlineLvl w:val="8"/>
    </w:pPr>
    <w:rPr>
      <w:rFonts w:ascii="Tahoma" w:hAnsi="Tahoma"/>
      <w:sz w:val="28"/>
      <w:lang w:val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805B50"/>
    <w:pPr>
      <w:tabs>
        <w:tab w:val="center" w:pos="4252"/>
        <w:tab w:val="right" w:pos="8504"/>
      </w:tabs>
    </w:pPr>
    <w:rPr>
      <w:lang w:val="es-ES_tradnl"/>
    </w:rPr>
  </w:style>
  <w:style w:type="paragraph" w:styleId="Piedepgina">
    <w:name w:val="footer"/>
    <w:basedOn w:val="Normal"/>
    <w:link w:val="PiedepginaCar"/>
    <w:uiPriority w:val="99"/>
    <w:rsid w:val="00805B50"/>
    <w:pPr>
      <w:tabs>
        <w:tab w:val="center" w:pos="4419"/>
        <w:tab w:val="right" w:pos="8838"/>
      </w:tabs>
    </w:pPr>
  </w:style>
  <w:style w:type="paragraph" w:styleId="Textoindependiente">
    <w:name w:val="Body Text"/>
    <w:basedOn w:val="Normal"/>
    <w:rsid w:val="00805B50"/>
    <w:rPr>
      <w:sz w:val="28"/>
      <w:lang w:val="es-MX"/>
    </w:rPr>
  </w:style>
  <w:style w:type="character" w:styleId="Hipervnculo">
    <w:name w:val="Hyperlink"/>
    <w:rsid w:val="007A1ECC"/>
    <w:rPr>
      <w:color w:val="0000FF"/>
      <w:u w:val="single"/>
    </w:rPr>
  </w:style>
  <w:style w:type="paragraph" w:styleId="Ttulo">
    <w:name w:val="Title"/>
    <w:basedOn w:val="Normal"/>
    <w:qFormat/>
    <w:rsid w:val="00805B50"/>
    <w:pPr>
      <w:jc w:val="center"/>
    </w:pPr>
    <w:rPr>
      <w:rFonts w:ascii="Arial" w:hAnsi="Arial" w:cs="Arial"/>
      <w:b/>
      <w:bCs/>
      <w:i/>
      <w:iCs/>
      <w:sz w:val="28"/>
      <w:szCs w:val="24"/>
    </w:rPr>
  </w:style>
  <w:style w:type="paragraph" w:styleId="Textoindependiente2">
    <w:name w:val="Body Text 2"/>
    <w:basedOn w:val="Normal"/>
    <w:rsid w:val="00805B50"/>
    <w:rPr>
      <w:rFonts w:ascii="Arial" w:hAnsi="Arial" w:cs="Arial"/>
      <w:i/>
      <w:iCs/>
      <w:sz w:val="24"/>
    </w:rPr>
  </w:style>
  <w:style w:type="character" w:styleId="Hipervnculovisitado">
    <w:name w:val="FollowedHyperlink"/>
    <w:rsid w:val="007A1ECC"/>
    <w:rPr>
      <w:color w:val="800080"/>
      <w:u w:val="single"/>
    </w:rPr>
  </w:style>
  <w:style w:type="paragraph" w:styleId="Subttulo">
    <w:name w:val="Subtitle"/>
    <w:basedOn w:val="Normal"/>
    <w:qFormat/>
    <w:rsid w:val="00805B50"/>
    <w:pPr>
      <w:jc w:val="both"/>
    </w:pPr>
    <w:rPr>
      <w:rFonts w:ascii="Arial" w:hAnsi="Arial" w:cs="Arial"/>
      <w:sz w:val="24"/>
    </w:rPr>
  </w:style>
  <w:style w:type="paragraph" w:styleId="Sangradetextonormal">
    <w:name w:val="Body Text Indent"/>
    <w:basedOn w:val="Normal"/>
    <w:rsid w:val="00805B50"/>
    <w:pPr>
      <w:ind w:left="360"/>
      <w:jc w:val="both"/>
    </w:pPr>
    <w:rPr>
      <w:rFonts w:ascii="Arial" w:hAnsi="Arial" w:cs="Arial"/>
      <w:sz w:val="24"/>
    </w:rPr>
  </w:style>
  <w:style w:type="paragraph" w:styleId="Textoindependiente3">
    <w:name w:val="Body Text 3"/>
    <w:basedOn w:val="Normal"/>
    <w:rsid w:val="00805B50"/>
    <w:pPr>
      <w:spacing w:after="120"/>
    </w:pPr>
    <w:rPr>
      <w:sz w:val="16"/>
      <w:szCs w:val="16"/>
    </w:rPr>
  </w:style>
  <w:style w:type="paragraph" w:styleId="Saludo">
    <w:name w:val="Salutation"/>
    <w:basedOn w:val="Normal"/>
    <w:next w:val="Normal"/>
    <w:rsid w:val="00805B50"/>
    <w:rPr>
      <w:sz w:val="24"/>
      <w:szCs w:val="24"/>
    </w:rPr>
  </w:style>
  <w:style w:type="paragraph" w:styleId="Fecha">
    <w:name w:val="Date"/>
    <w:basedOn w:val="Normal"/>
    <w:next w:val="Normal"/>
    <w:rsid w:val="00805B50"/>
    <w:rPr>
      <w:rFonts w:ascii="Arial" w:hAnsi="Arial"/>
      <w:sz w:val="24"/>
      <w:lang w:val="es-ES_tradnl"/>
    </w:rPr>
  </w:style>
  <w:style w:type="table" w:styleId="Tablaweb3">
    <w:name w:val="Table Web 3"/>
    <w:basedOn w:val="Tablanormal"/>
    <w:rsid w:val="00B80328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tema">
    <w:name w:val="Table Theme"/>
    <w:basedOn w:val="Tablanormal"/>
    <w:rsid w:val="007A1ECC"/>
    <w:tblPr>
      <w:tblBorders>
        <w:top w:val="single" w:sz="4" w:space="0" w:color="CC9966"/>
        <w:left w:val="single" w:sz="4" w:space="0" w:color="CC9966"/>
        <w:bottom w:val="single" w:sz="4" w:space="0" w:color="CC9966"/>
        <w:right w:val="single" w:sz="4" w:space="0" w:color="CC9966"/>
        <w:insideH w:val="single" w:sz="4" w:space="0" w:color="CC9966"/>
        <w:insideV w:val="single" w:sz="4" w:space="0" w:color="CC9966"/>
      </w:tblBorders>
    </w:tblPr>
  </w:style>
  <w:style w:type="paragraph" w:customStyle="1" w:styleId="CharChar1">
    <w:name w:val="Char Char1"/>
    <w:basedOn w:val="Normal"/>
    <w:rsid w:val="00C519DC"/>
    <w:pPr>
      <w:overflowPunct w:val="0"/>
      <w:autoSpaceDE w:val="0"/>
      <w:autoSpaceDN w:val="0"/>
      <w:adjustRightInd w:val="0"/>
      <w:spacing w:after="160" w:line="240" w:lineRule="exact"/>
      <w:textAlignment w:val="baseline"/>
    </w:pPr>
    <w:rPr>
      <w:rFonts w:ascii="Verdana" w:hAnsi="Verdana"/>
      <w:lang w:val="en-US" w:eastAsia="en-US"/>
    </w:rPr>
  </w:style>
  <w:style w:type="paragraph" w:styleId="Textodeglobo">
    <w:name w:val="Balloon Text"/>
    <w:basedOn w:val="Normal"/>
    <w:semiHidden/>
    <w:rsid w:val="00DE015E"/>
    <w:rPr>
      <w:rFonts w:ascii="Tahoma" w:hAnsi="Tahoma" w:cs="Tahoma"/>
      <w:sz w:val="16"/>
      <w:szCs w:val="16"/>
    </w:rPr>
  </w:style>
  <w:style w:type="character" w:customStyle="1" w:styleId="PiedepginaCar">
    <w:name w:val="Pie de página Car"/>
    <w:link w:val="Piedepgina"/>
    <w:uiPriority w:val="99"/>
    <w:rsid w:val="00F25405"/>
    <w:rPr>
      <w:lang w:val="es-ES" w:eastAsia="es-ES"/>
    </w:rPr>
  </w:style>
  <w:style w:type="paragraph" w:styleId="Prrafodelista">
    <w:name w:val="List Paragraph"/>
    <w:basedOn w:val="Normal"/>
    <w:uiPriority w:val="34"/>
    <w:qFormat/>
    <w:rsid w:val="000C3DDB"/>
    <w:pPr>
      <w:ind w:left="708"/>
    </w:pPr>
  </w:style>
  <w:style w:type="table" w:styleId="Tablaconcuadrcula">
    <w:name w:val="Table Grid"/>
    <w:basedOn w:val="Tablanormal"/>
    <w:rsid w:val="00424D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67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7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12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1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7.png"/><Relationship Id="rId14" Type="http://schemas.openxmlformats.org/officeDocument/2006/relationships/image" Target="media/image8.gif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Relationship Id="rId5" Type="http://schemas.openxmlformats.org/officeDocument/2006/relationships/image" Target="media/image5.jpeg"/><Relationship Id="rId4" Type="http://schemas.openxmlformats.org/officeDocument/2006/relationships/image" Target="media/image4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jpeg"/></Relationships>
</file>

<file path=word/_rels/header3.xml.rels><?xml version='1.0' encoding='UTF-8' standalone='yes'?>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Relationship Id="rId5" Type="http://schemas.openxmlformats.org/officeDocument/2006/relationships/image" Target="media/image5.jpeg"/><Relationship Id="rId4" Type="http://schemas.openxmlformats.org/officeDocument/2006/relationships/image" Target="media/image4.jpe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franco\Desktop\Documentos%20GAIPDP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76C78C-175B-40B7-B4D1-36A08C355E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Documentos GAIPDP.dot</Template>
  <TotalTime>0</TotalTime>
  <Pages>1</Pages>
  <Words>398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PBL-001</vt:lpstr>
    </vt:vector>
  </TitlesOfParts>
  <Company>Registraduria Nacional del Estado Civil</Company>
  <LinksUpToDate>false</LinksUpToDate>
  <CharactersWithSpaces>2582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PBL-001</dc:title>
  <dc:subject/>
  <dc:creator>Marlon Franco B</dc:creator>
  <cp:keywords/>
  <cp:lastModifiedBy>Oscar Mauricio Mojica Sambrano</cp:lastModifiedBy>
  <cp:revision>2</cp:revision>
  <cp:lastPrinted>2014-11-21T19:11:00Z</cp:lastPrinted>
  <dcterms:created xsi:type="dcterms:W3CDTF">2026-08-06T16:11:00Z</dcterms:created>
  <dcterms:modified xsi:type="dcterms:W3CDTF">2026-08-06T16:11:00Z</dcterms:modified>
</cp:coreProperties>
</file>