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425"/>
        <w:gridCol w:w="851"/>
        <w:gridCol w:w="850"/>
        <w:gridCol w:w="284"/>
        <w:gridCol w:w="425"/>
        <w:gridCol w:w="425"/>
        <w:gridCol w:w="284"/>
        <w:gridCol w:w="1175"/>
        <w:gridCol w:w="117"/>
        <w:gridCol w:w="13"/>
        <w:gridCol w:w="112"/>
        <w:gridCol w:w="425"/>
        <w:gridCol w:w="284"/>
        <w:gridCol w:w="142"/>
        <w:gridCol w:w="141"/>
        <w:gridCol w:w="25"/>
        <w:gridCol w:w="1110"/>
        <w:gridCol w:w="425"/>
        <w:gridCol w:w="425"/>
        <w:gridCol w:w="425"/>
        <w:gridCol w:w="1701"/>
        <w:tblGridChange w:id="0">
          <w:tblGrid>
            <w:gridCol w:w="392"/>
            <w:gridCol w:w="425"/>
            <w:gridCol w:w="851"/>
            <w:gridCol w:w="850"/>
            <w:gridCol w:w="284"/>
            <w:gridCol w:w="425"/>
            <w:gridCol w:w="425"/>
            <w:gridCol w:w="284"/>
            <w:gridCol w:w="1175"/>
            <w:gridCol w:w="117"/>
            <w:gridCol w:w="13"/>
            <w:gridCol w:w="112"/>
            <w:gridCol w:w="425"/>
            <w:gridCol w:w="284"/>
            <w:gridCol w:w="142"/>
            <w:gridCol w:w="141"/>
            <w:gridCol w:w="25"/>
            <w:gridCol w:w="1110"/>
            <w:gridCol w:w="425"/>
            <w:gridCol w:w="425"/>
            <w:gridCol w:w="425"/>
            <w:gridCol w:w="1701"/>
          </w:tblGrid>
        </w:tblGridChange>
      </w:tblGrid>
      <w:tr w:rsidR="00E52767" w:rsidRPr="00424D9F" w14:paraId="1F96DE82" w14:textId="77777777" w:rsidTr="00A61F54">
        <w:tc>
          <w:tcPr>
            <w:tcW w:w="1045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783350C" w14:textId="77777777" w:rsidR="00E52767" w:rsidRPr="007242B1" w:rsidRDefault="00E52767" w:rsidP="008A418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TIPO DE SOLICITUD</w:t>
            </w:r>
          </w:p>
        </w:tc>
      </w:tr>
      <w:tr w:rsidR="00E52767" w:rsidRPr="00722966" w14:paraId="4D344026" w14:textId="77777777" w:rsidTr="00A61F54">
        <w:trPr>
          <w:trHeight w:val="252"/>
        </w:trPr>
        <w:tc>
          <w:tcPr>
            <w:tcW w:w="5241" w:type="dxa"/>
            <w:gridSpan w:val="11"/>
            <w:tcBorders>
              <w:left w:val="single" w:sz="4" w:space="0" w:color="auto"/>
            </w:tcBorders>
          </w:tcPr>
          <w:p w14:paraId="79E2F033" w14:textId="77777777" w:rsidR="00E52767" w:rsidRPr="007242B1" w:rsidRDefault="00E52767" w:rsidP="008A418A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{{cb:tipo_creacion}}</w:t>
            </w:r>
            <w:r>
              <w:rPr>
                <w:rFonts w:ascii="Arial" w:hAnsi="Arial" w:cs="Arial"/>
                <w:sz w:val="22"/>
                <w:szCs w:val="22"/>
              </w:rPr>
              <w:t xml:space="preserve"> Creación</w:t>
            </w:r>
          </w:p>
        </w:tc>
        <w:tc>
          <w:tcPr>
            <w:tcW w:w="5215" w:type="dxa"/>
            <w:gridSpan w:val="11"/>
          </w:tcPr>
          <w:p w14:paraId="1225BF9A" w14:textId="77777777" w:rsidR="00E52767" w:rsidRPr="007242B1" w:rsidRDefault="0012204C" w:rsidP="008A418A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Wingdings" w:hAnsi="Wingdings" w:cs="Arial"/>
                <w:sz w:val="22"/>
                <w:szCs w:val="22"/>
                <w:lang w:val="es-CO"/>
              </w:rPr>
              <w:t>{{cb:tipo_actualizacion}}</w:t>
            </w:r>
            <w:r>
              <w:rPr>
                <w:rFonts w:ascii="Arial Narrow" w:hAnsi="Arial Narrow" w:cs="Arial Narrow" w:eastAsia="Arial Narrow"/>
                <w:sz w:val="18"/>
                <w:szCs w:val="22"/>
              </w:rPr>
              <w:t xml:space="preserve"> Actualización</w:t>
            </w:r>
            <w:r>
              <w:rPr>
                <w:rFonts w:ascii="Arial Narrow" w:hAnsi="Arial Narrow" w:cs="Arial Narrow" w:eastAsia="Arial Narrow"/>
                <w:color w:val="000000"/>
                <w:sz w:val="18"/>
                <w:szCs w:val="22"/>
              </w:rPr>
              <w:t>{{textoUsuario|Indique nombre de usuario __________________}}</w:t>
            </w:r>
          </w:p>
        </w:tc>
      </w:tr>
      <w:tr w:rsidR="00424D9F" w:rsidRPr="00424D9F" w14:paraId="25738BF7" w14:textId="77777777" w:rsidTr="00A61F54">
        <w:tc>
          <w:tcPr>
            <w:tcW w:w="10456" w:type="dxa"/>
            <w:gridSpan w:val="22"/>
            <w:tcBorders>
              <w:left w:val="single" w:sz="4" w:space="0" w:color="auto"/>
            </w:tcBorders>
            <w:shd w:val="clear" w:color="auto" w:fill="D9D9D9"/>
          </w:tcPr>
          <w:p w14:paraId="688DDD66" w14:textId="77777777" w:rsidR="00424D9F" w:rsidRPr="007242B1" w:rsidRDefault="00424D9F" w:rsidP="00E5276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242B1">
              <w:rPr>
                <w:rFonts w:ascii="Arial" w:hAnsi="Arial" w:cs="Arial"/>
                <w:b/>
                <w:sz w:val="22"/>
                <w:szCs w:val="22"/>
              </w:rPr>
              <w:t xml:space="preserve">DATOS DEL </w:t>
            </w:r>
            <w:r w:rsidR="00E52767">
              <w:rPr>
                <w:rFonts w:ascii="Arial" w:hAnsi="Arial" w:cs="Arial"/>
                <w:b/>
                <w:sz w:val="22"/>
                <w:szCs w:val="22"/>
              </w:rPr>
              <w:t>FUNCIONARIO</w:t>
            </w:r>
          </w:p>
        </w:tc>
      </w:tr>
      <w:tr w:rsidR="00AF211E" w:rsidRPr="00424D9F" w14:paraId="6B0E55DB" w14:textId="77777777" w:rsidTr="00A61F54">
        <w:tc>
          <w:tcPr>
            <w:tcW w:w="2518" w:type="dxa"/>
            <w:gridSpan w:val="4"/>
            <w:tcBorders>
              <w:left w:val="single" w:sz="4" w:space="0" w:color="auto"/>
            </w:tcBorders>
          </w:tcPr>
          <w:p w14:paraId="5CCD4A83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Nombres:</w:t>
            </w:r>
          </w:p>
        </w:tc>
        <w:tc>
          <w:tcPr>
            <w:tcW w:w="7938" w:type="dxa"/>
            <w:gridSpan w:val="18"/>
          </w:tcPr>
          <w:p w14:paraId="4AB05DE1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{{nombres}}</w:t>
            </w:r>
          </w:p>
        </w:tc>
      </w:tr>
      <w:tr w:rsidR="00AF211E" w:rsidRPr="00424D9F" w14:paraId="6C6FC396" w14:textId="77777777" w:rsidTr="00A61F54">
        <w:tc>
          <w:tcPr>
            <w:tcW w:w="2518" w:type="dxa"/>
            <w:gridSpan w:val="4"/>
            <w:tcBorders>
              <w:left w:val="single" w:sz="4" w:space="0" w:color="auto"/>
            </w:tcBorders>
          </w:tcPr>
          <w:p w14:paraId="20009996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Apellidos:</w:t>
            </w:r>
          </w:p>
        </w:tc>
        <w:tc>
          <w:tcPr>
            <w:tcW w:w="7938" w:type="dxa"/>
            <w:gridSpan w:val="18"/>
          </w:tcPr>
          <w:p w14:paraId="5210E00A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{{apellidos}}</w:t>
            </w:r>
          </w:p>
        </w:tc>
      </w:tr>
      <w:tr w:rsidR="00AF211E" w:rsidRPr="00424D9F" w14:paraId="4BE26630" w14:textId="77777777" w:rsidTr="00A61F54">
        <w:tc>
          <w:tcPr>
            <w:tcW w:w="2518" w:type="dxa"/>
            <w:gridSpan w:val="4"/>
            <w:tcBorders>
              <w:left w:val="single" w:sz="4" w:space="0" w:color="auto"/>
            </w:tcBorders>
          </w:tcPr>
          <w:p w14:paraId="16AF372C" w14:textId="77777777" w:rsidR="00AF211E" w:rsidRPr="007242B1" w:rsidRDefault="007C2A89" w:rsidP="0053348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Ce</w:t>
            </w:r>
            <w:r w:rsidR="00AF211E" w:rsidRPr="007242B1">
              <w:rPr>
                <w:rFonts w:ascii="Arial" w:hAnsi="Arial" w:cs="Arial"/>
                <w:sz w:val="22"/>
                <w:szCs w:val="22"/>
              </w:rPr>
              <w:t xml:space="preserve">dula de </w:t>
            </w:r>
            <w:r w:rsidR="00533483">
              <w:rPr>
                <w:rFonts w:ascii="Arial" w:hAnsi="Arial" w:cs="Arial"/>
                <w:sz w:val="22"/>
                <w:szCs w:val="22"/>
              </w:rPr>
              <w:t>c</w:t>
            </w:r>
            <w:r w:rsidR="00AF211E" w:rsidRPr="007242B1">
              <w:rPr>
                <w:rFonts w:ascii="Arial" w:hAnsi="Arial" w:cs="Arial"/>
                <w:sz w:val="22"/>
                <w:szCs w:val="22"/>
              </w:rPr>
              <w:t>iudadanía:</w:t>
            </w:r>
          </w:p>
        </w:tc>
        <w:tc>
          <w:tcPr>
            <w:tcW w:w="3260" w:type="dxa"/>
            <w:gridSpan w:val="9"/>
          </w:tcPr>
          <w:p w14:paraId="5AE45931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{{cedula}}</w:t>
            </w:r>
          </w:p>
        </w:tc>
        <w:tc>
          <w:tcPr>
            <w:tcW w:w="4678" w:type="dxa"/>
            <w:gridSpan w:val="9"/>
          </w:tcPr>
          <w:p w14:paraId="053E8E36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 w:eastAsia="Arial"/>
                <w:color w:val="000000"/>
                <w:sz w:val="22"/>
                <w:szCs w:val="22"/>
              </w:rPr>
              <w:t>Teléfono:  {{telefono}}</w:t>
            </w:r>
          </w:p>
        </w:tc>
      </w:tr>
      <w:tr w:rsidR="00AF211E" w:rsidRPr="00424D9F" w14:paraId="34812EDC" w14:textId="77777777" w:rsidTr="00A61F54">
        <w:tc>
          <w:tcPr>
            <w:tcW w:w="2518" w:type="dxa"/>
            <w:gridSpan w:val="4"/>
            <w:tcBorders>
              <w:left w:val="single" w:sz="4" w:space="0" w:color="auto"/>
            </w:tcBorders>
          </w:tcPr>
          <w:p w14:paraId="47771E99" w14:textId="77777777" w:rsidR="00AF211E" w:rsidRPr="007242B1" w:rsidRDefault="00AF211E" w:rsidP="00533483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 xml:space="preserve">Correo </w:t>
            </w:r>
            <w:r w:rsidR="00533483">
              <w:rPr>
                <w:rFonts w:ascii="Arial" w:hAnsi="Arial" w:cs="Arial"/>
                <w:sz w:val="22"/>
                <w:szCs w:val="22"/>
              </w:rPr>
              <w:t>e</w:t>
            </w:r>
            <w:r w:rsidRPr="007242B1">
              <w:rPr>
                <w:rFonts w:ascii="Arial" w:hAnsi="Arial" w:cs="Arial"/>
                <w:sz w:val="22"/>
                <w:szCs w:val="22"/>
              </w:rPr>
              <w:t>lectrónico:</w:t>
            </w:r>
          </w:p>
        </w:tc>
        <w:tc>
          <w:tcPr>
            <w:tcW w:w="7938" w:type="dxa"/>
            <w:gridSpan w:val="18"/>
          </w:tcPr>
          <w:p w14:paraId="3FDDA148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{{correo}}</w:t>
            </w:r>
          </w:p>
        </w:tc>
      </w:tr>
      <w:tr w:rsidR="00AF211E" w:rsidRPr="00424D9F" w14:paraId="46CD0E18" w14:textId="77777777" w:rsidTr="00A61F54">
        <w:tc>
          <w:tcPr>
            <w:tcW w:w="2518" w:type="dxa"/>
            <w:gridSpan w:val="4"/>
            <w:tcBorders>
              <w:left w:val="single" w:sz="4" w:space="0" w:color="auto"/>
            </w:tcBorders>
          </w:tcPr>
          <w:p w14:paraId="5AEF7062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Cargo</w:t>
            </w:r>
            <w:r w:rsidR="005334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938" w:type="dxa"/>
            <w:gridSpan w:val="18"/>
          </w:tcPr>
          <w:p w14:paraId="2EB73DDD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{{cargo}}</w:t>
            </w:r>
          </w:p>
        </w:tc>
      </w:tr>
      <w:tr w:rsidR="000A1CDA" w:rsidRPr="00424D9F" w14:paraId="01B84DBA" w14:textId="77777777" w:rsidTr="00A61F54">
        <w:tc>
          <w:tcPr>
            <w:tcW w:w="2518" w:type="dxa"/>
            <w:gridSpan w:val="4"/>
            <w:tcBorders>
              <w:left w:val="single" w:sz="4" w:space="0" w:color="auto"/>
            </w:tcBorders>
          </w:tcPr>
          <w:p w14:paraId="43A27B25" w14:textId="77777777" w:rsidR="000A1CDA" w:rsidRPr="007242B1" w:rsidRDefault="000A1CDA" w:rsidP="0053348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Tipo de </w:t>
            </w:r>
            <w:r w:rsidR="00533483">
              <w:rPr>
                <w:rFonts w:ascii="Arial" w:hAnsi="Arial" w:cs="Arial"/>
                <w:sz w:val="22"/>
                <w:szCs w:val="22"/>
              </w:rPr>
              <w:t>v</w:t>
            </w:r>
            <w:r>
              <w:rPr>
                <w:rFonts w:ascii="Arial" w:hAnsi="Arial" w:cs="Arial"/>
                <w:sz w:val="22"/>
                <w:szCs w:val="22"/>
              </w:rPr>
              <w:t>inculación</w:t>
            </w:r>
            <w:r w:rsidR="00533483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938" w:type="dxa"/>
            <w:gridSpan w:val="18"/>
          </w:tcPr>
          <w:p w14:paraId="4B5B1EC5" w14:textId="77777777" w:rsidR="000A1CDA" w:rsidRPr="001F208F" w:rsidRDefault="000A1CDA" w:rsidP="00566C71">
            <w:pPr>
              <w:jc w:val="center"/>
              <w:rPr>
                <w:rFonts w:ascii="Arial" w:hAnsi="Arial" w:cs="Arial"/>
              </w:rPr>
            </w:pPr>
            <w:r w:rsidRPr="003D6D5F">
              <w:rPr>
                <w:rFonts w:ascii="Wingdings" w:hAnsi="Wingdings" w:cs="Arial"/>
                <w:sz w:val="24"/>
                <w:szCs w:val="24"/>
              </w:rPr>
              <w:t>{{cb:vinc_planta}}</w:t>
            </w:r>
            <w:r w:rsidRPr="001F208F">
              <w:rPr>
                <w:rFonts w:ascii="Arial" w:hAnsi="Arial" w:cs="Arial"/>
              </w:rPr>
              <w:t>Planta</w:t>
            </w:r>
            <w:r w:rsidR="00EA7DD5">
              <w:rPr>
                <w:rFonts w:ascii="Arial" w:hAnsi="Arial" w:cs="Arial"/>
              </w:rPr>
              <w:t xml:space="preserve">    </w:t>
            </w:r>
            <w:r w:rsidRPr="003D6D5F">
              <w:rPr>
                <w:rFonts w:ascii="Wingdings" w:hAnsi="Wingdings" w:cs="Arial"/>
                <w:sz w:val="24"/>
                <w:szCs w:val="24"/>
              </w:rPr>
              <w:t>{{cb:vinc_provisional}}</w:t>
            </w:r>
            <w:r w:rsidRPr="001F208F">
              <w:rPr>
                <w:rFonts w:ascii="Arial" w:hAnsi="Arial" w:cs="Arial"/>
              </w:rPr>
              <w:t>Provisional</w:t>
            </w:r>
            <w:r w:rsidR="00EA7DD5">
              <w:rPr>
                <w:rFonts w:ascii="Arial" w:hAnsi="Arial" w:cs="Arial"/>
              </w:rPr>
              <w:t xml:space="preserve">    </w:t>
            </w:r>
            <w:r w:rsidRPr="003D6D5F">
              <w:rPr>
                <w:rFonts w:ascii="Wingdings" w:hAnsi="Wingdings" w:cs="Arial"/>
                <w:sz w:val="24"/>
                <w:szCs w:val="24"/>
              </w:rPr>
              <w:t>{{cb:vinc_supernumerario}}</w:t>
            </w:r>
            <w:r w:rsidRPr="001F208F">
              <w:rPr>
                <w:rFonts w:ascii="Arial" w:hAnsi="Arial" w:cs="Arial"/>
              </w:rPr>
              <w:t>Supernumerario</w:t>
            </w:r>
            <w:r w:rsidR="007C2A89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EA7DD5">
              <w:rPr>
                <w:rFonts w:ascii="Arial Narrow" w:hAnsi="Arial Narrow"/>
                <w:sz w:val="22"/>
                <w:szCs w:val="22"/>
              </w:rPr>
              <w:t xml:space="preserve">   </w:t>
            </w:r>
            <w:r w:rsidRPr="003D6D5F">
              <w:rPr>
                <w:rFonts w:ascii="Wingdings" w:hAnsi="Wingdings" w:cs="Arial"/>
                <w:sz w:val="24"/>
                <w:szCs w:val="24"/>
              </w:rPr>
              <w:t>{{cb:vinc_contratista}}</w:t>
            </w:r>
            <w:r w:rsidRPr="001F208F">
              <w:rPr>
                <w:rFonts w:ascii="Arial" w:hAnsi="Arial" w:cs="Arial"/>
              </w:rPr>
              <w:t>Contratista</w:t>
            </w:r>
            <w:r w:rsidR="00EA7DD5">
              <w:rPr>
                <w:rFonts w:ascii="Arial" w:hAnsi="Arial" w:cs="Arial"/>
              </w:rPr>
              <w:t xml:space="preserve">    </w:t>
            </w:r>
            <w:r w:rsidR="00566C71" w:rsidRPr="003D6D5F">
              <w:rPr>
                <w:rFonts w:ascii="Wingdings" w:hAnsi="Wingdings" w:cs="Arial"/>
                <w:sz w:val="24"/>
                <w:szCs w:val="24"/>
              </w:rPr>
              <w:t>{{cb:vinc_directivo}}</w:t>
            </w:r>
            <w:r w:rsidR="00566C71">
              <w:rPr>
                <w:rFonts w:ascii="Arial" w:hAnsi="Arial" w:cs="Arial"/>
              </w:rPr>
              <w:t>Directivo</w:t>
            </w:r>
          </w:p>
        </w:tc>
      </w:tr>
      <w:tr w:rsidR="00AF211E" w:rsidRPr="00424D9F" w14:paraId="57CEB424" w14:textId="77777777" w:rsidTr="00A61F54">
        <w:tc>
          <w:tcPr>
            <w:tcW w:w="2518" w:type="dxa"/>
            <w:gridSpan w:val="4"/>
            <w:tcBorders>
              <w:left w:val="single" w:sz="4" w:space="0" w:color="auto"/>
            </w:tcBorders>
          </w:tcPr>
          <w:p w14:paraId="168A8A1A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Oficina</w:t>
            </w:r>
            <w:r w:rsidR="005334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938" w:type="dxa"/>
            <w:gridSpan w:val="18"/>
          </w:tcPr>
          <w:p w14:paraId="5BE0BD65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{{oficina}}</w:t>
            </w:r>
          </w:p>
        </w:tc>
      </w:tr>
      <w:tr w:rsidR="00AF211E" w:rsidRPr="00424D9F" w14:paraId="362737C2" w14:textId="77777777" w:rsidTr="00A61F54">
        <w:tc>
          <w:tcPr>
            <w:tcW w:w="2518" w:type="dxa"/>
            <w:gridSpan w:val="4"/>
            <w:tcBorders>
              <w:left w:val="single" w:sz="4" w:space="0" w:color="auto"/>
            </w:tcBorders>
          </w:tcPr>
          <w:p w14:paraId="2FE1AADC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Departamento</w:t>
            </w:r>
            <w:r w:rsidR="005334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827" w:type="dxa"/>
            <w:gridSpan w:val="12"/>
          </w:tcPr>
          <w:p w14:paraId="7F649555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{{departamento}}</w:t>
            </w:r>
          </w:p>
        </w:tc>
        <w:tc>
          <w:tcPr>
            <w:tcW w:w="4111" w:type="dxa"/>
            <w:gridSpan w:val="6"/>
          </w:tcPr>
          <w:p w14:paraId="50C1CECC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 w:eastAsia="Arial"/>
                <w:color w:val="000000"/>
                <w:sz w:val="22"/>
                <w:szCs w:val="22"/>
              </w:rPr>
              <w:t>Ciudad:  {{ciudad}}</w:t>
            </w:r>
          </w:p>
        </w:tc>
      </w:tr>
      <w:tr w:rsidR="00AF211E" w:rsidRPr="00722966" w14:paraId="0F35C1C6" w14:textId="77777777" w:rsidTr="00A61F54">
        <w:trPr>
          <w:trHeight w:val="251"/>
        </w:trPr>
        <w:tc>
          <w:tcPr>
            <w:tcW w:w="5111" w:type="dxa"/>
            <w:gridSpan w:val="9"/>
            <w:tcBorders>
              <w:left w:val="single" w:sz="4" w:space="0" w:color="auto"/>
            </w:tcBorders>
          </w:tcPr>
          <w:p w14:paraId="1992EA8A" w14:textId="77777777" w:rsidR="00AF211E" w:rsidRPr="007242B1" w:rsidRDefault="00AF211E" w:rsidP="00EA7DD5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Periodo de vigencia de la cuenta</w:t>
            </w:r>
            <w:r w:rsidR="00533483"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Pr="007242B1">
              <w:rPr>
                <w:rFonts w:ascii="Arial" w:hAnsi="Arial" w:cs="Arial"/>
              </w:rPr>
              <w:t>(dd/mm/</w:t>
            </w:r>
            <w:r w:rsidR="00EA7DD5">
              <w:rPr>
                <w:rFonts w:ascii="Arial" w:hAnsi="Arial" w:cs="Arial"/>
              </w:rPr>
              <w:t>aaaa</w:t>
            </w:r>
            <w:r w:rsidRPr="007242B1">
              <w:rPr>
                <w:rFonts w:ascii="Arial" w:hAnsi="Arial" w:cs="Arial"/>
              </w:rPr>
              <w:t>)</w:t>
            </w:r>
          </w:p>
        </w:tc>
        <w:tc>
          <w:tcPr>
            <w:tcW w:w="5345" w:type="dxa"/>
            <w:gridSpan w:val="13"/>
          </w:tcPr>
          <w:p w14:paraId="343C7A8A" w14:textId="77777777" w:rsidR="00AF211E" w:rsidRPr="007242B1" w:rsidRDefault="00AF211E" w:rsidP="007228A9">
            <w:pPr>
              <w:rPr>
                <w:rFonts w:ascii="Arial" w:hAnsi="Arial" w:cs="Arial"/>
              </w:rPr>
            </w:pPr>
            <w:r w:rsidRPr="007242B1">
              <w:rPr>
                <w:rFonts w:ascii="Arial" w:hAnsi="Arial" w:cs="Arial" w:eastAsia="Arial"/>
                <w:color w:val="000000"/>
                <w:sz w:val="22"/>
              </w:rPr>
              <w:t>Desde: {{vigDesde}}  Hasta: {{vigHasta}}</w:t>
            </w:r>
          </w:p>
        </w:tc>
      </w:tr>
      <w:tr w:rsidR="00AF211E" w:rsidRPr="00722966" w14:paraId="058131BF" w14:textId="77777777" w:rsidTr="00A61F54">
        <w:trPr>
          <w:trHeight w:val="255"/>
        </w:trPr>
        <w:tc>
          <w:tcPr>
            <w:tcW w:w="2518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14:paraId="1C5780E7" w14:textId="77777777" w:rsidR="00AF211E" w:rsidRPr="007242B1" w:rsidRDefault="00AF211E" w:rsidP="00533483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Firma</w:t>
            </w:r>
            <w:r w:rsidR="005334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852" w:type="dxa"/>
            <w:gridSpan w:val="13"/>
            <w:vMerge w:val="restart"/>
          </w:tcPr>
          <w:p w14:paraId="63F8EBB1" w14:textId="77777777" w:rsidR="00AF211E" w:rsidRPr="007242B1" w:rsidRDefault="00AF211E" w:rsidP="007228A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drawing>
      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-260000</wp:posOffset>
                  </wp:positionV>
                  <wp:extent cx="1980000" cy="540000"/>
                  <wp:effectExtent l="0" t="0" r="0" b="0"/>
                  <wp:wrapNone/>
                  <wp:docPr id="203081651" name="Picture 2030816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p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540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 w14:paraId="5F76D3F8" w14:textId="77777777" w:rsidR="00AF211E" w:rsidRPr="007242B1" w:rsidRDefault="00AF211E" w:rsidP="007228A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086" w:type="dxa"/>
            <w:gridSpan w:val="5"/>
          </w:tcPr>
          <w:p w14:paraId="6CAEB5CC" w14:textId="77777777" w:rsidR="00AF211E" w:rsidRPr="001E2740" w:rsidRDefault="00AF211E" w:rsidP="007228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2740">
              <w:rPr>
                <w:rFonts w:ascii="Arial" w:hAnsi="Arial" w:cs="Arial"/>
                <w:sz w:val="22"/>
                <w:szCs w:val="22"/>
              </w:rPr>
              <w:t>Fecha de Solicitud</w:t>
            </w:r>
          </w:p>
        </w:tc>
      </w:tr>
      <w:tr w:rsidR="00AF211E" w:rsidRPr="00722966" w14:paraId="2341EDE8" w14:textId="77777777" w:rsidTr="00A61F54">
        <w:trPr>
          <w:trHeight w:val="255"/>
        </w:trPr>
        <w:tc>
          <w:tcPr>
            <w:tcW w:w="2518" w:type="dxa"/>
            <w:gridSpan w:val="4"/>
            <w:vMerge/>
            <w:tcBorders>
              <w:left w:val="single" w:sz="4" w:space="0" w:color="auto"/>
            </w:tcBorders>
          </w:tcPr>
          <w:p w14:paraId="485E2FBF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2" w:type="dxa"/>
            <w:gridSpan w:val="13"/>
            <w:vMerge/>
          </w:tcPr>
          <w:p w14:paraId="605A978A" w14:textId="77777777" w:rsidR="00AF211E" w:rsidRPr="007242B1" w:rsidRDefault="00AF211E" w:rsidP="007228A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086" w:type="dxa"/>
            <w:gridSpan w:val="5"/>
          </w:tcPr>
          <w:p w14:paraId="0E746B38" w14:textId="77777777" w:rsidR="00AF211E" w:rsidRPr="002B726F" w:rsidRDefault="00AF211E" w:rsidP="00EA7DD5">
            <w:pPr>
              <w:jc w:val="center"/>
              <w:rPr>
                <w:rFonts w:ascii="Arial" w:hAnsi="Arial" w:cs="Arial"/>
                <w:b/>
                <w:color w:val="D9D9D9"/>
                <w:sz w:val="24"/>
                <w:szCs w:val="24"/>
              </w:rPr>
            </w:pPr>
            <w:r w:rsidRPr="002B726F">
              <w:rPr>
                <w:rFonts w:ascii="Arial" w:hAnsi="Arial" w:cs="Arial" w:eastAsia="Arial"/>
                <w:b/>
                <w:color w:val="000000"/>
                <w:sz w:val="22"/>
                <w:szCs w:val="24"/>
              </w:rPr>
              <w:t>{{fechaSolicitud}}</w:t>
            </w:r>
            <w:r w:rsidR="00EA7DD5">
              <w:rPr>
                <w:rFonts w:ascii="Arial" w:hAnsi="Arial" w:cs="Arial"/>
                <w:b/>
                <w:color w:val="D9D9D9"/>
                <w:sz w:val="24"/>
                <w:szCs w:val="24"/>
              </w:rPr>
            </w:r>
          </w:p>
        </w:tc>
      </w:tr>
      <w:tr w:rsidR="00103D15" w:rsidRPr="00424D9F" w14:paraId="35CB28C5" w14:textId="77777777" w:rsidTr="00A61F54">
        <w:tc>
          <w:tcPr>
            <w:tcW w:w="10456" w:type="dxa"/>
            <w:gridSpan w:val="22"/>
            <w:tcBorders>
              <w:left w:val="single" w:sz="4" w:space="0" w:color="auto"/>
            </w:tcBorders>
            <w:shd w:val="clear" w:color="auto" w:fill="D9D9D9"/>
          </w:tcPr>
          <w:p w14:paraId="3350975A" w14:textId="77777777" w:rsidR="00103D15" w:rsidRPr="007242B1" w:rsidRDefault="00103D15" w:rsidP="007228A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DEPENDENCIA</w:t>
            </w:r>
            <w:r w:rsidRPr="007242B1">
              <w:rPr>
                <w:rFonts w:ascii="Arial" w:hAnsi="Arial" w:cs="Arial"/>
                <w:b/>
                <w:sz w:val="22"/>
                <w:szCs w:val="22"/>
              </w:rPr>
              <w:t xml:space="preserve"> SOLICITANTE</w:t>
            </w:r>
          </w:p>
        </w:tc>
      </w:tr>
      <w:tr w:rsidR="00E52767" w:rsidRPr="00722966" w14:paraId="5FE2938D" w14:textId="77777777" w:rsidTr="00A61F54">
        <w:trPr>
          <w:trHeight w:val="252"/>
        </w:trPr>
        <w:tc>
          <w:tcPr>
            <w:tcW w:w="5241" w:type="dxa"/>
            <w:gridSpan w:val="11"/>
            <w:tcBorders>
              <w:left w:val="single" w:sz="4" w:space="0" w:color="auto"/>
            </w:tcBorders>
          </w:tcPr>
          <w:p w14:paraId="4DE7D592" w14:textId="77777777" w:rsidR="00E52767" w:rsidRPr="007242B1" w:rsidRDefault="00E52767" w:rsidP="008A418A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{{cb:dep_delegacion}}</w:t>
            </w:r>
            <w:r w:rsidRPr="007242B1">
              <w:rPr>
                <w:rFonts w:ascii="Arial" w:hAnsi="Arial" w:cs="Arial"/>
                <w:sz w:val="22"/>
                <w:szCs w:val="22"/>
              </w:rPr>
              <w:t>Delegación Departamental</w:t>
            </w:r>
          </w:p>
        </w:tc>
        <w:tc>
          <w:tcPr>
            <w:tcW w:w="5215" w:type="dxa"/>
            <w:gridSpan w:val="11"/>
          </w:tcPr>
          <w:p w14:paraId="51F9313B" w14:textId="77777777" w:rsidR="00E52767" w:rsidRPr="007242B1" w:rsidRDefault="00E52767" w:rsidP="008A418A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{{cb:dep_distrital}}</w:t>
            </w:r>
            <w:r w:rsidRPr="007242B1">
              <w:rPr>
                <w:rFonts w:ascii="Arial" w:hAnsi="Arial" w:cs="Arial"/>
                <w:sz w:val="22"/>
                <w:szCs w:val="22"/>
              </w:rPr>
              <w:t>Regi</w:t>
            </w:r>
            <w:r w:rsidR="00533483">
              <w:rPr>
                <w:rFonts w:ascii="Arial" w:hAnsi="Arial" w:cs="Arial"/>
                <w:sz w:val="22"/>
                <w:szCs w:val="22"/>
              </w:rPr>
              <w:t>stradurí</w:t>
            </w:r>
            <w:r w:rsidRPr="007242B1">
              <w:rPr>
                <w:rFonts w:ascii="Arial" w:hAnsi="Arial" w:cs="Arial"/>
                <w:sz w:val="22"/>
                <w:szCs w:val="22"/>
              </w:rPr>
              <w:t>a Distrital</w:t>
            </w:r>
          </w:p>
        </w:tc>
      </w:tr>
      <w:tr w:rsidR="00E52767" w:rsidRPr="00722966" w14:paraId="2C9B5C8E" w14:textId="77777777" w:rsidTr="00A61F54">
        <w:trPr>
          <w:trHeight w:val="251"/>
        </w:trPr>
        <w:tc>
          <w:tcPr>
            <w:tcW w:w="5241" w:type="dxa"/>
            <w:gridSpan w:val="11"/>
            <w:tcBorders>
              <w:left w:val="single" w:sz="4" w:space="0" w:color="auto"/>
            </w:tcBorders>
          </w:tcPr>
          <w:p w14:paraId="12437060" w14:textId="77777777" w:rsidR="00E52767" w:rsidRPr="007242B1" w:rsidRDefault="00E52767" w:rsidP="008A418A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{{cb:dep_municipal}}</w:t>
            </w:r>
            <w:r w:rsidRPr="007242B1">
              <w:rPr>
                <w:rFonts w:ascii="Arial" w:hAnsi="Arial" w:cs="Arial"/>
                <w:sz w:val="22"/>
                <w:szCs w:val="22"/>
              </w:rPr>
              <w:t>Registraduría Especial/Auxiliar/Municipal</w:t>
            </w:r>
          </w:p>
        </w:tc>
        <w:tc>
          <w:tcPr>
            <w:tcW w:w="5215" w:type="dxa"/>
            <w:gridSpan w:val="11"/>
          </w:tcPr>
          <w:p w14:paraId="403AD8C9" w14:textId="77777777" w:rsidR="00E52767" w:rsidRPr="007242B1" w:rsidRDefault="00E52767" w:rsidP="008A418A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{{cb:dep_centrales}}</w:t>
            </w:r>
            <w:r w:rsidRPr="007242B1">
              <w:rPr>
                <w:rFonts w:ascii="Arial" w:hAnsi="Arial" w:cs="Arial"/>
                <w:sz w:val="22"/>
                <w:szCs w:val="22"/>
              </w:rPr>
              <w:t>Oficinas Centrales</w:t>
            </w:r>
          </w:p>
        </w:tc>
      </w:tr>
      <w:tr w:rsidR="00103D15" w:rsidRPr="00424D9F" w14:paraId="61CC7D3D" w14:textId="77777777" w:rsidTr="00A61F54">
        <w:tc>
          <w:tcPr>
            <w:tcW w:w="10456" w:type="dxa"/>
            <w:gridSpan w:val="22"/>
            <w:tcBorders>
              <w:left w:val="single" w:sz="4" w:space="0" w:color="auto"/>
            </w:tcBorders>
            <w:shd w:val="clear" w:color="auto" w:fill="D9D9D9"/>
          </w:tcPr>
          <w:p w14:paraId="5F3A7CA4" w14:textId="77777777" w:rsidR="00103D15" w:rsidRPr="007242B1" w:rsidRDefault="00103D15" w:rsidP="007228A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DATOS DE QUIEN AUTORIZA</w:t>
            </w:r>
          </w:p>
        </w:tc>
      </w:tr>
      <w:tr w:rsidR="00103D15" w:rsidRPr="00722966" w14:paraId="3D6C2D08" w14:textId="77777777" w:rsidTr="00A61F54">
        <w:trPr>
          <w:trHeight w:val="251"/>
        </w:trPr>
        <w:tc>
          <w:tcPr>
            <w:tcW w:w="1668" w:type="dxa"/>
            <w:gridSpan w:val="3"/>
            <w:tcBorders>
              <w:left w:val="single" w:sz="4" w:space="0" w:color="auto"/>
            </w:tcBorders>
          </w:tcPr>
          <w:p w14:paraId="7CED68F2" w14:textId="77777777" w:rsidR="00103D15" w:rsidRPr="007242B1" w:rsidRDefault="00103D15" w:rsidP="007228A9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Nombres:</w:t>
            </w:r>
          </w:p>
        </w:tc>
        <w:tc>
          <w:tcPr>
            <w:tcW w:w="8788" w:type="dxa"/>
            <w:gridSpan w:val="19"/>
          </w:tcPr>
          <w:p w14:paraId="3ADFF94F" w14:textId="77777777" w:rsidR="00103D15" w:rsidRPr="007242B1" w:rsidRDefault="00103D15" w:rsidP="007228A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{{autNombres}}</w:t>
            </w:r>
          </w:p>
        </w:tc>
      </w:tr>
      <w:tr w:rsidR="00103D15" w:rsidRPr="00722966" w14:paraId="392B1BA6" w14:textId="77777777" w:rsidTr="00A61F54">
        <w:trPr>
          <w:trHeight w:val="251"/>
        </w:trPr>
        <w:tc>
          <w:tcPr>
            <w:tcW w:w="1668" w:type="dxa"/>
            <w:gridSpan w:val="3"/>
            <w:tcBorders>
              <w:left w:val="single" w:sz="4" w:space="0" w:color="auto"/>
            </w:tcBorders>
          </w:tcPr>
          <w:p w14:paraId="7A0863DE" w14:textId="77777777" w:rsidR="00103D15" w:rsidRPr="007242B1" w:rsidRDefault="00103D15" w:rsidP="007228A9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Apellidos:</w:t>
            </w:r>
          </w:p>
        </w:tc>
        <w:tc>
          <w:tcPr>
            <w:tcW w:w="8788" w:type="dxa"/>
            <w:gridSpan w:val="19"/>
          </w:tcPr>
          <w:p w14:paraId="2EEC454B" w14:textId="77777777" w:rsidR="00103D15" w:rsidRPr="007242B1" w:rsidRDefault="00103D15" w:rsidP="007228A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{{autApellidos}}</w:t>
            </w:r>
          </w:p>
        </w:tc>
      </w:tr>
      <w:tr w:rsidR="000A1CDA" w:rsidRPr="00722966" w14:paraId="196A87D3" w14:textId="77777777" w:rsidTr="00A61F54">
        <w:trPr>
          <w:trHeight w:val="251"/>
        </w:trPr>
        <w:tc>
          <w:tcPr>
            <w:tcW w:w="166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5D07B22" w14:textId="77777777" w:rsidR="000A1CDA" w:rsidRPr="007242B1" w:rsidRDefault="000A1CDA" w:rsidP="00897979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Cargo:</w:t>
            </w:r>
          </w:p>
        </w:tc>
        <w:tc>
          <w:tcPr>
            <w:tcW w:w="22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A109A4C" w14:textId="77777777" w:rsidR="000A1CDA" w:rsidRDefault="000A1CDA" w:rsidP="00897979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{{cb:aut_delegado}}</w:t>
            </w:r>
            <w:r w:rsidRPr="00792E3E">
              <w:rPr>
                <w:rFonts w:ascii="Arial" w:hAnsi="Arial" w:cs="Arial"/>
                <w:sz w:val="22"/>
                <w:szCs w:val="22"/>
              </w:rPr>
              <w:t xml:space="preserve">Delegado(s) </w:t>
            </w:r>
          </w:p>
          <w:p w14:paraId="19FC3260" w14:textId="77777777" w:rsidR="000A1CDA" w:rsidRPr="00792E3E" w:rsidRDefault="000A1CDA" w:rsidP="0089797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792E3E">
              <w:rPr>
                <w:rFonts w:ascii="Arial" w:hAnsi="Arial" w:cs="Arial"/>
                <w:sz w:val="22"/>
                <w:szCs w:val="22"/>
              </w:rPr>
              <w:t>Departamental(es)</w:t>
            </w:r>
          </w:p>
        </w:tc>
        <w:tc>
          <w:tcPr>
            <w:tcW w:w="212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253B67" w14:textId="77777777" w:rsidR="000A1CDA" w:rsidRDefault="000A1CDA" w:rsidP="00897979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{{cb:aut_registrador}}</w:t>
            </w:r>
            <w:r w:rsidRPr="00792E3E">
              <w:rPr>
                <w:rFonts w:ascii="Arial" w:hAnsi="Arial" w:cs="Arial"/>
                <w:sz w:val="22"/>
                <w:szCs w:val="22"/>
              </w:rPr>
              <w:t xml:space="preserve">Registrador(es) </w:t>
            </w:r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  <w:p w14:paraId="5E64D6E7" w14:textId="77777777" w:rsidR="000A1CDA" w:rsidRPr="00792E3E" w:rsidRDefault="000A1CDA" w:rsidP="0089797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792E3E">
              <w:rPr>
                <w:rFonts w:ascii="Arial" w:hAnsi="Arial" w:cs="Arial"/>
                <w:sz w:val="22"/>
                <w:szCs w:val="22"/>
              </w:rPr>
              <w:t>Distrital(es)</w:t>
            </w:r>
          </w:p>
        </w:tc>
        <w:tc>
          <w:tcPr>
            <w:tcW w:w="141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9538C1" w14:textId="77777777" w:rsidR="000A1CDA" w:rsidRPr="00792E3E" w:rsidRDefault="000A1CDA" w:rsidP="00897979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{{cb:aut_directivo}}</w:t>
            </w:r>
            <w:r>
              <w:rPr>
                <w:rFonts w:ascii="Arial" w:hAnsi="Arial" w:cs="Arial"/>
                <w:sz w:val="22"/>
                <w:szCs w:val="22"/>
              </w:rPr>
              <w:t>Directivos</w:t>
            </w:r>
          </w:p>
        </w:tc>
        <w:tc>
          <w:tcPr>
            <w:tcW w:w="29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AF1FFA" w14:textId="77777777" w:rsidR="000A1CDA" w:rsidRPr="00792E3E" w:rsidRDefault="000A1CDA" w:rsidP="00897979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{{cb:aut_coordinador}}</w:t>
            </w:r>
            <w:r>
              <w:rPr>
                <w:rFonts w:ascii="Arial" w:hAnsi="Arial" w:cs="Arial"/>
                <w:sz w:val="22"/>
                <w:szCs w:val="22"/>
              </w:rPr>
              <w:t>Coordinador de Área</w:t>
            </w:r>
          </w:p>
        </w:tc>
      </w:tr>
      <w:tr w:rsidR="00103D15" w:rsidRPr="00722966" w14:paraId="2FCFA5DD" w14:textId="77777777" w:rsidTr="00A61F54">
        <w:trPr>
          <w:trHeight w:val="251"/>
        </w:trPr>
        <w:tc>
          <w:tcPr>
            <w:tcW w:w="1668" w:type="dxa"/>
            <w:gridSpan w:val="3"/>
            <w:tcBorders>
              <w:left w:val="single" w:sz="4" w:space="0" w:color="auto"/>
            </w:tcBorders>
          </w:tcPr>
          <w:p w14:paraId="26E96080" w14:textId="77777777" w:rsidR="00103D15" w:rsidRPr="007242B1" w:rsidRDefault="00103D15" w:rsidP="007228A9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Dependencia:</w:t>
            </w:r>
          </w:p>
        </w:tc>
        <w:tc>
          <w:tcPr>
            <w:tcW w:w="8788" w:type="dxa"/>
            <w:gridSpan w:val="19"/>
          </w:tcPr>
          <w:p w14:paraId="6227E6D7" w14:textId="77777777" w:rsidR="00103D15" w:rsidRPr="007242B1" w:rsidRDefault="00103D15" w:rsidP="007228A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{{autDependencia}}</w:t>
            </w:r>
          </w:p>
        </w:tc>
      </w:tr>
      <w:tr w:rsidR="00103D15" w:rsidRPr="00722966" w14:paraId="6512B76B" w14:textId="77777777" w:rsidTr="00A61F54">
        <w:trPr>
          <w:trHeight w:val="251"/>
        </w:trPr>
        <w:tc>
          <w:tcPr>
            <w:tcW w:w="1668" w:type="dxa"/>
            <w:gridSpan w:val="3"/>
            <w:tcBorders>
              <w:left w:val="single" w:sz="4" w:space="0" w:color="auto"/>
            </w:tcBorders>
            <w:vAlign w:val="center"/>
          </w:tcPr>
          <w:p w14:paraId="4C1AEE5E" w14:textId="77777777" w:rsidR="00103D15" w:rsidRPr="007242B1" w:rsidRDefault="00103D15" w:rsidP="007228A9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Firma</w:t>
            </w:r>
            <w:r w:rsidR="005334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788" w:type="dxa"/>
            <w:gridSpan w:val="19"/>
          </w:tcPr>
          <w:p w14:paraId="4037793F" w14:textId="77777777" w:rsidR="00103D15" w:rsidRPr="007242B1" w:rsidRDefault="00103D15" w:rsidP="007228A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drawing>
      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-260000</wp:posOffset>
                  </wp:positionV>
                  <wp:extent cx="1980000" cy="540000"/>
                  <wp:effectExtent l="0" t="0" r="0" b="0"/>
                  <wp:wrapNone/>
                  <wp:docPr id="203081652" name="Picture 2030816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ph.gif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540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 w14:paraId="2B332B59" w14:textId="77777777" w:rsidR="00103D15" w:rsidRPr="007242B1" w:rsidRDefault="00103D15" w:rsidP="007228A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CE6EF6" w:rsidRPr="00424D9F" w14:paraId="3D2A572F" w14:textId="77777777" w:rsidTr="00C31E50">
        <w:trPr>
          <w:trHeight w:val="466"/>
        </w:trPr>
        <w:tc>
          <w:tcPr>
            <w:tcW w:w="10456" w:type="dxa"/>
            <w:gridSpan w:val="22"/>
            <w:tcBorders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1A1365A8" w14:textId="77777777" w:rsidR="00CE6EF6" w:rsidRDefault="00CE6EF6" w:rsidP="00CE6EF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B054D">
              <w:rPr>
                <w:rFonts w:ascii="Arial" w:hAnsi="Arial" w:cs="Arial"/>
                <w:b/>
                <w:sz w:val="22"/>
                <w:szCs w:val="22"/>
              </w:rPr>
              <w:t>TIPO DE ACCESO</w:t>
            </w:r>
          </w:p>
          <w:p w14:paraId="752F9314" w14:textId="77777777" w:rsidR="00CE6EF6" w:rsidRPr="00B0570A" w:rsidRDefault="004C720B" w:rsidP="00CE6EF6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Seleccione </w:t>
            </w:r>
            <w:r w:rsidRPr="004C720B">
              <w:rPr>
                <w:rFonts w:ascii="Arial" w:hAnsi="Arial" w:cs="Arial"/>
                <w:b/>
                <w:i/>
                <w:sz w:val="16"/>
                <w:szCs w:val="16"/>
              </w:rPr>
              <w:t>s</w:t>
            </w:r>
            <w:r w:rsidR="00EA7DD5">
              <w:rPr>
                <w:rFonts w:ascii="Arial" w:hAnsi="Arial" w:cs="Arial"/>
                <w:b/>
                <w:i/>
                <w:sz w:val="16"/>
                <w:szCs w:val="16"/>
              </w:rPr>
              <w:t>í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o </w:t>
            </w:r>
            <w:r w:rsidR="001206CF" w:rsidRPr="004C720B">
              <w:rPr>
                <w:rFonts w:ascii="Arial" w:hAnsi="Arial" w:cs="Arial"/>
                <w:b/>
                <w:i/>
                <w:sz w:val="16"/>
                <w:szCs w:val="16"/>
              </w:rPr>
              <w:t>no</w:t>
            </w:r>
            <w:r w:rsidR="001206CF" w:rsidRPr="00B0570A">
              <w:rPr>
                <w:rFonts w:ascii="Arial" w:hAnsi="Arial" w:cs="Arial"/>
                <w:i/>
                <w:sz w:val="16"/>
                <w:szCs w:val="16"/>
              </w:rPr>
              <w:t xml:space="preserve"> acorde a su función misional (no deje ninguna 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casilla </w:t>
            </w:r>
            <w:r w:rsidR="001206CF" w:rsidRPr="00B0570A">
              <w:rPr>
                <w:rFonts w:ascii="Arial" w:hAnsi="Arial" w:cs="Arial"/>
                <w:i/>
                <w:sz w:val="16"/>
                <w:szCs w:val="16"/>
              </w:rPr>
              <w:t>sin marcar)</w:t>
            </w:r>
          </w:p>
        </w:tc>
      </w:tr>
      <w:tr w:rsidR="00A052C5" w:rsidRPr="00760482" w14:paraId="7DCD45B9" w14:textId="77777777" w:rsidTr="000E2274">
        <w:trPr>
          <w:trHeight w:val="161"/>
        </w:trPr>
        <w:tc>
          <w:tcPr>
            <w:tcW w:w="392" w:type="dxa"/>
            <w:tcBorders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C5F75BA" w14:textId="77777777" w:rsidR="00A052C5" w:rsidRPr="00EA7DD5" w:rsidRDefault="00EA7DD5" w:rsidP="00A052C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A7DD5">
              <w:rPr>
                <w:rFonts w:ascii="Arial" w:hAnsi="Arial" w:cs="Arial"/>
                <w:b/>
                <w:sz w:val="16"/>
                <w:szCs w:val="16"/>
              </w:rPr>
              <w:t>sí</w:t>
            </w: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5341745" w14:textId="77777777" w:rsidR="00A052C5" w:rsidRPr="00EA7DD5" w:rsidRDefault="00A052C5" w:rsidP="00A052C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A7DD5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6D7C79" w14:textId="77777777" w:rsidR="00A052C5" w:rsidRPr="00EA7DD5" w:rsidRDefault="00A052C5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254CEF99" w14:textId="77777777" w:rsidR="00A052C5" w:rsidRPr="00EA7DD5" w:rsidRDefault="00EA7DD5" w:rsidP="00A052C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A7DD5">
              <w:rPr>
                <w:rFonts w:ascii="Arial" w:hAnsi="Arial" w:cs="Arial"/>
                <w:b/>
                <w:sz w:val="16"/>
                <w:szCs w:val="16"/>
              </w:rPr>
              <w:t>sí</w:t>
            </w: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390788E" w14:textId="77777777" w:rsidR="00A052C5" w:rsidRPr="00EA7DD5" w:rsidRDefault="00A052C5" w:rsidP="00A052C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A7DD5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6DAD5D" w14:textId="77777777" w:rsidR="00A052C5" w:rsidRPr="00EA7DD5" w:rsidRDefault="00A052C5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2A09118" w14:textId="77777777" w:rsidR="00A052C5" w:rsidRPr="00EA7DD5" w:rsidRDefault="00EA7DD5" w:rsidP="00A052C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A7DD5">
              <w:rPr>
                <w:rFonts w:ascii="Arial" w:hAnsi="Arial" w:cs="Arial"/>
                <w:b/>
                <w:sz w:val="16"/>
                <w:szCs w:val="16"/>
              </w:rPr>
              <w:t>sí</w:t>
            </w:r>
          </w:p>
        </w:tc>
        <w:tc>
          <w:tcPr>
            <w:tcW w:w="426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34EB040F" w14:textId="77777777" w:rsidR="00A052C5" w:rsidRPr="00EA7DD5" w:rsidRDefault="00A052C5" w:rsidP="00A052C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A7DD5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079216" w14:textId="77777777" w:rsidR="00A052C5" w:rsidRPr="00EA7DD5" w:rsidRDefault="00A052C5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387C1947" w14:textId="77777777" w:rsidR="00A052C5" w:rsidRPr="00EA7DD5" w:rsidRDefault="00EA7DD5" w:rsidP="00A052C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A7DD5">
              <w:rPr>
                <w:rFonts w:ascii="Arial" w:hAnsi="Arial" w:cs="Arial"/>
                <w:b/>
                <w:sz w:val="16"/>
                <w:szCs w:val="16"/>
              </w:rPr>
              <w:t>sí</w:t>
            </w: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0BE296FB" w14:textId="77777777" w:rsidR="00A052C5" w:rsidRPr="00EA7DD5" w:rsidRDefault="00A052C5" w:rsidP="00A052C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A7DD5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EC6DB07" w14:textId="77777777" w:rsidR="00A052C5" w:rsidRPr="00EA7DD5" w:rsidRDefault="00A052C5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</w:p>
        </w:tc>
      </w:tr>
      <w:tr w:rsidR="00A052C5" w:rsidRPr="00760482" w14:paraId="0E54FCA2" w14:textId="77777777" w:rsidTr="00C31E50">
        <w:trPr>
          <w:trHeight w:val="313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F8D486" w14:textId="77777777" w:rsidR="00A052C5" w:rsidRDefault="00A052C5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{{cb:a_sca}}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2FDFE82" w14:textId="77777777" w:rsidR="00A052C5" w:rsidRDefault="00A052C5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{{cb:a_sca__no}}</w:t>
            </w:r>
          </w:p>
        </w:tc>
        <w:tc>
          <w:tcPr>
            <w:tcW w:w="198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9954B" w14:textId="77777777" w:rsidR="00A052C5" w:rsidRPr="00760482" w:rsidRDefault="00A052C5" w:rsidP="00CE6EF6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t>SCA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18156CE" w14:textId="77777777" w:rsidR="00A052C5" w:rsidRDefault="00A052C5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{{cb:a_inv_cc}}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9EC00B8" w14:textId="77777777" w:rsidR="00A052C5" w:rsidRDefault="00A052C5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{{cb:a_inv_cc__no}}</w:t>
            </w:r>
          </w:p>
        </w:tc>
        <w:tc>
          <w:tcPr>
            <w:tcW w:w="170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E44B44" w14:textId="77777777" w:rsidR="00A052C5" w:rsidRPr="00760482" w:rsidRDefault="00CE6EF6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t>INV. CC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A2840EC" w14:textId="77777777" w:rsidR="00A052C5" w:rsidRDefault="00A052C5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{{cb:a_1_1}}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4F9A0A" w14:textId="77777777" w:rsidR="00A052C5" w:rsidRDefault="00A052C5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{{cb:a_1_1__no}}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558AA" w14:textId="77777777" w:rsidR="00A052C5" w:rsidRPr="00760482" w:rsidRDefault="00CE6EF6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t>1.1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8B71BF1" w14:textId="77777777" w:rsidR="00A052C5" w:rsidRDefault="00A052C5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{{cb:a_impresion}}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3B7D082" w14:textId="77777777" w:rsidR="00A052C5" w:rsidRDefault="00A052C5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{{cb:a_impresion__no}}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DC6CA8B" w14:textId="77777777" w:rsidR="00A052C5" w:rsidRPr="00760482" w:rsidRDefault="00443852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t>IMPRESIÓ</w:t>
            </w:r>
            <w:r w:rsidR="00CE6EF6">
              <w:rPr>
                <w:rFonts w:ascii="Arial" w:hAnsi="Arial" w:cs="Arial"/>
                <w:sz w:val="16"/>
                <w:szCs w:val="16"/>
                <w:lang w:val="es-CO"/>
              </w:rPr>
              <w:t>N</w:t>
            </w:r>
          </w:p>
        </w:tc>
      </w:tr>
      <w:tr w:rsidR="00CE6EF6" w:rsidRPr="00760482" w14:paraId="3DFACB38" w14:textId="77777777" w:rsidTr="00A61F54">
        <w:trPr>
          <w:trHeight w:val="313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6C86ED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{{cb:a_ssc}}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7811526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{{cb:a_ssc__no}}</w:t>
            </w:r>
          </w:p>
        </w:tc>
        <w:tc>
          <w:tcPr>
            <w:tcW w:w="198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5581B" w14:textId="77777777" w:rsidR="00CE6EF6" w:rsidRPr="00760482" w:rsidRDefault="00CE6EF6" w:rsidP="00CE6EF6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t>SSC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3E1BCAF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{{cb:a_inv_ti}}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1033E2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{{cb:a_inv_ti__no}}</w:t>
            </w:r>
          </w:p>
        </w:tc>
        <w:tc>
          <w:tcPr>
            <w:tcW w:w="170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32252" w14:textId="77777777" w:rsidR="00CE6EF6" w:rsidRPr="00760482" w:rsidRDefault="00CE6EF6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t>INV. TI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B6866A0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{{cb:a_1_n}}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35E2DD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{{cb:a_1_n__no}}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4D10DA" w14:textId="77777777" w:rsidR="00CE6EF6" w:rsidRPr="00760482" w:rsidRDefault="00CE6EF6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t>1.N</w:t>
            </w:r>
          </w:p>
        </w:tc>
        <w:tc>
          <w:tcPr>
            <w:tcW w:w="425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748C497E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{{cb:a_reimpresion}}</w:t>
            </w:r>
          </w:p>
        </w:tc>
        <w:tc>
          <w:tcPr>
            <w:tcW w:w="425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44EC5FDC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{{cb:a_reimpresion__no}}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B2642C7" w14:textId="77777777" w:rsidR="00CE6EF6" w:rsidRDefault="00443852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t>REIMPRESIÓ</w:t>
            </w:r>
            <w:r w:rsidR="00CE6EF6">
              <w:rPr>
                <w:rFonts w:ascii="Arial" w:hAnsi="Arial" w:cs="Arial"/>
                <w:sz w:val="16"/>
                <w:szCs w:val="16"/>
                <w:lang w:val="es-CO"/>
              </w:rPr>
              <w:t>N</w:t>
            </w:r>
          </w:p>
          <w:p w14:paraId="45DCAD8D" w14:textId="77777777" w:rsidR="00CE6EF6" w:rsidRPr="00760482" w:rsidRDefault="00CE6EF6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t xml:space="preserve">DE DOCUMENTOS  </w:t>
            </w:r>
          </w:p>
        </w:tc>
      </w:tr>
      <w:tr w:rsidR="00CE6EF6" w:rsidRPr="00760482" w14:paraId="3856CE2A" w14:textId="77777777" w:rsidTr="00A61F54">
        <w:trPr>
          <w:trHeight w:val="313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530ABE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{{cb:a_cct}}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1D00E56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{{cb:a_cct__no}}</w:t>
            </w:r>
          </w:p>
        </w:tc>
        <w:tc>
          <w:tcPr>
            <w:tcW w:w="198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2E7FD" w14:textId="77777777" w:rsidR="00CE6EF6" w:rsidRPr="00760482" w:rsidRDefault="00CE6EF6" w:rsidP="00CE6EF6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t>CCT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14A9A39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{{cb:a_verif}}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60B30DB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{{cb:a_verif__no}}</w:t>
            </w:r>
          </w:p>
        </w:tc>
        <w:tc>
          <w:tcPr>
            <w:tcW w:w="170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E2B95" w14:textId="77777777" w:rsidR="00CE6EF6" w:rsidRPr="00760482" w:rsidRDefault="00CE6EF6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t>VERIF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5BACDCB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{{cb:a_cal}}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75B657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{{cb:a_cal__no}}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12065" w14:textId="77777777" w:rsidR="00CE6EF6" w:rsidRPr="00760482" w:rsidRDefault="00CE6EF6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t>CAL</w:t>
            </w:r>
          </w:p>
        </w:tc>
        <w:tc>
          <w:tcPr>
            <w:tcW w:w="425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A46EAD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36AE39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170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C6B692" w14:textId="77777777" w:rsidR="00CE6EF6" w:rsidRPr="00760482" w:rsidRDefault="00CE6EF6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</w:p>
        </w:tc>
      </w:tr>
      <w:tr w:rsidR="00A052C5" w:rsidRPr="00424D9F" w14:paraId="4BACCC2B" w14:textId="77777777" w:rsidTr="00A61F54">
        <w:tc>
          <w:tcPr>
            <w:tcW w:w="10456" w:type="dxa"/>
            <w:gridSpan w:val="22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14:paraId="752FF3E7" w14:textId="77777777" w:rsidR="00A052C5" w:rsidRPr="007242B1" w:rsidRDefault="00A052C5" w:rsidP="00A052C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JUSTIFICACIÓ</w:t>
            </w:r>
            <w:r w:rsidRPr="007242B1">
              <w:rPr>
                <w:rFonts w:ascii="Arial" w:hAnsi="Arial" w:cs="Arial"/>
                <w:b/>
                <w:sz w:val="22"/>
                <w:szCs w:val="22"/>
              </w:rPr>
              <w:t>N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DE ACCESO</w:t>
            </w:r>
          </w:p>
        </w:tc>
      </w:tr>
      <w:tr w:rsidR="00A052C5" w:rsidRPr="00792E3E" w14:paraId="014B575E" w14:textId="77777777" w:rsidTr="00A61F54">
        <w:tc>
          <w:tcPr>
            <w:tcW w:w="10456" w:type="dxa"/>
            <w:gridSpan w:val="22"/>
            <w:tcBorders>
              <w:left w:val="single" w:sz="4" w:space="0" w:color="auto"/>
            </w:tcBorders>
            <w:shd w:val="clear" w:color="auto" w:fill="D9D9D9"/>
          </w:tcPr>
          <w:p w14:paraId="3F217326" w14:textId="77777777" w:rsidR="00A052C5" w:rsidRPr="00792E3E" w:rsidRDefault="00A052C5" w:rsidP="00A052C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92E3E">
              <w:rPr>
                <w:rFonts w:ascii="Arial" w:hAnsi="Arial" w:cs="Arial"/>
                <w:sz w:val="22"/>
                <w:szCs w:val="22"/>
              </w:rPr>
              <w:t xml:space="preserve"> Describa la finalidad del uso de la información acorde a sus funciones misionales</w:t>
            </w:r>
          </w:p>
        </w:tc>
      </w:tr>
      <w:tr w:rsidR="00A052C5" w:rsidRPr="00722966" w14:paraId="2B2E6423" w14:textId="77777777" w:rsidTr="00A61F54">
        <w:trPr>
          <w:trHeight w:val="516"/>
        </w:trPr>
        <w:tc>
          <w:tcPr>
            <w:tcW w:w="10456" w:type="dxa"/>
            <w:gridSpan w:val="22"/>
            <w:tcBorders>
              <w:left w:val="single" w:sz="4" w:space="0" w:color="auto"/>
            </w:tcBorders>
          </w:tcPr>
          <w:p w14:paraId="42636D77" w14:textId="77777777" w:rsidR="00A052C5" w:rsidRPr="007242B1" w:rsidRDefault="00A052C5" w:rsidP="00A052C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{{justificacion}}</w:t>
            </w:r>
          </w:p>
          <w:p w14:paraId="7B6B5089" w14:textId="77777777" w:rsidR="00A052C5" w:rsidRPr="007242B1" w:rsidRDefault="00A052C5" w:rsidP="00A052C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EFD890F" w14:textId="77777777" w:rsidR="00A052C5" w:rsidRDefault="00A052C5" w:rsidP="00A052C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F7FF6DD" w14:textId="77777777" w:rsidR="00A052C5" w:rsidRPr="007242B1" w:rsidRDefault="00A052C5" w:rsidP="00A052C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A052C5" w:rsidRPr="00424D9F" w14:paraId="467C8024" w14:textId="77777777" w:rsidTr="00A61F54">
        <w:tc>
          <w:tcPr>
            <w:tcW w:w="10456" w:type="dxa"/>
            <w:gridSpan w:val="22"/>
            <w:tcBorders>
              <w:left w:val="single" w:sz="4" w:space="0" w:color="auto"/>
            </w:tcBorders>
            <w:shd w:val="clear" w:color="auto" w:fill="D9D9D9"/>
          </w:tcPr>
          <w:p w14:paraId="2DC4631D" w14:textId="77777777" w:rsidR="00A052C5" w:rsidRDefault="00A052C5" w:rsidP="00A052C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242B1">
              <w:rPr>
                <w:rFonts w:ascii="Arial" w:hAnsi="Arial" w:cs="Arial"/>
                <w:b/>
                <w:sz w:val="22"/>
                <w:szCs w:val="22"/>
              </w:rPr>
              <w:t xml:space="preserve">DATOS DE QUIEN </w:t>
            </w:r>
            <w:r>
              <w:rPr>
                <w:rFonts w:ascii="Arial" w:hAnsi="Arial" w:cs="Arial"/>
                <w:b/>
                <w:sz w:val="22"/>
                <w:szCs w:val="22"/>
              </w:rPr>
              <w:t>AUTORIZA</w:t>
            </w:r>
          </w:p>
          <w:p w14:paraId="621B258D" w14:textId="77777777" w:rsidR="00A052C5" w:rsidRPr="007242B1" w:rsidRDefault="00A052C5" w:rsidP="00A052C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C2236">
              <w:rPr>
                <w:rFonts w:ascii="Arial" w:hAnsi="Arial" w:cs="Arial"/>
                <w:sz w:val="16"/>
                <w:szCs w:val="22"/>
              </w:rPr>
              <w:t>(RNEC Oficinas Centrales)</w:t>
            </w:r>
          </w:p>
        </w:tc>
      </w:tr>
      <w:tr w:rsidR="00A052C5" w:rsidRPr="00722966" w14:paraId="301BCE41" w14:textId="77777777" w:rsidTr="00A61F54">
        <w:trPr>
          <w:trHeight w:val="1399"/>
        </w:trPr>
        <w:tc>
          <w:tcPr>
            <w:tcW w:w="5228" w:type="dxa"/>
            <w:gridSpan w:val="10"/>
            <w:tcBorders>
              <w:left w:val="single" w:sz="4" w:space="0" w:color="auto"/>
              <w:bottom w:val="single" w:sz="4" w:space="0" w:color="auto"/>
            </w:tcBorders>
          </w:tcPr>
          <w:p w14:paraId="314CD0D4" w14:textId="77777777" w:rsidR="00A052C5" w:rsidRPr="007242B1" w:rsidRDefault="00A052C5" w:rsidP="00A052C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228" w:type="dxa"/>
            <w:gridSpan w:val="12"/>
            <w:tcBorders>
              <w:bottom w:val="single" w:sz="4" w:space="0" w:color="auto"/>
            </w:tcBorders>
          </w:tcPr>
          <w:p w14:paraId="6AF41022" w14:textId="4AB14ED8" w:rsidR="00A052C5" w:rsidRPr="007242B1" w:rsidRDefault="00D64684" w:rsidP="00A052C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3E7021C" wp14:editId="56064C7E">
                      <wp:simplePos x="0" y="0"/>
                      <wp:positionH relativeFrom="column">
                        <wp:posOffset>485140</wp:posOffset>
                      </wp:positionH>
                      <wp:positionV relativeFrom="paragraph">
                        <wp:posOffset>464185</wp:posOffset>
                      </wp:positionV>
                      <wp:extent cx="2518410" cy="525145"/>
                      <wp:effectExtent l="2540" t="0" r="3175" b="2540"/>
                      <wp:wrapNone/>
                      <wp:docPr id="5472409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18410" cy="5251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F231091" w14:textId="77777777" w:rsidR="00A052C5" w:rsidRDefault="00A052C5" w:rsidP="005E48E9">
                                  <w:pPr>
                                    <w:rPr>
                                      <w:rFonts w:ascii="Arial Narrow" w:hAnsi="Arial Narrow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b/>
                                    </w:rPr>
                                    <w:t>Vo. Bo.</w:t>
                                  </w:r>
                                  <w:r>
                                    <w:rPr>
                                      <w:rFonts w:ascii="Arial Narrow" w:hAnsi="Arial Narrow"/>
                                      <w:b/>
                                    </w:rPr>
                                    <w:tab/>
                                  </w:r>
                                  <w:r w:rsidRPr="00CD39A2">
                                    <w:rPr>
                                      <w:rFonts w:ascii="Arial Narrow" w:hAnsi="Arial Narrow"/>
                                      <w:b/>
                                    </w:rPr>
                                    <w:t xml:space="preserve">Director Nacional de </w:t>
                                  </w:r>
                                  <w:r>
                                    <w:rPr>
                                      <w:rFonts w:ascii="Arial Narrow" w:hAnsi="Arial Narrow"/>
                                      <w:b/>
                                    </w:rPr>
                                    <w:t xml:space="preserve">Identificación </w:t>
                                  </w:r>
                                </w:p>
                                <w:p w14:paraId="6F3F632A" w14:textId="77777777" w:rsidR="00A052C5" w:rsidRPr="00745F60" w:rsidRDefault="00A052C5" w:rsidP="005E48E9">
                                  <w:pPr>
                                    <w:ind w:firstLine="708"/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</w:rPr>
                                  </w:pPr>
                                  <w:r w:rsidRPr="00261857"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</w:rPr>
                                    <w:t>(Sólo solicitudes de oficinas centrales)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E7021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left:0;text-align:left;margin-left:38.2pt;margin-top:36.55pt;width:198.3pt;height:41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" filled="f" stroked="f">
                      <v:textbox>
                        <w:txbxContent>
                          <w:p w14:paraId="2F231091" w14:textId="77777777" w:rsidR="00A052C5" w:rsidRDefault="00A052C5" w:rsidP="005E48E9">
                            <w:pPr>
                              <w:rPr>
                                <w:rFonts w:ascii="Arial Narrow" w:hAnsi="Arial Narrow"/>
                                <w:b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</w:rPr>
                              <w:t>Vo. Bo.</w:t>
                            </w:r>
                            <w:r>
                              <w:rPr>
                                <w:rFonts w:ascii="Arial Narrow" w:hAnsi="Arial Narrow"/>
                                <w:b/>
                              </w:rPr>
                              <w:tab/>
                            </w:r>
                            <w:r w:rsidRPr="00CD39A2">
                              <w:rPr>
                                <w:rFonts w:ascii="Arial Narrow" w:hAnsi="Arial Narrow"/>
                                <w:b/>
                              </w:rPr>
                              <w:t xml:space="preserve">Director Nacional de </w:t>
                            </w:r>
                            <w:r>
                              <w:rPr>
                                <w:rFonts w:ascii="Arial Narrow" w:hAnsi="Arial Narrow"/>
                                <w:b/>
                              </w:rPr>
                              <w:t xml:space="preserve">Identificación </w:t>
                            </w:r>
                          </w:p>
                          <w:p w14:paraId="6F3F632A" w14:textId="77777777" w:rsidR="00A052C5" w:rsidRPr="00745F60" w:rsidRDefault="00A052C5" w:rsidP="005E48E9">
                            <w:pPr>
                              <w:ind w:firstLine="708"/>
                              <w:rPr>
                                <w:rFonts w:ascii="Arial Narrow" w:hAnsi="Arial Narrow"/>
                                <w:b/>
                                <w:sz w:val="16"/>
                              </w:rPr>
                            </w:pPr>
                            <w:r w:rsidRPr="00261857">
                              <w:rPr>
                                <w:rFonts w:ascii="Arial Narrow" w:hAnsi="Arial Narrow"/>
                                <w:b/>
                                <w:sz w:val="16"/>
                              </w:rPr>
                              <w:t>(Sólo solicitudes de oficinas centrales)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35C46EA7" w14:textId="47AD5D32" w:rsidR="00DC0CEC" w:rsidRPr="00D0178A" w:rsidRDefault="00D64684" w:rsidP="00C66E52">
      <w:pPr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b/>
          <w:noProof/>
          <w:sz w:val="22"/>
          <w:szCs w:val="22"/>
          <w:lang w:val="es-CO" w:eastAsia="es-CO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48CC4E" wp14:editId="4918637C">
                <wp:simplePos x="0" y="0"/>
                <wp:positionH relativeFrom="column">
                  <wp:posOffset>-83820</wp:posOffset>
                </wp:positionH>
                <wp:positionV relativeFrom="paragraph">
                  <wp:posOffset>-398145</wp:posOffset>
                </wp:positionV>
                <wp:extent cx="3228975" cy="466090"/>
                <wp:effectExtent l="0" t="0" r="0" b="635"/>
                <wp:wrapNone/>
                <wp:docPr id="2030816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466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587A7B" w14:textId="77777777" w:rsidR="0060530C" w:rsidRDefault="0060530C" w:rsidP="0060530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Grupo de Gestión de Convenios y Términos de Acceso a las Bases de Datos de Registro Civil e Identificación</w:t>
                            </w:r>
                          </w:p>
                          <w:p w14:paraId="565FAE9A" w14:textId="77777777" w:rsidR="00A052C5" w:rsidRPr="007E00ED" w:rsidRDefault="00A052C5" w:rsidP="005E48E9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8CC4E" id="_x0000_s1027" type="#_x0000_t202" style="position:absolute;margin-left:-6.6pt;margin-top:-31.35pt;width:254.25pt;height:36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" filled="f" stroked="f">
                <v:textbox>
                  <w:txbxContent>
                    <w:p w14:paraId="4D587A7B" w14:textId="77777777" w:rsidR="0060530C" w:rsidRDefault="0060530C" w:rsidP="0060530C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Grupo de Gestión de Convenios y Términos de Acceso a las Bases de Datos de Registro Civil e Identificación</w:t>
                      </w:r>
                    </w:p>
                    <w:p w14:paraId="565FAE9A" w14:textId="77777777" w:rsidR="00A052C5" w:rsidRPr="007E00ED" w:rsidRDefault="00A052C5" w:rsidP="005E48E9">
                      <w:pPr>
                        <w:jc w:val="center"/>
                        <w:rPr>
                          <w:rFonts w:ascii="Arial Narrow" w:hAnsi="Arial Narrow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BD5CABE" w14:textId="77777777" w:rsidR="00A971D3" w:rsidRDefault="00A971D3" w:rsidP="00A971D3">
      <w:pPr>
        <w:widowControl w:val="0"/>
        <w:jc w:val="both"/>
        <w:rPr>
          <w:rFonts w:ascii="Arial Narrow" w:hAnsi="Arial Narrow" w:cs="Arial"/>
          <w:sz w:val="16"/>
          <w:szCs w:val="16"/>
        </w:rPr>
      </w:pPr>
      <w:r>
        <w:rPr>
          <w:rFonts w:ascii="Arial Narrow" w:hAnsi="Arial Narrow" w:cs="Arial"/>
          <w:b/>
          <w:bCs/>
          <w:sz w:val="16"/>
          <w:szCs w:val="16"/>
        </w:rPr>
        <w:t xml:space="preserve">Nota:  </w:t>
      </w:r>
      <w:r>
        <w:rPr>
          <w:rFonts w:ascii="Arial Narrow" w:hAnsi="Arial Narrow" w:cs="Arial"/>
          <w:sz w:val="16"/>
          <w:szCs w:val="16"/>
        </w:rPr>
        <w:t xml:space="preserve">El uso de las herramientas tecnológicas autorizadas, se encuentra enmarcado dentro de las Políticas Informáticas establecidas en la resolución </w:t>
      </w:r>
      <w:r w:rsidR="0003509A">
        <w:rPr>
          <w:rFonts w:ascii="Arial Narrow" w:hAnsi="Arial Narrow" w:cs="Arial"/>
          <w:sz w:val="16"/>
          <w:szCs w:val="16"/>
        </w:rPr>
        <w:t>3308 de 2024</w:t>
      </w:r>
      <w:r>
        <w:rPr>
          <w:rFonts w:ascii="Arial Narrow" w:hAnsi="Arial Narrow" w:cs="Arial"/>
          <w:sz w:val="16"/>
          <w:szCs w:val="16"/>
        </w:rPr>
        <w:t xml:space="preserve">. Es preciso advertir que la información que produce y administra la Registraduría Nacional del Estado Civil, goza de la reserva legal que trata el artículo 213 del Decreto 2241 de 1986 y que la misma es restrictiva dada su naturaleza, según lo establecido en la ley 1581 de 2012, reglamentada parcialmente por el Decreto Nacional 1377 de 2013, sentencia de constitucionalidad C-178 de 2011, </w:t>
      </w:r>
      <w:r w:rsidR="00040B67">
        <w:rPr>
          <w:rFonts w:ascii="Arial Narrow" w:hAnsi="Arial Narrow" w:cs="Arial"/>
          <w:sz w:val="16"/>
          <w:szCs w:val="16"/>
        </w:rPr>
        <w:t>res</w:t>
      </w:r>
      <w:r w:rsidR="0003509A">
        <w:rPr>
          <w:rFonts w:ascii="Arial Narrow" w:hAnsi="Arial Narrow" w:cs="Arial"/>
          <w:sz w:val="16"/>
          <w:szCs w:val="16"/>
        </w:rPr>
        <w:t>olución 27145 de 2023</w:t>
      </w:r>
      <w:r w:rsidR="00040B67">
        <w:rPr>
          <w:rFonts w:ascii="Arial Narrow" w:hAnsi="Arial Narrow" w:cs="Arial"/>
          <w:sz w:val="16"/>
          <w:szCs w:val="16"/>
        </w:rPr>
        <w:t xml:space="preserve"> suscrita </w:t>
      </w:r>
      <w:r>
        <w:rPr>
          <w:rFonts w:ascii="Arial Narrow" w:hAnsi="Arial Narrow" w:cs="Arial"/>
          <w:sz w:val="16"/>
          <w:szCs w:val="16"/>
        </w:rPr>
        <w:t>por el Registrador Nacional del Estado Civil y demás normas concordantes.</w:t>
      </w:r>
    </w:p>
    <w:p w14:paraId="63CFBF33" w14:textId="77777777" w:rsidR="00D0178A" w:rsidRPr="00A971D3" w:rsidRDefault="00D0178A" w:rsidP="00A971D3">
      <w:pPr>
        <w:widowControl w:val="0"/>
        <w:jc w:val="both"/>
        <w:rPr>
          <w:rFonts w:ascii="Arial Narrow" w:hAnsi="Arial Narrow" w:cs="Arial"/>
          <w:sz w:val="4"/>
          <w:szCs w:val="4"/>
        </w:rPr>
      </w:pPr>
    </w:p>
    <w:sectPr w:rsidR="00D0178A" w:rsidRPr="00A971D3" w:rsidSect="00533483">
      <w:headerReference w:type="even" r:id="rId7"/>
      <w:headerReference w:type="default" r:id="rId8"/>
      <w:headerReference w:type="first" r:id="rId9"/>
      <w:pgSz w:w="12242" w:h="15842" w:code="1"/>
      <w:pgMar w:top="1440" w:right="1077" w:bottom="709" w:left="1077" w:header="794" w:footer="79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C623C" w14:textId="77777777" w:rsidR="004210A8" w:rsidRDefault="004210A8">
      <w:r>
        <w:separator/>
      </w:r>
    </w:p>
  </w:endnote>
  <w:endnote w:type="continuationSeparator" w:id="0">
    <w:p w14:paraId="0C71EF87" w14:textId="77777777" w:rsidR="004210A8" w:rsidRDefault="00421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9E5A0" w14:textId="77777777" w:rsidR="004210A8" w:rsidRDefault="004210A8">
      <w:r>
        <w:separator/>
      </w:r>
    </w:p>
  </w:footnote>
  <w:footnote w:type="continuationSeparator" w:id="0">
    <w:p w14:paraId="0F914E86" w14:textId="77777777" w:rsidR="004210A8" w:rsidRDefault="004210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EDFDC" w14:textId="1E1985EB" w:rsidR="00E167E4" w:rsidRDefault="00D64684">
    <w:pPr>
      <w:pStyle w:val="Encabezado"/>
    </w:pPr>
    <w:r>
      <w:rPr>
        <w:noProof/>
      </w:rPr>
      <w:drawing>
        <wp:anchor distT="0" distB="0" distL="114300" distR="114300" simplePos="0" relativeHeight="251661824" behindDoc="1" locked="0" layoutInCell="0" allowOverlap="1" wp14:anchorId="6F353EAB" wp14:editId="090EF6A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2085" cy="3952875"/>
          <wp:effectExtent l="0" t="0" r="0" b="0"/>
          <wp:wrapNone/>
          <wp:docPr id="28" name="Imagen 9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2085" cy="395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776" behindDoc="1" locked="0" layoutInCell="0" allowOverlap="1" wp14:anchorId="68B22280" wp14:editId="065A94D6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22800" cy="3479800"/>
          <wp:effectExtent l="0" t="0" r="0" b="0"/>
          <wp:wrapNone/>
          <wp:docPr id="27" name="Imagen 8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2800" cy="3479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0" allowOverlap="1" wp14:anchorId="14E2766C" wp14:editId="76852ED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1450" cy="3760470"/>
          <wp:effectExtent l="0" t="0" r="0" b="0"/>
          <wp:wrapNone/>
          <wp:docPr id="26" name="Imagen 7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1450" cy="3760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5680" behindDoc="1" locked="0" layoutInCell="0" allowOverlap="1" wp14:anchorId="4EE5D29E" wp14:editId="7D1690D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0815" cy="3943350"/>
          <wp:effectExtent l="0" t="0" r="0" b="0"/>
          <wp:wrapNone/>
          <wp:docPr id="25" name="Imagen 6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0815" cy="394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040B">
      <w:rPr>
        <w:noProof/>
        <w:lang w:val="es-ES"/>
      </w:rPr>
      <w:pict w14:anchorId="61CDD8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style="position:absolute;margin-left:0;margin-top:0;width:240.4pt;height:180.9pt;z-index:-251662848;mso-position-horizontal:center;mso-position-horizontal-relative:margin;mso-position-vertical:center;mso-position-vertical-relative:margin" o:allowincell="f">
          <v:imagedata r:id="rId5" o:title="6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702"/>
      <w:gridCol w:w="1417"/>
      <w:gridCol w:w="4961"/>
      <w:gridCol w:w="1134"/>
      <w:gridCol w:w="1276"/>
    </w:tblGrid>
    <w:tr w:rsidR="00AE7AC3" w:rsidRPr="00137786" w14:paraId="477C352D" w14:textId="77777777" w:rsidTr="00AE7AC3">
      <w:trPr>
        <w:trHeight w:val="700"/>
      </w:trPr>
      <w:tc>
        <w:tcPr>
          <w:tcW w:w="1702" w:type="dxa"/>
          <w:vMerge w:val="restart"/>
          <w:noWrap/>
          <w:vAlign w:val="bottom"/>
          <w:hideMark/>
        </w:tcPr>
        <w:p w14:paraId="4CBE19F3" w14:textId="0ACE99E6" w:rsidR="00AE7AC3" w:rsidRPr="00137786" w:rsidRDefault="00D64684" w:rsidP="00AE7AC3">
          <w:pPr>
            <w:rPr>
              <w:rFonts w:ascii="Arial" w:hAnsi="Arial" w:cs="Arial"/>
              <w:lang w:val="es-CO" w:eastAsia="es-CO"/>
            </w:rPr>
          </w:pPr>
          <w:r>
            <w:rPr>
              <w:noProof/>
            </w:rPr>
            <w:drawing>
              <wp:anchor distT="0" distB="0" distL="114300" distR="114300" simplePos="0" relativeHeight="251662848" behindDoc="0" locked="0" layoutInCell="1" allowOverlap="1" wp14:anchorId="310615A4" wp14:editId="295DB3FC">
                <wp:simplePos x="0" y="0"/>
                <wp:positionH relativeFrom="column">
                  <wp:posOffset>17780</wp:posOffset>
                </wp:positionH>
                <wp:positionV relativeFrom="paragraph">
                  <wp:posOffset>121285</wp:posOffset>
                </wp:positionV>
                <wp:extent cx="950595" cy="631190"/>
                <wp:effectExtent l="0" t="0" r="0" b="0"/>
                <wp:wrapNone/>
                <wp:docPr id="30" name="Imagen 51" descr="Logo regi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51" descr="Logo regis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0595" cy="631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3F65599" w14:textId="77777777" w:rsidR="00AE7AC3" w:rsidRPr="00137786" w:rsidRDefault="00AE7AC3" w:rsidP="00AE7AC3">
          <w:pPr>
            <w:rPr>
              <w:rFonts w:ascii="Arial" w:hAnsi="Arial" w:cs="Arial"/>
              <w:lang w:val="es-CO" w:eastAsia="es-CO"/>
            </w:rPr>
          </w:pPr>
        </w:p>
      </w:tc>
      <w:tc>
        <w:tcPr>
          <w:tcW w:w="1417" w:type="dxa"/>
          <w:noWrap/>
          <w:vAlign w:val="center"/>
          <w:hideMark/>
        </w:tcPr>
        <w:p w14:paraId="0C3E8BA7" w14:textId="77777777" w:rsidR="00AE7AC3" w:rsidRPr="00533483" w:rsidRDefault="00AE7AC3" w:rsidP="00533483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533483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PROCESO</w:t>
          </w:r>
        </w:p>
      </w:tc>
      <w:tc>
        <w:tcPr>
          <w:tcW w:w="4961" w:type="dxa"/>
          <w:vAlign w:val="center"/>
          <w:hideMark/>
        </w:tcPr>
        <w:p w14:paraId="56803A91" w14:textId="77777777" w:rsidR="00AE7AC3" w:rsidRPr="00533483" w:rsidRDefault="00D979C0" w:rsidP="00533483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533483">
            <w:rPr>
              <w:rFonts w:ascii="Arial" w:hAnsi="Arial" w:cs="Arial"/>
              <w:sz w:val="16"/>
              <w:szCs w:val="16"/>
              <w:lang w:val="es-CO" w:eastAsia="es-CO"/>
            </w:rPr>
            <w:t>CERTIFICACIÓN, DOCUMENTACIÓN Y SERVICIOS</w:t>
          </w:r>
        </w:p>
      </w:tc>
      <w:tc>
        <w:tcPr>
          <w:tcW w:w="1134" w:type="dxa"/>
          <w:noWrap/>
          <w:vAlign w:val="center"/>
          <w:hideMark/>
        </w:tcPr>
        <w:p w14:paraId="1053AFA9" w14:textId="77777777" w:rsidR="00AE7AC3" w:rsidRPr="00533483" w:rsidRDefault="00AE7AC3" w:rsidP="00533483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533483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CÓDIGO</w:t>
          </w:r>
        </w:p>
      </w:tc>
      <w:tc>
        <w:tcPr>
          <w:tcW w:w="1276" w:type="dxa"/>
          <w:shd w:val="clear" w:color="000000" w:fill="FFFFFF"/>
          <w:vAlign w:val="center"/>
        </w:tcPr>
        <w:p w14:paraId="758697D8" w14:textId="77777777" w:rsidR="00AE7AC3" w:rsidRPr="00533483" w:rsidRDefault="00794744" w:rsidP="00533483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533483">
            <w:rPr>
              <w:rFonts w:ascii="Arial" w:hAnsi="Arial" w:cs="Arial"/>
              <w:sz w:val="16"/>
              <w:szCs w:val="16"/>
              <w:lang w:val="es-CO" w:eastAsia="es-CO"/>
            </w:rPr>
            <w:t>CDFT09</w:t>
          </w:r>
        </w:p>
      </w:tc>
    </w:tr>
    <w:tr w:rsidR="00AE7AC3" w:rsidRPr="00137786" w14:paraId="1CCC40EF" w14:textId="77777777" w:rsidTr="00AE7AC3">
      <w:trPr>
        <w:trHeight w:val="682"/>
      </w:trPr>
      <w:tc>
        <w:tcPr>
          <w:tcW w:w="1702" w:type="dxa"/>
          <w:vMerge/>
          <w:vAlign w:val="center"/>
          <w:hideMark/>
        </w:tcPr>
        <w:p w14:paraId="0310D4FF" w14:textId="77777777" w:rsidR="00AE7AC3" w:rsidRPr="00137786" w:rsidRDefault="00AE7AC3" w:rsidP="00AE7AC3">
          <w:pPr>
            <w:rPr>
              <w:rFonts w:ascii="Arial" w:hAnsi="Arial" w:cs="Arial"/>
              <w:lang w:val="es-CO" w:eastAsia="es-CO"/>
            </w:rPr>
          </w:pPr>
        </w:p>
      </w:tc>
      <w:tc>
        <w:tcPr>
          <w:tcW w:w="1417" w:type="dxa"/>
          <w:noWrap/>
          <w:vAlign w:val="center"/>
          <w:hideMark/>
        </w:tcPr>
        <w:p w14:paraId="37C7DF5A" w14:textId="77777777" w:rsidR="00AE7AC3" w:rsidRPr="00533483" w:rsidRDefault="00AE7AC3" w:rsidP="00533483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533483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FORMATO</w:t>
          </w:r>
        </w:p>
      </w:tc>
      <w:tc>
        <w:tcPr>
          <w:tcW w:w="4961" w:type="dxa"/>
          <w:vAlign w:val="center"/>
          <w:hideMark/>
        </w:tcPr>
        <w:p w14:paraId="09D059B1" w14:textId="77777777" w:rsidR="00EE70CB" w:rsidRPr="00533483" w:rsidRDefault="007C2A89" w:rsidP="00533483">
          <w:pPr>
            <w:autoSpaceDE w:val="0"/>
            <w:autoSpaceDN w:val="0"/>
            <w:adjustRightInd w:val="0"/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>
            <w:rPr>
              <w:rFonts w:ascii="Arial" w:hAnsi="Arial" w:cs="Arial"/>
              <w:sz w:val="16"/>
              <w:szCs w:val="16"/>
              <w:lang w:val="es-CO" w:eastAsia="es-CO"/>
            </w:rPr>
            <w:t>SOLICITUD CREACIÓN Y ACTUALIZACIÓ</w:t>
          </w:r>
          <w:r w:rsidR="00EE70CB" w:rsidRPr="00533483">
            <w:rPr>
              <w:rFonts w:ascii="Arial" w:hAnsi="Arial" w:cs="Arial"/>
              <w:sz w:val="16"/>
              <w:szCs w:val="16"/>
              <w:lang w:val="es-CO" w:eastAsia="es-CO"/>
            </w:rPr>
            <w:t>N DE</w:t>
          </w:r>
        </w:p>
        <w:p w14:paraId="190D8530" w14:textId="77777777" w:rsidR="00EE70CB" w:rsidRPr="00533483" w:rsidRDefault="00EE70CB" w:rsidP="00533483">
          <w:pPr>
            <w:autoSpaceDE w:val="0"/>
            <w:autoSpaceDN w:val="0"/>
            <w:adjustRightInd w:val="0"/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533483">
            <w:rPr>
              <w:rFonts w:ascii="Arial" w:hAnsi="Arial" w:cs="Arial"/>
              <w:sz w:val="16"/>
              <w:szCs w:val="16"/>
              <w:lang w:val="es-CO" w:eastAsia="es-CO"/>
            </w:rPr>
            <w:t>USUARIOS WEBSERVICE DE IDENT</w:t>
          </w:r>
          <w:r w:rsidR="007C2A89">
            <w:rPr>
              <w:rFonts w:ascii="Arial" w:hAnsi="Arial" w:cs="Arial"/>
              <w:sz w:val="16"/>
              <w:szCs w:val="16"/>
              <w:lang w:val="es-CO" w:eastAsia="es-CO"/>
            </w:rPr>
            <w:t>IFICACIÓ</w:t>
          </w:r>
          <w:r w:rsidRPr="00533483">
            <w:rPr>
              <w:rFonts w:ascii="Arial" w:hAnsi="Arial" w:cs="Arial"/>
              <w:sz w:val="16"/>
              <w:szCs w:val="16"/>
              <w:lang w:val="es-CO" w:eastAsia="es-CO"/>
            </w:rPr>
            <w:t>N</w:t>
          </w:r>
        </w:p>
        <w:p w14:paraId="36BB4A85" w14:textId="77777777" w:rsidR="00AE7AC3" w:rsidRPr="00533483" w:rsidRDefault="00EE70CB" w:rsidP="00533483">
          <w:pPr>
            <w:jc w:val="center"/>
            <w:rPr>
              <w:rFonts w:ascii="Arial" w:hAnsi="Arial" w:cs="Arial"/>
              <w:b/>
              <w:sz w:val="16"/>
              <w:szCs w:val="16"/>
              <w:lang w:val="es-CO" w:eastAsia="es-CO"/>
            </w:rPr>
          </w:pPr>
          <w:r w:rsidRPr="00533483">
            <w:rPr>
              <w:rFonts w:ascii="Arial" w:hAnsi="Arial" w:cs="Arial"/>
              <w:b/>
              <w:sz w:val="16"/>
              <w:szCs w:val="16"/>
              <w:lang w:val="es-CO" w:eastAsia="es-CO"/>
            </w:rPr>
            <w:t>Funcionarios RNEC</w:t>
          </w:r>
        </w:p>
      </w:tc>
      <w:tc>
        <w:tcPr>
          <w:tcW w:w="1134" w:type="dxa"/>
          <w:vAlign w:val="center"/>
          <w:hideMark/>
        </w:tcPr>
        <w:p w14:paraId="4A26A01D" w14:textId="77777777" w:rsidR="00AE7AC3" w:rsidRPr="00533483" w:rsidRDefault="00AE7AC3" w:rsidP="00533483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533483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VERSIÓN</w:t>
          </w:r>
        </w:p>
      </w:tc>
      <w:tc>
        <w:tcPr>
          <w:tcW w:w="1276" w:type="dxa"/>
          <w:vAlign w:val="center"/>
          <w:hideMark/>
        </w:tcPr>
        <w:p w14:paraId="46D96388" w14:textId="77777777" w:rsidR="00AE7AC3" w:rsidRPr="007C2A89" w:rsidRDefault="0082062E" w:rsidP="00533483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>
            <w:rPr>
              <w:rFonts w:ascii="Arial" w:hAnsi="Arial" w:cs="Arial"/>
              <w:sz w:val="16"/>
              <w:szCs w:val="16"/>
              <w:lang w:val="es-CO" w:eastAsia="es-CO"/>
            </w:rPr>
            <w:t>4</w:t>
          </w:r>
        </w:p>
      </w:tc>
    </w:tr>
  </w:tbl>
  <w:p w14:paraId="62E3D335" w14:textId="77777777" w:rsidR="00F024C4" w:rsidRPr="007C2A89" w:rsidRDefault="00F024C4" w:rsidP="001E77DD">
    <w:pPr>
      <w:pStyle w:val="Encabezado"/>
      <w:tabs>
        <w:tab w:val="clear" w:pos="4252"/>
      </w:tabs>
      <w:ind w:right="-118"/>
      <w:jc w:val="right"/>
      <w:rPr>
        <w:rFonts w:ascii="Arial" w:hAnsi="Arial"/>
        <w:sz w:val="10"/>
        <w:szCs w:val="10"/>
      </w:rPr>
    </w:pPr>
    <w:r>
      <w:rPr>
        <w:rFonts w:ascii="Arial" w:hAnsi="Arial"/>
        <w:color w:val="FF0000"/>
        <w:sz w:val="10"/>
        <w:szCs w:val="10"/>
      </w:rPr>
      <w:t xml:space="preserve">  </w:t>
    </w:r>
    <w:r w:rsidR="007C2A89">
      <w:rPr>
        <w:rFonts w:ascii="Arial" w:hAnsi="Arial"/>
        <w:color w:val="FF0000"/>
        <w:sz w:val="10"/>
        <w:szCs w:val="10"/>
      </w:rPr>
      <w:t xml:space="preserve"> </w:t>
    </w:r>
    <w:r>
      <w:rPr>
        <w:rFonts w:ascii="Arial" w:hAnsi="Arial"/>
        <w:color w:val="FF0000"/>
        <w:sz w:val="10"/>
        <w:szCs w:val="10"/>
      </w:rPr>
      <w:t xml:space="preserve"> </w:t>
    </w:r>
    <w:r w:rsidR="001E77DD">
      <w:rPr>
        <w:rFonts w:ascii="Arial" w:hAnsi="Arial"/>
        <w:color w:val="FF0000"/>
        <w:sz w:val="10"/>
        <w:szCs w:val="10"/>
      </w:rPr>
      <w:t xml:space="preserve">    </w:t>
    </w:r>
    <w:r w:rsidR="001E77DD" w:rsidRPr="007C2A89">
      <w:rPr>
        <w:rFonts w:ascii="Arial" w:hAnsi="Arial"/>
        <w:sz w:val="10"/>
        <w:szCs w:val="10"/>
      </w:rPr>
      <w:t xml:space="preserve">Aprobado: </w:t>
    </w:r>
    <w:r w:rsidR="0082062E">
      <w:rPr>
        <w:rFonts w:ascii="Arial" w:hAnsi="Arial"/>
        <w:sz w:val="10"/>
        <w:szCs w:val="10"/>
        <w:lang w:val="es-ES"/>
      </w:rPr>
      <w:t>30/01/2025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5D692" w14:textId="3F4A469C" w:rsidR="00E167E4" w:rsidRDefault="00D64684">
    <w:pPr>
      <w:pStyle w:val="Encabezado"/>
    </w:pPr>
    <w:r>
      <w:rPr>
        <w:noProof/>
      </w:rPr>
      <w:drawing>
        <wp:anchor distT="0" distB="0" distL="114300" distR="114300" simplePos="0" relativeHeight="251660800" behindDoc="1" locked="0" layoutInCell="0" allowOverlap="1" wp14:anchorId="51790F9E" wp14:editId="149BFD1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2085" cy="3952875"/>
          <wp:effectExtent l="0" t="0" r="0" b="0"/>
          <wp:wrapNone/>
          <wp:docPr id="23" name="Imagen 5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2085" cy="395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1" locked="0" layoutInCell="0" allowOverlap="1" wp14:anchorId="2C58EE7A" wp14:editId="2DC0EFB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22800" cy="3479800"/>
          <wp:effectExtent l="0" t="0" r="0" b="0"/>
          <wp:wrapNone/>
          <wp:docPr id="22" name="Imagen 4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2800" cy="3479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1" locked="0" layoutInCell="0" allowOverlap="1" wp14:anchorId="6AC17C22" wp14:editId="04576FE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1450" cy="3760470"/>
          <wp:effectExtent l="0" t="0" r="0" b="0"/>
          <wp:wrapNone/>
          <wp:docPr id="21" name="Imagen 3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1450" cy="3760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4656" behindDoc="1" locked="0" layoutInCell="0" allowOverlap="1" wp14:anchorId="1BC41EF0" wp14:editId="5E62948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0815" cy="3943350"/>
          <wp:effectExtent l="0" t="0" r="0" b="0"/>
          <wp:wrapNone/>
          <wp:docPr id="20" name="Imagen 2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0815" cy="394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040B">
      <w:rPr>
        <w:noProof/>
        <w:lang w:val="es-ES"/>
      </w:rPr>
      <w:pict w14:anchorId="4DE396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0;margin-top:0;width:240.4pt;height:180.9pt;z-index:-251663872;mso-position-horizontal:center;mso-position-horizontal-relative:margin;mso-position-vertical:center;mso-position-vertical-relative:margin" o:allowincell="f">
          <v:imagedata r:id="rId5" o:title="6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8B3"/>
    <w:multiLevelType w:val="hybridMultilevel"/>
    <w:tmpl w:val="EC643DF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7435FC"/>
    <w:multiLevelType w:val="hybridMultilevel"/>
    <w:tmpl w:val="6C2644A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87B8D"/>
    <w:multiLevelType w:val="hybridMultilevel"/>
    <w:tmpl w:val="218410B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B31B9"/>
    <w:multiLevelType w:val="hybridMultilevel"/>
    <w:tmpl w:val="8C0E9C1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30EB9"/>
    <w:multiLevelType w:val="hybridMultilevel"/>
    <w:tmpl w:val="14B605B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14FAB"/>
    <w:multiLevelType w:val="multilevel"/>
    <w:tmpl w:val="3236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31A09DD"/>
    <w:multiLevelType w:val="hybridMultilevel"/>
    <w:tmpl w:val="3236C1F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1875DC"/>
    <w:multiLevelType w:val="hybridMultilevel"/>
    <w:tmpl w:val="DA9AC44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4B6EA">
      <w:start w:val="5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0C3FAA"/>
    <w:multiLevelType w:val="hybridMultilevel"/>
    <w:tmpl w:val="0EEE33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D500BD"/>
    <w:multiLevelType w:val="hybridMultilevel"/>
    <w:tmpl w:val="247AE418"/>
    <w:lvl w:ilvl="0" w:tplc="35926E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0C02655"/>
    <w:multiLevelType w:val="hybridMultilevel"/>
    <w:tmpl w:val="FC26F56C"/>
    <w:lvl w:ilvl="0" w:tplc="7A382CD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616E9B"/>
    <w:multiLevelType w:val="hybridMultilevel"/>
    <w:tmpl w:val="BCCEE102"/>
    <w:lvl w:ilvl="0" w:tplc="8F4AADBE">
      <w:start w:val="300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79D77F4"/>
    <w:multiLevelType w:val="hybridMultilevel"/>
    <w:tmpl w:val="B9C08B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8C4A54"/>
    <w:multiLevelType w:val="hybridMultilevel"/>
    <w:tmpl w:val="46BE5CEA"/>
    <w:lvl w:ilvl="0" w:tplc="0A2A6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8DF2839"/>
    <w:multiLevelType w:val="hybridMultilevel"/>
    <w:tmpl w:val="C5086CC6"/>
    <w:lvl w:ilvl="0" w:tplc="61FC65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162F49"/>
    <w:multiLevelType w:val="hybridMultilevel"/>
    <w:tmpl w:val="8454F68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91B2F"/>
    <w:multiLevelType w:val="hybridMultilevel"/>
    <w:tmpl w:val="C2908F56"/>
    <w:lvl w:ilvl="0" w:tplc="9FDAEB4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DB1127E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 w15:restartNumberingAfterBreak="0">
    <w:nsid w:val="325D55A7"/>
    <w:multiLevelType w:val="hybridMultilevel"/>
    <w:tmpl w:val="5656AB8E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6C277F1"/>
    <w:multiLevelType w:val="hybridMultilevel"/>
    <w:tmpl w:val="32006FB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7B1B01"/>
    <w:multiLevelType w:val="multilevel"/>
    <w:tmpl w:val="59B8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4B059B7"/>
    <w:multiLevelType w:val="multilevel"/>
    <w:tmpl w:val="F66E69D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4631771C"/>
    <w:multiLevelType w:val="hybridMultilevel"/>
    <w:tmpl w:val="6F9646D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C047A89"/>
    <w:multiLevelType w:val="hybridMultilevel"/>
    <w:tmpl w:val="1458BA32"/>
    <w:lvl w:ilvl="0" w:tplc="9E52536A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C744035"/>
    <w:multiLevelType w:val="hybridMultilevel"/>
    <w:tmpl w:val="D6BEC8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EC34A02"/>
    <w:multiLevelType w:val="hybridMultilevel"/>
    <w:tmpl w:val="6A303186"/>
    <w:lvl w:ilvl="0" w:tplc="FBC2C97E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01C0651"/>
    <w:multiLevelType w:val="hybridMultilevel"/>
    <w:tmpl w:val="DE60BD2C"/>
    <w:lvl w:ilvl="0" w:tplc="35926E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8ED3B2E"/>
    <w:multiLevelType w:val="hybridMultilevel"/>
    <w:tmpl w:val="0720A498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B010217"/>
    <w:multiLevelType w:val="hybridMultilevel"/>
    <w:tmpl w:val="A7D89B08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16CE9"/>
    <w:multiLevelType w:val="hybridMultilevel"/>
    <w:tmpl w:val="F6221F80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E8300DC"/>
    <w:multiLevelType w:val="multilevel"/>
    <w:tmpl w:val="59B8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EBC0E24"/>
    <w:multiLevelType w:val="hybridMultilevel"/>
    <w:tmpl w:val="DA4404F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DB368F"/>
    <w:multiLevelType w:val="hybridMultilevel"/>
    <w:tmpl w:val="8EB42E60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477683"/>
    <w:multiLevelType w:val="hybridMultilevel"/>
    <w:tmpl w:val="CA769D7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AA4D22"/>
    <w:multiLevelType w:val="multilevel"/>
    <w:tmpl w:val="7CBCD6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5" w15:restartNumberingAfterBreak="0">
    <w:nsid w:val="663C5501"/>
    <w:multiLevelType w:val="multilevel"/>
    <w:tmpl w:val="247A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B13EBA"/>
    <w:multiLevelType w:val="hybridMultilevel"/>
    <w:tmpl w:val="2FDA07C4"/>
    <w:lvl w:ilvl="0" w:tplc="240A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24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7D3C46"/>
    <w:multiLevelType w:val="hybridMultilevel"/>
    <w:tmpl w:val="EEB88F6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916C31"/>
    <w:multiLevelType w:val="hybridMultilevel"/>
    <w:tmpl w:val="12547CE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2C3BB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  <w:b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EE100B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0" w15:restartNumberingAfterBreak="0">
    <w:nsid w:val="7F9847A6"/>
    <w:multiLevelType w:val="hybridMultilevel"/>
    <w:tmpl w:val="2AE4B93A"/>
    <w:lvl w:ilvl="0" w:tplc="E4F675A2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33209100">
    <w:abstractNumId w:val="22"/>
  </w:num>
  <w:num w:numId="2" w16cid:durableId="1053889371">
    <w:abstractNumId w:val="7"/>
  </w:num>
  <w:num w:numId="3" w16cid:durableId="954750684">
    <w:abstractNumId w:val="0"/>
  </w:num>
  <w:num w:numId="4" w16cid:durableId="1905526336">
    <w:abstractNumId w:val="24"/>
  </w:num>
  <w:num w:numId="5" w16cid:durableId="1809273565">
    <w:abstractNumId w:val="29"/>
  </w:num>
  <w:num w:numId="6" w16cid:durableId="732392814">
    <w:abstractNumId w:val="32"/>
  </w:num>
  <w:num w:numId="7" w16cid:durableId="1837383244">
    <w:abstractNumId w:val="38"/>
  </w:num>
  <w:num w:numId="8" w16cid:durableId="454181504">
    <w:abstractNumId w:val="3"/>
  </w:num>
  <w:num w:numId="9" w16cid:durableId="1533612424">
    <w:abstractNumId w:val="1"/>
  </w:num>
  <w:num w:numId="10" w16cid:durableId="1199856583">
    <w:abstractNumId w:val="33"/>
  </w:num>
  <w:num w:numId="11" w16cid:durableId="755594982">
    <w:abstractNumId w:val="17"/>
  </w:num>
  <w:num w:numId="12" w16cid:durableId="520779466">
    <w:abstractNumId w:val="6"/>
  </w:num>
  <w:num w:numId="13" w16cid:durableId="1901555468">
    <w:abstractNumId w:val="39"/>
  </w:num>
  <w:num w:numId="14" w16cid:durableId="1980527350">
    <w:abstractNumId w:val="30"/>
  </w:num>
  <w:num w:numId="15" w16cid:durableId="335960659">
    <w:abstractNumId w:val="9"/>
  </w:num>
  <w:num w:numId="16" w16cid:durableId="1509172460">
    <w:abstractNumId w:val="35"/>
  </w:num>
  <w:num w:numId="17" w16cid:durableId="1039663870">
    <w:abstractNumId w:val="26"/>
  </w:num>
  <w:num w:numId="18" w16cid:durableId="1727488654">
    <w:abstractNumId w:val="4"/>
  </w:num>
  <w:num w:numId="19" w16cid:durableId="844855983">
    <w:abstractNumId w:val="19"/>
  </w:num>
  <w:num w:numId="20" w16cid:durableId="154220724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12294026">
    <w:abstractNumId w:val="21"/>
  </w:num>
  <w:num w:numId="22" w16cid:durableId="1887176032">
    <w:abstractNumId w:val="23"/>
  </w:num>
  <w:num w:numId="23" w16cid:durableId="1458140859">
    <w:abstractNumId w:val="28"/>
  </w:num>
  <w:num w:numId="24" w16cid:durableId="711615046">
    <w:abstractNumId w:val="20"/>
  </w:num>
  <w:num w:numId="25" w16cid:durableId="1448813945">
    <w:abstractNumId w:val="5"/>
  </w:num>
  <w:num w:numId="26" w16cid:durableId="1309749566">
    <w:abstractNumId w:val="13"/>
  </w:num>
  <w:num w:numId="27" w16cid:durableId="1108504659">
    <w:abstractNumId w:val="2"/>
  </w:num>
  <w:num w:numId="28" w16cid:durableId="1560634271">
    <w:abstractNumId w:val="37"/>
  </w:num>
  <w:num w:numId="29" w16cid:durableId="640500754">
    <w:abstractNumId w:val="15"/>
  </w:num>
  <w:num w:numId="30" w16cid:durableId="491986962">
    <w:abstractNumId w:val="27"/>
  </w:num>
  <w:num w:numId="31" w16cid:durableId="262038046">
    <w:abstractNumId w:val="40"/>
  </w:num>
  <w:num w:numId="32" w16cid:durableId="1420441110">
    <w:abstractNumId w:val="25"/>
  </w:num>
  <w:num w:numId="33" w16cid:durableId="702287824">
    <w:abstractNumId w:val="10"/>
  </w:num>
  <w:num w:numId="34" w16cid:durableId="1390885777">
    <w:abstractNumId w:val="16"/>
  </w:num>
  <w:num w:numId="35" w16cid:durableId="2020278922">
    <w:abstractNumId w:val="11"/>
  </w:num>
  <w:num w:numId="36" w16cid:durableId="352459940">
    <w:abstractNumId w:val="18"/>
  </w:num>
  <w:num w:numId="37" w16cid:durableId="2004771262">
    <w:abstractNumId w:val="8"/>
  </w:num>
  <w:num w:numId="38" w16cid:durableId="160317745">
    <w:abstractNumId w:val="12"/>
  </w:num>
  <w:num w:numId="39" w16cid:durableId="939603207">
    <w:abstractNumId w:val="34"/>
  </w:num>
  <w:num w:numId="40" w16cid:durableId="485509782">
    <w:abstractNumId w:val="31"/>
  </w:num>
  <w:num w:numId="41" w16cid:durableId="4823574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9F"/>
    <w:rsid w:val="000042CF"/>
    <w:rsid w:val="000044EF"/>
    <w:rsid w:val="00006F1C"/>
    <w:rsid w:val="00007B69"/>
    <w:rsid w:val="000119EB"/>
    <w:rsid w:val="0001460B"/>
    <w:rsid w:val="00015610"/>
    <w:rsid w:val="000168F7"/>
    <w:rsid w:val="00017AE7"/>
    <w:rsid w:val="00026565"/>
    <w:rsid w:val="00027048"/>
    <w:rsid w:val="0002783A"/>
    <w:rsid w:val="000330C6"/>
    <w:rsid w:val="00033322"/>
    <w:rsid w:val="00033852"/>
    <w:rsid w:val="0003509A"/>
    <w:rsid w:val="00035228"/>
    <w:rsid w:val="00035F60"/>
    <w:rsid w:val="00036B43"/>
    <w:rsid w:val="00040B67"/>
    <w:rsid w:val="00040BAB"/>
    <w:rsid w:val="00040DDA"/>
    <w:rsid w:val="000412F9"/>
    <w:rsid w:val="00043026"/>
    <w:rsid w:val="0004382C"/>
    <w:rsid w:val="000467F2"/>
    <w:rsid w:val="0005042E"/>
    <w:rsid w:val="00051377"/>
    <w:rsid w:val="00053A31"/>
    <w:rsid w:val="00055385"/>
    <w:rsid w:val="00055F2C"/>
    <w:rsid w:val="00056392"/>
    <w:rsid w:val="0006041A"/>
    <w:rsid w:val="00063DBA"/>
    <w:rsid w:val="000642A2"/>
    <w:rsid w:val="00066400"/>
    <w:rsid w:val="0006704B"/>
    <w:rsid w:val="00067722"/>
    <w:rsid w:val="00067DC9"/>
    <w:rsid w:val="000732E8"/>
    <w:rsid w:val="00073583"/>
    <w:rsid w:val="0007676B"/>
    <w:rsid w:val="0008053C"/>
    <w:rsid w:val="000818B0"/>
    <w:rsid w:val="0009352E"/>
    <w:rsid w:val="000976E5"/>
    <w:rsid w:val="000A010C"/>
    <w:rsid w:val="000A0480"/>
    <w:rsid w:val="000A1CDA"/>
    <w:rsid w:val="000A3CAA"/>
    <w:rsid w:val="000A4738"/>
    <w:rsid w:val="000A67DF"/>
    <w:rsid w:val="000A7F88"/>
    <w:rsid w:val="000B386E"/>
    <w:rsid w:val="000C1ACF"/>
    <w:rsid w:val="000C2A85"/>
    <w:rsid w:val="000C3D51"/>
    <w:rsid w:val="000C3DDB"/>
    <w:rsid w:val="000C73AD"/>
    <w:rsid w:val="000C758A"/>
    <w:rsid w:val="000D11BD"/>
    <w:rsid w:val="000E0714"/>
    <w:rsid w:val="000E1CB1"/>
    <w:rsid w:val="000E2274"/>
    <w:rsid w:val="000E45F5"/>
    <w:rsid w:val="000F47DD"/>
    <w:rsid w:val="00100FB5"/>
    <w:rsid w:val="00101FC5"/>
    <w:rsid w:val="00102186"/>
    <w:rsid w:val="00103931"/>
    <w:rsid w:val="00103D15"/>
    <w:rsid w:val="00103ECB"/>
    <w:rsid w:val="00104669"/>
    <w:rsid w:val="001059F7"/>
    <w:rsid w:val="00106DC8"/>
    <w:rsid w:val="00111570"/>
    <w:rsid w:val="00111C39"/>
    <w:rsid w:val="00113103"/>
    <w:rsid w:val="00117A3A"/>
    <w:rsid w:val="00117AE3"/>
    <w:rsid w:val="001206CF"/>
    <w:rsid w:val="0012099A"/>
    <w:rsid w:val="0012204C"/>
    <w:rsid w:val="00125D87"/>
    <w:rsid w:val="00126B28"/>
    <w:rsid w:val="00130D78"/>
    <w:rsid w:val="00131284"/>
    <w:rsid w:val="00131FD0"/>
    <w:rsid w:val="00132519"/>
    <w:rsid w:val="0013629D"/>
    <w:rsid w:val="00145495"/>
    <w:rsid w:val="001508A8"/>
    <w:rsid w:val="00150C6D"/>
    <w:rsid w:val="00151FE9"/>
    <w:rsid w:val="0015337A"/>
    <w:rsid w:val="00155099"/>
    <w:rsid w:val="001559D5"/>
    <w:rsid w:val="00155F22"/>
    <w:rsid w:val="00156364"/>
    <w:rsid w:val="00156AE7"/>
    <w:rsid w:val="00162675"/>
    <w:rsid w:val="00163B6D"/>
    <w:rsid w:val="00164443"/>
    <w:rsid w:val="00176510"/>
    <w:rsid w:val="001807AE"/>
    <w:rsid w:val="00180D53"/>
    <w:rsid w:val="00182B7E"/>
    <w:rsid w:val="001834D0"/>
    <w:rsid w:val="00183C11"/>
    <w:rsid w:val="00183C95"/>
    <w:rsid w:val="00185A8C"/>
    <w:rsid w:val="001867F8"/>
    <w:rsid w:val="001930A5"/>
    <w:rsid w:val="001978B0"/>
    <w:rsid w:val="001A0DE4"/>
    <w:rsid w:val="001A15CA"/>
    <w:rsid w:val="001A44EC"/>
    <w:rsid w:val="001B0744"/>
    <w:rsid w:val="001B4A48"/>
    <w:rsid w:val="001B5059"/>
    <w:rsid w:val="001B5C50"/>
    <w:rsid w:val="001C23B5"/>
    <w:rsid w:val="001C309C"/>
    <w:rsid w:val="001C3344"/>
    <w:rsid w:val="001C3CE1"/>
    <w:rsid w:val="001C5A77"/>
    <w:rsid w:val="001C5D8F"/>
    <w:rsid w:val="001C6A27"/>
    <w:rsid w:val="001C7348"/>
    <w:rsid w:val="001C7431"/>
    <w:rsid w:val="001D3600"/>
    <w:rsid w:val="001D4B85"/>
    <w:rsid w:val="001D5C0E"/>
    <w:rsid w:val="001E0D64"/>
    <w:rsid w:val="001E168A"/>
    <w:rsid w:val="001E3748"/>
    <w:rsid w:val="001E5C6A"/>
    <w:rsid w:val="001E77DD"/>
    <w:rsid w:val="001F1FAD"/>
    <w:rsid w:val="002002BB"/>
    <w:rsid w:val="0020374F"/>
    <w:rsid w:val="002044C8"/>
    <w:rsid w:val="00205D8D"/>
    <w:rsid w:val="00207890"/>
    <w:rsid w:val="00210312"/>
    <w:rsid w:val="002137D5"/>
    <w:rsid w:val="00213BA6"/>
    <w:rsid w:val="002159F8"/>
    <w:rsid w:val="00216BD5"/>
    <w:rsid w:val="002200AC"/>
    <w:rsid w:val="00220567"/>
    <w:rsid w:val="002222C2"/>
    <w:rsid w:val="00224DF3"/>
    <w:rsid w:val="0023096F"/>
    <w:rsid w:val="002315CD"/>
    <w:rsid w:val="00233401"/>
    <w:rsid w:val="00233D6B"/>
    <w:rsid w:val="002347DF"/>
    <w:rsid w:val="00235CB5"/>
    <w:rsid w:val="00236F3F"/>
    <w:rsid w:val="002400A2"/>
    <w:rsid w:val="00241940"/>
    <w:rsid w:val="00241E18"/>
    <w:rsid w:val="00242FA0"/>
    <w:rsid w:val="00243184"/>
    <w:rsid w:val="0024425C"/>
    <w:rsid w:val="002467E3"/>
    <w:rsid w:val="00255AB6"/>
    <w:rsid w:val="00261857"/>
    <w:rsid w:val="00261DBE"/>
    <w:rsid w:val="0026226D"/>
    <w:rsid w:val="00264C6F"/>
    <w:rsid w:val="002650A0"/>
    <w:rsid w:val="00270CDA"/>
    <w:rsid w:val="00273647"/>
    <w:rsid w:val="00275765"/>
    <w:rsid w:val="00276626"/>
    <w:rsid w:val="002855ED"/>
    <w:rsid w:val="002862F9"/>
    <w:rsid w:val="0029007F"/>
    <w:rsid w:val="0029184D"/>
    <w:rsid w:val="00292D3C"/>
    <w:rsid w:val="00296BA0"/>
    <w:rsid w:val="002A22EB"/>
    <w:rsid w:val="002A64F2"/>
    <w:rsid w:val="002A7CF8"/>
    <w:rsid w:val="002B2C53"/>
    <w:rsid w:val="002B2CFF"/>
    <w:rsid w:val="002B3A7D"/>
    <w:rsid w:val="002B46E9"/>
    <w:rsid w:val="002B5346"/>
    <w:rsid w:val="002B6FCC"/>
    <w:rsid w:val="002B726F"/>
    <w:rsid w:val="002C3F6F"/>
    <w:rsid w:val="002C6246"/>
    <w:rsid w:val="002C6EA1"/>
    <w:rsid w:val="002C6ECC"/>
    <w:rsid w:val="002C7224"/>
    <w:rsid w:val="002D022E"/>
    <w:rsid w:val="002D053F"/>
    <w:rsid w:val="002D0C03"/>
    <w:rsid w:val="002D2D62"/>
    <w:rsid w:val="002D306A"/>
    <w:rsid w:val="002D38FD"/>
    <w:rsid w:val="002D6FAD"/>
    <w:rsid w:val="002E6100"/>
    <w:rsid w:val="002F38E2"/>
    <w:rsid w:val="002F534A"/>
    <w:rsid w:val="002F6969"/>
    <w:rsid w:val="002F7A01"/>
    <w:rsid w:val="00304B1C"/>
    <w:rsid w:val="003054A3"/>
    <w:rsid w:val="00307BCC"/>
    <w:rsid w:val="00310529"/>
    <w:rsid w:val="00310D12"/>
    <w:rsid w:val="003119CF"/>
    <w:rsid w:val="003172E5"/>
    <w:rsid w:val="003215D9"/>
    <w:rsid w:val="00325248"/>
    <w:rsid w:val="00327706"/>
    <w:rsid w:val="00332EE5"/>
    <w:rsid w:val="003354D0"/>
    <w:rsid w:val="00340257"/>
    <w:rsid w:val="00340AEB"/>
    <w:rsid w:val="00345A19"/>
    <w:rsid w:val="00345A92"/>
    <w:rsid w:val="00357A81"/>
    <w:rsid w:val="003617A8"/>
    <w:rsid w:val="00361969"/>
    <w:rsid w:val="00362743"/>
    <w:rsid w:val="003631D0"/>
    <w:rsid w:val="00363768"/>
    <w:rsid w:val="003652A0"/>
    <w:rsid w:val="00371FA1"/>
    <w:rsid w:val="00374B4E"/>
    <w:rsid w:val="0038155C"/>
    <w:rsid w:val="00382010"/>
    <w:rsid w:val="0038272E"/>
    <w:rsid w:val="0038281D"/>
    <w:rsid w:val="00387D3B"/>
    <w:rsid w:val="00387F70"/>
    <w:rsid w:val="00391028"/>
    <w:rsid w:val="003957B1"/>
    <w:rsid w:val="003A0467"/>
    <w:rsid w:val="003A0F64"/>
    <w:rsid w:val="003A1745"/>
    <w:rsid w:val="003A4BA5"/>
    <w:rsid w:val="003A4E87"/>
    <w:rsid w:val="003A57C4"/>
    <w:rsid w:val="003B1704"/>
    <w:rsid w:val="003B35D0"/>
    <w:rsid w:val="003B6AF0"/>
    <w:rsid w:val="003B76D7"/>
    <w:rsid w:val="003B794D"/>
    <w:rsid w:val="003C21CC"/>
    <w:rsid w:val="003C279F"/>
    <w:rsid w:val="003C3E09"/>
    <w:rsid w:val="003C47BF"/>
    <w:rsid w:val="003C5457"/>
    <w:rsid w:val="003D41A8"/>
    <w:rsid w:val="003D4332"/>
    <w:rsid w:val="003E771F"/>
    <w:rsid w:val="003F4E91"/>
    <w:rsid w:val="003F73EA"/>
    <w:rsid w:val="00401E8D"/>
    <w:rsid w:val="00407739"/>
    <w:rsid w:val="0040789E"/>
    <w:rsid w:val="0040796B"/>
    <w:rsid w:val="0041341B"/>
    <w:rsid w:val="004169FB"/>
    <w:rsid w:val="004210A8"/>
    <w:rsid w:val="0042170B"/>
    <w:rsid w:val="0042418A"/>
    <w:rsid w:val="00424503"/>
    <w:rsid w:val="004249B4"/>
    <w:rsid w:val="00424D9F"/>
    <w:rsid w:val="00424DC7"/>
    <w:rsid w:val="00425380"/>
    <w:rsid w:val="00425A91"/>
    <w:rsid w:val="00426D53"/>
    <w:rsid w:val="00431ECD"/>
    <w:rsid w:val="00432249"/>
    <w:rsid w:val="00434E40"/>
    <w:rsid w:val="00437792"/>
    <w:rsid w:val="00442404"/>
    <w:rsid w:val="00442834"/>
    <w:rsid w:val="00442B34"/>
    <w:rsid w:val="00443852"/>
    <w:rsid w:val="00444B44"/>
    <w:rsid w:val="00446109"/>
    <w:rsid w:val="00446145"/>
    <w:rsid w:val="00451AD5"/>
    <w:rsid w:val="00454241"/>
    <w:rsid w:val="00454C19"/>
    <w:rsid w:val="00457D4C"/>
    <w:rsid w:val="004600B7"/>
    <w:rsid w:val="0046065D"/>
    <w:rsid w:val="00471040"/>
    <w:rsid w:val="0047480B"/>
    <w:rsid w:val="00475E72"/>
    <w:rsid w:val="00480FBC"/>
    <w:rsid w:val="00487323"/>
    <w:rsid w:val="00491CDE"/>
    <w:rsid w:val="00492A1D"/>
    <w:rsid w:val="00493B0B"/>
    <w:rsid w:val="00494E9F"/>
    <w:rsid w:val="00497C66"/>
    <w:rsid w:val="004A2942"/>
    <w:rsid w:val="004A3DED"/>
    <w:rsid w:val="004A5AF0"/>
    <w:rsid w:val="004A6C99"/>
    <w:rsid w:val="004B0259"/>
    <w:rsid w:val="004B13D8"/>
    <w:rsid w:val="004B29EB"/>
    <w:rsid w:val="004B2FF9"/>
    <w:rsid w:val="004B5F51"/>
    <w:rsid w:val="004B6394"/>
    <w:rsid w:val="004B724C"/>
    <w:rsid w:val="004C219F"/>
    <w:rsid w:val="004C23E0"/>
    <w:rsid w:val="004C5679"/>
    <w:rsid w:val="004C720B"/>
    <w:rsid w:val="004C74B1"/>
    <w:rsid w:val="004D2C35"/>
    <w:rsid w:val="004D7281"/>
    <w:rsid w:val="004E1E8C"/>
    <w:rsid w:val="004E3498"/>
    <w:rsid w:val="004E5FA4"/>
    <w:rsid w:val="004F177D"/>
    <w:rsid w:val="004F3FB7"/>
    <w:rsid w:val="004F5260"/>
    <w:rsid w:val="004F67B4"/>
    <w:rsid w:val="004F762D"/>
    <w:rsid w:val="005017FE"/>
    <w:rsid w:val="0050209A"/>
    <w:rsid w:val="005026FB"/>
    <w:rsid w:val="00504512"/>
    <w:rsid w:val="005119BA"/>
    <w:rsid w:val="005134F0"/>
    <w:rsid w:val="00515191"/>
    <w:rsid w:val="00516EBB"/>
    <w:rsid w:val="005202D9"/>
    <w:rsid w:val="005236B0"/>
    <w:rsid w:val="005279F9"/>
    <w:rsid w:val="00531D47"/>
    <w:rsid w:val="00533483"/>
    <w:rsid w:val="00542FD9"/>
    <w:rsid w:val="00543F9E"/>
    <w:rsid w:val="005447E2"/>
    <w:rsid w:val="00544E5C"/>
    <w:rsid w:val="00545F32"/>
    <w:rsid w:val="005464DE"/>
    <w:rsid w:val="00552F56"/>
    <w:rsid w:val="00553EAD"/>
    <w:rsid w:val="005609C3"/>
    <w:rsid w:val="005617D6"/>
    <w:rsid w:val="00561C64"/>
    <w:rsid w:val="00564448"/>
    <w:rsid w:val="00566C71"/>
    <w:rsid w:val="00566D84"/>
    <w:rsid w:val="005703F8"/>
    <w:rsid w:val="005717A8"/>
    <w:rsid w:val="00571E3C"/>
    <w:rsid w:val="00573413"/>
    <w:rsid w:val="005734C8"/>
    <w:rsid w:val="00575F06"/>
    <w:rsid w:val="00580ADF"/>
    <w:rsid w:val="0058535B"/>
    <w:rsid w:val="005859A0"/>
    <w:rsid w:val="00586217"/>
    <w:rsid w:val="00597500"/>
    <w:rsid w:val="005A0D73"/>
    <w:rsid w:val="005A1642"/>
    <w:rsid w:val="005A59B9"/>
    <w:rsid w:val="005B0B75"/>
    <w:rsid w:val="005B1CC1"/>
    <w:rsid w:val="005B1D63"/>
    <w:rsid w:val="005B1ECE"/>
    <w:rsid w:val="005B340E"/>
    <w:rsid w:val="005B3617"/>
    <w:rsid w:val="005B3C42"/>
    <w:rsid w:val="005B5C4A"/>
    <w:rsid w:val="005C1CE2"/>
    <w:rsid w:val="005C23EC"/>
    <w:rsid w:val="005C5066"/>
    <w:rsid w:val="005D1D1E"/>
    <w:rsid w:val="005D51EA"/>
    <w:rsid w:val="005E0CE7"/>
    <w:rsid w:val="005E1944"/>
    <w:rsid w:val="005E22CE"/>
    <w:rsid w:val="005E2C77"/>
    <w:rsid w:val="005E2EE3"/>
    <w:rsid w:val="005E3359"/>
    <w:rsid w:val="005E48E9"/>
    <w:rsid w:val="005E5B6B"/>
    <w:rsid w:val="005F26D9"/>
    <w:rsid w:val="005F2750"/>
    <w:rsid w:val="00601F58"/>
    <w:rsid w:val="00602AD0"/>
    <w:rsid w:val="0060530C"/>
    <w:rsid w:val="00605FB1"/>
    <w:rsid w:val="00606DC4"/>
    <w:rsid w:val="00607602"/>
    <w:rsid w:val="00610C8B"/>
    <w:rsid w:val="00611218"/>
    <w:rsid w:val="00613DAC"/>
    <w:rsid w:val="00614D1F"/>
    <w:rsid w:val="006178DC"/>
    <w:rsid w:val="00621E56"/>
    <w:rsid w:val="00626884"/>
    <w:rsid w:val="0062718D"/>
    <w:rsid w:val="00627440"/>
    <w:rsid w:val="0063171A"/>
    <w:rsid w:val="0063759F"/>
    <w:rsid w:val="00640AD7"/>
    <w:rsid w:val="006417EB"/>
    <w:rsid w:val="00642FA7"/>
    <w:rsid w:val="00651DC8"/>
    <w:rsid w:val="00652428"/>
    <w:rsid w:val="00654AC3"/>
    <w:rsid w:val="00656096"/>
    <w:rsid w:val="00656834"/>
    <w:rsid w:val="006570A4"/>
    <w:rsid w:val="006577A2"/>
    <w:rsid w:val="00660B54"/>
    <w:rsid w:val="006612E9"/>
    <w:rsid w:val="00661C01"/>
    <w:rsid w:val="0066247B"/>
    <w:rsid w:val="00664D2E"/>
    <w:rsid w:val="00667017"/>
    <w:rsid w:val="00671B06"/>
    <w:rsid w:val="0067344C"/>
    <w:rsid w:val="00675EB4"/>
    <w:rsid w:val="0068083E"/>
    <w:rsid w:val="00681116"/>
    <w:rsid w:val="0068158F"/>
    <w:rsid w:val="0068192B"/>
    <w:rsid w:val="00683075"/>
    <w:rsid w:val="00684C99"/>
    <w:rsid w:val="006905B7"/>
    <w:rsid w:val="00692127"/>
    <w:rsid w:val="00694DEA"/>
    <w:rsid w:val="006950E4"/>
    <w:rsid w:val="006A2237"/>
    <w:rsid w:val="006A28D2"/>
    <w:rsid w:val="006A414F"/>
    <w:rsid w:val="006B4F03"/>
    <w:rsid w:val="006B668B"/>
    <w:rsid w:val="006C3F0E"/>
    <w:rsid w:val="006C4DC9"/>
    <w:rsid w:val="006C74E5"/>
    <w:rsid w:val="006D2057"/>
    <w:rsid w:val="006D5A11"/>
    <w:rsid w:val="006D5A44"/>
    <w:rsid w:val="006D7653"/>
    <w:rsid w:val="006D7F38"/>
    <w:rsid w:val="006E0DAA"/>
    <w:rsid w:val="006E2798"/>
    <w:rsid w:val="006E36F8"/>
    <w:rsid w:val="006E4CEF"/>
    <w:rsid w:val="006E5965"/>
    <w:rsid w:val="006F24AB"/>
    <w:rsid w:val="006F4071"/>
    <w:rsid w:val="006F5EED"/>
    <w:rsid w:val="006F6868"/>
    <w:rsid w:val="00701BF9"/>
    <w:rsid w:val="00703A44"/>
    <w:rsid w:val="00704B87"/>
    <w:rsid w:val="00705BDC"/>
    <w:rsid w:val="00707BD1"/>
    <w:rsid w:val="00710899"/>
    <w:rsid w:val="00712EAD"/>
    <w:rsid w:val="00714453"/>
    <w:rsid w:val="00717C4B"/>
    <w:rsid w:val="00721863"/>
    <w:rsid w:val="007228A9"/>
    <w:rsid w:val="00722966"/>
    <w:rsid w:val="00722F4A"/>
    <w:rsid w:val="007242B1"/>
    <w:rsid w:val="00726E2B"/>
    <w:rsid w:val="00732780"/>
    <w:rsid w:val="00732C06"/>
    <w:rsid w:val="00742649"/>
    <w:rsid w:val="00744671"/>
    <w:rsid w:val="00745C73"/>
    <w:rsid w:val="00747560"/>
    <w:rsid w:val="00753FB2"/>
    <w:rsid w:val="0075457D"/>
    <w:rsid w:val="0075494F"/>
    <w:rsid w:val="0076418D"/>
    <w:rsid w:val="007645BE"/>
    <w:rsid w:val="0077044C"/>
    <w:rsid w:val="007712F8"/>
    <w:rsid w:val="007733FD"/>
    <w:rsid w:val="00780BE4"/>
    <w:rsid w:val="00781E63"/>
    <w:rsid w:val="007859CF"/>
    <w:rsid w:val="00785C1C"/>
    <w:rsid w:val="00787558"/>
    <w:rsid w:val="00794744"/>
    <w:rsid w:val="0079772E"/>
    <w:rsid w:val="007979A7"/>
    <w:rsid w:val="00797F83"/>
    <w:rsid w:val="007A1598"/>
    <w:rsid w:val="007A1EB2"/>
    <w:rsid w:val="007A1ECC"/>
    <w:rsid w:val="007A25FE"/>
    <w:rsid w:val="007A4DCB"/>
    <w:rsid w:val="007A580B"/>
    <w:rsid w:val="007A6FB9"/>
    <w:rsid w:val="007B0791"/>
    <w:rsid w:val="007B0BC2"/>
    <w:rsid w:val="007B223B"/>
    <w:rsid w:val="007B2386"/>
    <w:rsid w:val="007B5A0E"/>
    <w:rsid w:val="007C04FA"/>
    <w:rsid w:val="007C0517"/>
    <w:rsid w:val="007C2A89"/>
    <w:rsid w:val="007C3E9C"/>
    <w:rsid w:val="007C6DD4"/>
    <w:rsid w:val="007C7D8C"/>
    <w:rsid w:val="007D040B"/>
    <w:rsid w:val="007D1F87"/>
    <w:rsid w:val="007E1660"/>
    <w:rsid w:val="007E1B5E"/>
    <w:rsid w:val="007E1BCC"/>
    <w:rsid w:val="007E1C7C"/>
    <w:rsid w:val="007E270F"/>
    <w:rsid w:val="007E2BA7"/>
    <w:rsid w:val="007E48B2"/>
    <w:rsid w:val="007F0B1F"/>
    <w:rsid w:val="007F3F31"/>
    <w:rsid w:val="007F5230"/>
    <w:rsid w:val="007F59D4"/>
    <w:rsid w:val="00801BD6"/>
    <w:rsid w:val="00803645"/>
    <w:rsid w:val="0080457E"/>
    <w:rsid w:val="00805B50"/>
    <w:rsid w:val="00811019"/>
    <w:rsid w:val="008127D3"/>
    <w:rsid w:val="0082062E"/>
    <w:rsid w:val="00820A6B"/>
    <w:rsid w:val="00821859"/>
    <w:rsid w:val="008219FA"/>
    <w:rsid w:val="008223B3"/>
    <w:rsid w:val="00822C20"/>
    <w:rsid w:val="008251FF"/>
    <w:rsid w:val="00831FC5"/>
    <w:rsid w:val="00832CA5"/>
    <w:rsid w:val="00835E52"/>
    <w:rsid w:val="0083715C"/>
    <w:rsid w:val="00842B76"/>
    <w:rsid w:val="00842BC5"/>
    <w:rsid w:val="0084329B"/>
    <w:rsid w:val="008447A4"/>
    <w:rsid w:val="00844CAB"/>
    <w:rsid w:val="00845624"/>
    <w:rsid w:val="008459FC"/>
    <w:rsid w:val="00846155"/>
    <w:rsid w:val="00846F8F"/>
    <w:rsid w:val="00847C3F"/>
    <w:rsid w:val="0085299E"/>
    <w:rsid w:val="00853830"/>
    <w:rsid w:val="008558DA"/>
    <w:rsid w:val="0085608C"/>
    <w:rsid w:val="00857EC9"/>
    <w:rsid w:val="008649FE"/>
    <w:rsid w:val="00872F33"/>
    <w:rsid w:val="00873A92"/>
    <w:rsid w:val="008741F6"/>
    <w:rsid w:val="008757B6"/>
    <w:rsid w:val="00876373"/>
    <w:rsid w:val="00880756"/>
    <w:rsid w:val="00881656"/>
    <w:rsid w:val="00881E75"/>
    <w:rsid w:val="00885509"/>
    <w:rsid w:val="00886B4E"/>
    <w:rsid w:val="00892767"/>
    <w:rsid w:val="0089714B"/>
    <w:rsid w:val="00897979"/>
    <w:rsid w:val="00897DCA"/>
    <w:rsid w:val="008A0A30"/>
    <w:rsid w:val="008A418A"/>
    <w:rsid w:val="008A53ED"/>
    <w:rsid w:val="008A688B"/>
    <w:rsid w:val="008A7D6C"/>
    <w:rsid w:val="008A7DA9"/>
    <w:rsid w:val="008B02CA"/>
    <w:rsid w:val="008B1531"/>
    <w:rsid w:val="008B3BBA"/>
    <w:rsid w:val="008B531A"/>
    <w:rsid w:val="008B640C"/>
    <w:rsid w:val="008B7711"/>
    <w:rsid w:val="008C46FE"/>
    <w:rsid w:val="008C4724"/>
    <w:rsid w:val="008C564F"/>
    <w:rsid w:val="008C605E"/>
    <w:rsid w:val="008C625B"/>
    <w:rsid w:val="008C6926"/>
    <w:rsid w:val="008C7D88"/>
    <w:rsid w:val="008D2C83"/>
    <w:rsid w:val="008D30EC"/>
    <w:rsid w:val="008D4729"/>
    <w:rsid w:val="008E3B1F"/>
    <w:rsid w:val="008E5AAB"/>
    <w:rsid w:val="008E5B7A"/>
    <w:rsid w:val="008F19E9"/>
    <w:rsid w:val="008F1A89"/>
    <w:rsid w:val="008F2F20"/>
    <w:rsid w:val="008F3025"/>
    <w:rsid w:val="008F7453"/>
    <w:rsid w:val="009006FA"/>
    <w:rsid w:val="00901082"/>
    <w:rsid w:val="00902875"/>
    <w:rsid w:val="00907FAC"/>
    <w:rsid w:val="00913AFB"/>
    <w:rsid w:val="009142C9"/>
    <w:rsid w:val="00915BD4"/>
    <w:rsid w:val="0091647A"/>
    <w:rsid w:val="009170C5"/>
    <w:rsid w:val="009209C3"/>
    <w:rsid w:val="00922C73"/>
    <w:rsid w:val="00922E3E"/>
    <w:rsid w:val="00923485"/>
    <w:rsid w:val="009239FC"/>
    <w:rsid w:val="00924483"/>
    <w:rsid w:val="00924DF9"/>
    <w:rsid w:val="009261A5"/>
    <w:rsid w:val="0092673E"/>
    <w:rsid w:val="0093342E"/>
    <w:rsid w:val="00934BB9"/>
    <w:rsid w:val="009366D2"/>
    <w:rsid w:val="00937CF3"/>
    <w:rsid w:val="009427E2"/>
    <w:rsid w:val="00943D34"/>
    <w:rsid w:val="00943D42"/>
    <w:rsid w:val="00945B14"/>
    <w:rsid w:val="00946AE9"/>
    <w:rsid w:val="00953B95"/>
    <w:rsid w:val="00962386"/>
    <w:rsid w:val="0096364D"/>
    <w:rsid w:val="0096478B"/>
    <w:rsid w:val="00964B79"/>
    <w:rsid w:val="00970051"/>
    <w:rsid w:val="009709F3"/>
    <w:rsid w:val="00976B33"/>
    <w:rsid w:val="00977B1D"/>
    <w:rsid w:val="00981E40"/>
    <w:rsid w:val="0098305E"/>
    <w:rsid w:val="00986347"/>
    <w:rsid w:val="0098724B"/>
    <w:rsid w:val="00991384"/>
    <w:rsid w:val="00991BFF"/>
    <w:rsid w:val="00992583"/>
    <w:rsid w:val="00992B7F"/>
    <w:rsid w:val="0099312E"/>
    <w:rsid w:val="00994B70"/>
    <w:rsid w:val="009958C3"/>
    <w:rsid w:val="00997A32"/>
    <w:rsid w:val="009A04BE"/>
    <w:rsid w:val="009A2322"/>
    <w:rsid w:val="009A39BE"/>
    <w:rsid w:val="009B4F73"/>
    <w:rsid w:val="009B639B"/>
    <w:rsid w:val="009B6D1D"/>
    <w:rsid w:val="009B7F1A"/>
    <w:rsid w:val="009C0DBF"/>
    <w:rsid w:val="009D2092"/>
    <w:rsid w:val="009D2817"/>
    <w:rsid w:val="009D4AE2"/>
    <w:rsid w:val="009D7D55"/>
    <w:rsid w:val="009E3422"/>
    <w:rsid w:val="009E53DB"/>
    <w:rsid w:val="009E6442"/>
    <w:rsid w:val="009E6E0D"/>
    <w:rsid w:val="009F43F1"/>
    <w:rsid w:val="009F4545"/>
    <w:rsid w:val="009F6383"/>
    <w:rsid w:val="00A02785"/>
    <w:rsid w:val="00A041D7"/>
    <w:rsid w:val="00A052C5"/>
    <w:rsid w:val="00A1272A"/>
    <w:rsid w:val="00A144EF"/>
    <w:rsid w:val="00A16063"/>
    <w:rsid w:val="00A1716D"/>
    <w:rsid w:val="00A24962"/>
    <w:rsid w:val="00A26513"/>
    <w:rsid w:val="00A270A1"/>
    <w:rsid w:val="00A31622"/>
    <w:rsid w:val="00A34718"/>
    <w:rsid w:val="00A35E9F"/>
    <w:rsid w:val="00A364B3"/>
    <w:rsid w:val="00A370BD"/>
    <w:rsid w:val="00A375F8"/>
    <w:rsid w:val="00A5048C"/>
    <w:rsid w:val="00A53996"/>
    <w:rsid w:val="00A55497"/>
    <w:rsid w:val="00A555E4"/>
    <w:rsid w:val="00A557A0"/>
    <w:rsid w:val="00A560B9"/>
    <w:rsid w:val="00A57F31"/>
    <w:rsid w:val="00A60F3B"/>
    <w:rsid w:val="00A61F54"/>
    <w:rsid w:val="00A62969"/>
    <w:rsid w:val="00A62F7E"/>
    <w:rsid w:val="00A634CE"/>
    <w:rsid w:val="00A63581"/>
    <w:rsid w:val="00A63F65"/>
    <w:rsid w:val="00A67466"/>
    <w:rsid w:val="00A67B29"/>
    <w:rsid w:val="00A720DC"/>
    <w:rsid w:val="00A7365F"/>
    <w:rsid w:val="00A76632"/>
    <w:rsid w:val="00A77145"/>
    <w:rsid w:val="00A821F3"/>
    <w:rsid w:val="00A82492"/>
    <w:rsid w:val="00A8562E"/>
    <w:rsid w:val="00A91409"/>
    <w:rsid w:val="00A914D8"/>
    <w:rsid w:val="00A91547"/>
    <w:rsid w:val="00A93085"/>
    <w:rsid w:val="00A953F4"/>
    <w:rsid w:val="00A971D3"/>
    <w:rsid w:val="00AA06B4"/>
    <w:rsid w:val="00AA0F71"/>
    <w:rsid w:val="00AA2C33"/>
    <w:rsid w:val="00AA337A"/>
    <w:rsid w:val="00AA6436"/>
    <w:rsid w:val="00AB4DAD"/>
    <w:rsid w:val="00AC04CB"/>
    <w:rsid w:val="00AC3900"/>
    <w:rsid w:val="00AC5E22"/>
    <w:rsid w:val="00AD0B0D"/>
    <w:rsid w:val="00AD18BA"/>
    <w:rsid w:val="00AD415E"/>
    <w:rsid w:val="00AE7AC3"/>
    <w:rsid w:val="00AF025A"/>
    <w:rsid w:val="00AF0E0E"/>
    <w:rsid w:val="00AF17A2"/>
    <w:rsid w:val="00AF211E"/>
    <w:rsid w:val="00AF437D"/>
    <w:rsid w:val="00AF6D12"/>
    <w:rsid w:val="00B02B79"/>
    <w:rsid w:val="00B0570A"/>
    <w:rsid w:val="00B06748"/>
    <w:rsid w:val="00B06A33"/>
    <w:rsid w:val="00B12321"/>
    <w:rsid w:val="00B13329"/>
    <w:rsid w:val="00B17089"/>
    <w:rsid w:val="00B20C53"/>
    <w:rsid w:val="00B255E0"/>
    <w:rsid w:val="00B2726E"/>
    <w:rsid w:val="00B31A75"/>
    <w:rsid w:val="00B33CCE"/>
    <w:rsid w:val="00B376A6"/>
    <w:rsid w:val="00B40477"/>
    <w:rsid w:val="00B426E0"/>
    <w:rsid w:val="00B521CD"/>
    <w:rsid w:val="00B54139"/>
    <w:rsid w:val="00B565E2"/>
    <w:rsid w:val="00B57E4F"/>
    <w:rsid w:val="00B607FA"/>
    <w:rsid w:val="00B6111C"/>
    <w:rsid w:val="00B72463"/>
    <w:rsid w:val="00B729D4"/>
    <w:rsid w:val="00B74542"/>
    <w:rsid w:val="00B77E21"/>
    <w:rsid w:val="00B802C1"/>
    <w:rsid w:val="00B80328"/>
    <w:rsid w:val="00B80FA7"/>
    <w:rsid w:val="00B81BB3"/>
    <w:rsid w:val="00B81FD5"/>
    <w:rsid w:val="00B82BC6"/>
    <w:rsid w:val="00B84FEE"/>
    <w:rsid w:val="00B8522D"/>
    <w:rsid w:val="00B92831"/>
    <w:rsid w:val="00B9401D"/>
    <w:rsid w:val="00B946F4"/>
    <w:rsid w:val="00B9560A"/>
    <w:rsid w:val="00BA348E"/>
    <w:rsid w:val="00BA3D03"/>
    <w:rsid w:val="00BA4274"/>
    <w:rsid w:val="00BA520E"/>
    <w:rsid w:val="00BB04B4"/>
    <w:rsid w:val="00BB2DED"/>
    <w:rsid w:val="00BB3028"/>
    <w:rsid w:val="00BB5E36"/>
    <w:rsid w:val="00BB5F1C"/>
    <w:rsid w:val="00BB6131"/>
    <w:rsid w:val="00BC00ED"/>
    <w:rsid w:val="00BC0389"/>
    <w:rsid w:val="00BC1410"/>
    <w:rsid w:val="00BC18C2"/>
    <w:rsid w:val="00BC3429"/>
    <w:rsid w:val="00BD0A3D"/>
    <w:rsid w:val="00BD4101"/>
    <w:rsid w:val="00BD4615"/>
    <w:rsid w:val="00BD4BD9"/>
    <w:rsid w:val="00BD689C"/>
    <w:rsid w:val="00BE030A"/>
    <w:rsid w:val="00BE1653"/>
    <w:rsid w:val="00BE182E"/>
    <w:rsid w:val="00BF25DB"/>
    <w:rsid w:val="00BF2C00"/>
    <w:rsid w:val="00BF3C23"/>
    <w:rsid w:val="00BF4AA7"/>
    <w:rsid w:val="00BF6526"/>
    <w:rsid w:val="00C0004A"/>
    <w:rsid w:val="00C013F7"/>
    <w:rsid w:val="00C05F08"/>
    <w:rsid w:val="00C06A53"/>
    <w:rsid w:val="00C06EC3"/>
    <w:rsid w:val="00C07DA5"/>
    <w:rsid w:val="00C11212"/>
    <w:rsid w:val="00C159DB"/>
    <w:rsid w:val="00C15B1D"/>
    <w:rsid w:val="00C17F5A"/>
    <w:rsid w:val="00C20E2A"/>
    <w:rsid w:val="00C21639"/>
    <w:rsid w:val="00C21B65"/>
    <w:rsid w:val="00C22132"/>
    <w:rsid w:val="00C226CA"/>
    <w:rsid w:val="00C250ED"/>
    <w:rsid w:val="00C27A7C"/>
    <w:rsid w:val="00C31E50"/>
    <w:rsid w:val="00C32DC8"/>
    <w:rsid w:val="00C33693"/>
    <w:rsid w:val="00C34DD9"/>
    <w:rsid w:val="00C46AFC"/>
    <w:rsid w:val="00C47580"/>
    <w:rsid w:val="00C519DC"/>
    <w:rsid w:val="00C52105"/>
    <w:rsid w:val="00C5389F"/>
    <w:rsid w:val="00C54A65"/>
    <w:rsid w:val="00C57657"/>
    <w:rsid w:val="00C57988"/>
    <w:rsid w:val="00C610A2"/>
    <w:rsid w:val="00C66E52"/>
    <w:rsid w:val="00C723CB"/>
    <w:rsid w:val="00C724A5"/>
    <w:rsid w:val="00C77400"/>
    <w:rsid w:val="00C827F3"/>
    <w:rsid w:val="00C8693D"/>
    <w:rsid w:val="00C86C32"/>
    <w:rsid w:val="00C911C9"/>
    <w:rsid w:val="00C92130"/>
    <w:rsid w:val="00C96ADF"/>
    <w:rsid w:val="00C97B1F"/>
    <w:rsid w:val="00CA2AFE"/>
    <w:rsid w:val="00CA405B"/>
    <w:rsid w:val="00CB4DBD"/>
    <w:rsid w:val="00CB6DEA"/>
    <w:rsid w:val="00CB7B59"/>
    <w:rsid w:val="00CC2888"/>
    <w:rsid w:val="00CC2E6D"/>
    <w:rsid w:val="00CC3C53"/>
    <w:rsid w:val="00CC5880"/>
    <w:rsid w:val="00CD2252"/>
    <w:rsid w:val="00CD38CF"/>
    <w:rsid w:val="00CD39A2"/>
    <w:rsid w:val="00CD4071"/>
    <w:rsid w:val="00CD4BF2"/>
    <w:rsid w:val="00CD7130"/>
    <w:rsid w:val="00CE26AE"/>
    <w:rsid w:val="00CE6EF6"/>
    <w:rsid w:val="00CE7317"/>
    <w:rsid w:val="00CF2A0D"/>
    <w:rsid w:val="00CF4BB0"/>
    <w:rsid w:val="00CF4CB6"/>
    <w:rsid w:val="00CF4CFF"/>
    <w:rsid w:val="00CF5D05"/>
    <w:rsid w:val="00CF5E90"/>
    <w:rsid w:val="00CF61B0"/>
    <w:rsid w:val="00CF6854"/>
    <w:rsid w:val="00CF7735"/>
    <w:rsid w:val="00D0178A"/>
    <w:rsid w:val="00D02F5E"/>
    <w:rsid w:val="00D05BE6"/>
    <w:rsid w:val="00D07668"/>
    <w:rsid w:val="00D07EBF"/>
    <w:rsid w:val="00D11960"/>
    <w:rsid w:val="00D12316"/>
    <w:rsid w:val="00D12B1A"/>
    <w:rsid w:val="00D136C0"/>
    <w:rsid w:val="00D149FB"/>
    <w:rsid w:val="00D16079"/>
    <w:rsid w:val="00D16CC5"/>
    <w:rsid w:val="00D21BC9"/>
    <w:rsid w:val="00D2522B"/>
    <w:rsid w:val="00D26A0F"/>
    <w:rsid w:val="00D27852"/>
    <w:rsid w:val="00D369B2"/>
    <w:rsid w:val="00D418DB"/>
    <w:rsid w:val="00D42D37"/>
    <w:rsid w:val="00D436E2"/>
    <w:rsid w:val="00D4547D"/>
    <w:rsid w:val="00D45CF7"/>
    <w:rsid w:val="00D50B70"/>
    <w:rsid w:val="00D511D9"/>
    <w:rsid w:val="00D525C2"/>
    <w:rsid w:val="00D52B39"/>
    <w:rsid w:val="00D52EA6"/>
    <w:rsid w:val="00D5751E"/>
    <w:rsid w:val="00D60159"/>
    <w:rsid w:val="00D61EE1"/>
    <w:rsid w:val="00D6432A"/>
    <w:rsid w:val="00D64684"/>
    <w:rsid w:val="00D651DD"/>
    <w:rsid w:val="00D708D9"/>
    <w:rsid w:val="00D74A25"/>
    <w:rsid w:val="00D74EED"/>
    <w:rsid w:val="00D80FC2"/>
    <w:rsid w:val="00D812EC"/>
    <w:rsid w:val="00D850FE"/>
    <w:rsid w:val="00D864AB"/>
    <w:rsid w:val="00D87DCD"/>
    <w:rsid w:val="00D9199E"/>
    <w:rsid w:val="00D939D3"/>
    <w:rsid w:val="00D94B7A"/>
    <w:rsid w:val="00D95686"/>
    <w:rsid w:val="00D95997"/>
    <w:rsid w:val="00D979C0"/>
    <w:rsid w:val="00DA2E9E"/>
    <w:rsid w:val="00DA3D36"/>
    <w:rsid w:val="00DA4362"/>
    <w:rsid w:val="00DA449A"/>
    <w:rsid w:val="00DA57B3"/>
    <w:rsid w:val="00DA6A35"/>
    <w:rsid w:val="00DC0CEC"/>
    <w:rsid w:val="00DD3E72"/>
    <w:rsid w:val="00DD3EC7"/>
    <w:rsid w:val="00DD43EE"/>
    <w:rsid w:val="00DD7209"/>
    <w:rsid w:val="00DD731A"/>
    <w:rsid w:val="00DE015E"/>
    <w:rsid w:val="00DE0B50"/>
    <w:rsid w:val="00DE10FC"/>
    <w:rsid w:val="00DE2C37"/>
    <w:rsid w:val="00DE46F9"/>
    <w:rsid w:val="00DE5C04"/>
    <w:rsid w:val="00DF486C"/>
    <w:rsid w:val="00DF5CC4"/>
    <w:rsid w:val="00DF77C4"/>
    <w:rsid w:val="00DF7EAB"/>
    <w:rsid w:val="00DF7EC3"/>
    <w:rsid w:val="00E119BC"/>
    <w:rsid w:val="00E13876"/>
    <w:rsid w:val="00E167E4"/>
    <w:rsid w:val="00E202E8"/>
    <w:rsid w:val="00E225BE"/>
    <w:rsid w:val="00E22629"/>
    <w:rsid w:val="00E23653"/>
    <w:rsid w:val="00E240EB"/>
    <w:rsid w:val="00E25A6C"/>
    <w:rsid w:val="00E27508"/>
    <w:rsid w:val="00E37D7F"/>
    <w:rsid w:val="00E41EF2"/>
    <w:rsid w:val="00E42086"/>
    <w:rsid w:val="00E42337"/>
    <w:rsid w:val="00E444FA"/>
    <w:rsid w:val="00E4458C"/>
    <w:rsid w:val="00E46092"/>
    <w:rsid w:val="00E5209F"/>
    <w:rsid w:val="00E52767"/>
    <w:rsid w:val="00E5597F"/>
    <w:rsid w:val="00E55B0A"/>
    <w:rsid w:val="00E63411"/>
    <w:rsid w:val="00E677E9"/>
    <w:rsid w:val="00E70354"/>
    <w:rsid w:val="00E712C1"/>
    <w:rsid w:val="00E72850"/>
    <w:rsid w:val="00E72D51"/>
    <w:rsid w:val="00E76B1E"/>
    <w:rsid w:val="00E77C1D"/>
    <w:rsid w:val="00E818DD"/>
    <w:rsid w:val="00E83A3B"/>
    <w:rsid w:val="00E91E98"/>
    <w:rsid w:val="00E94F31"/>
    <w:rsid w:val="00E959F8"/>
    <w:rsid w:val="00EA1653"/>
    <w:rsid w:val="00EA3ED5"/>
    <w:rsid w:val="00EA4D63"/>
    <w:rsid w:val="00EA54A0"/>
    <w:rsid w:val="00EA5A41"/>
    <w:rsid w:val="00EA7DD5"/>
    <w:rsid w:val="00EB0B36"/>
    <w:rsid w:val="00EB12D3"/>
    <w:rsid w:val="00EC3268"/>
    <w:rsid w:val="00EC42A8"/>
    <w:rsid w:val="00EC4AEE"/>
    <w:rsid w:val="00EC56EF"/>
    <w:rsid w:val="00ED02D8"/>
    <w:rsid w:val="00ED0AED"/>
    <w:rsid w:val="00ED19C7"/>
    <w:rsid w:val="00ED2418"/>
    <w:rsid w:val="00ED3B97"/>
    <w:rsid w:val="00ED5372"/>
    <w:rsid w:val="00ED6681"/>
    <w:rsid w:val="00EE0BA8"/>
    <w:rsid w:val="00EE26C1"/>
    <w:rsid w:val="00EE70CB"/>
    <w:rsid w:val="00EE7275"/>
    <w:rsid w:val="00EF09D4"/>
    <w:rsid w:val="00EF7303"/>
    <w:rsid w:val="00F01681"/>
    <w:rsid w:val="00F024C4"/>
    <w:rsid w:val="00F026D5"/>
    <w:rsid w:val="00F0707B"/>
    <w:rsid w:val="00F10EE6"/>
    <w:rsid w:val="00F1285F"/>
    <w:rsid w:val="00F1378B"/>
    <w:rsid w:val="00F15970"/>
    <w:rsid w:val="00F16BC3"/>
    <w:rsid w:val="00F17986"/>
    <w:rsid w:val="00F2518B"/>
    <w:rsid w:val="00F25405"/>
    <w:rsid w:val="00F3717B"/>
    <w:rsid w:val="00F4251D"/>
    <w:rsid w:val="00F428F1"/>
    <w:rsid w:val="00F43459"/>
    <w:rsid w:val="00F45613"/>
    <w:rsid w:val="00F46F2B"/>
    <w:rsid w:val="00F519D8"/>
    <w:rsid w:val="00F5289B"/>
    <w:rsid w:val="00F54AE6"/>
    <w:rsid w:val="00F61F7E"/>
    <w:rsid w:val="00F620FE"/>
    <w:rsid w:val="00F633D1"/>
    <w:rsid w:val="00F65349"/>
    <w:rsid w:val="00F66471"/>
    <w:rsid w:val="00F67EA6"/>
    <w:rsid w:val="00F73884"/>
    <w:rsid w:val="00F73A91"/>
    <w:rsid w:val="00F746EF"/>
    <w:rsid w:val="00F7521D"/>
    <w:rsid w:val="00F80D7E"/>
    <w:rsid w:val="00F92EFF"/>
    <w:rsid w:val="00F9607D"/>
    <w:rsid w:val="00F964C5"/>
    <w:rsid w:val="00FA13C4"/>
    <w:rsid w:val="00FA3430"/>
    <w:rsid w:val="00FA7562"/>
    <w:rsid w:val="00FB340F"/>
    <w:rsid w:val="00FB4441"/>
    <w:rsid w:val="00FB4D24"/>
    <w:rsid w:val="00FB4E7F"/>
    <w:rsid w:val="00FB536D"/>
    <w:rsid w:val="00FB5CA7"/>
    <w:rsid w:val="00FC28C3"/>
    <w:rsid w:val="00FC3C5B"/>
    <w:rsid w:val="00FC44B0"/>
    <w:rsid w:val="00FC67DA"/>
    <w:rsid w:val="00FD1776"/>
    <w:rsid w:val="00FD65AA"/>
    <w:rsid w:val="00FE0173"/>
    <w:rsid w:val="00FE05D9"/>
    <w:rsid w:val="00FE5B73"/>
    <w:rsid w:val="00FF1575"/>
    <w:rsid w:val="00FF3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AED6FD"/>
  <w15:chartTrackingRefBased/>
  <w15:docId w15:val="{7D3A374E-2FFB-41C4-99DE-E23FF7A9F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3F0E"/>
    <w:rPr>
      <w:lang w:val="es-ES" w:eastAsia="es-ES"/>
    </w:rPr>
  </w:style>
  <w:style w:type="paragraph" w:styleId="Ttulo1">
    <w:name w:val="heading 1"/>
    <w:basedOn w:val="Normal"/>
    <w:next w:val="Normal"/>
    <w:qFormat/>
    <w:rsid w:val="007A1ECC"/>
    <w:pPr>
      <w:keepNext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7A1ECC"/>
    <w:pPr>
      <w:keepNext/>
      <w:jc w:val="center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7A1ECC"/>
    <w:pPr>
      <w:keepNext/>
      <w:jc w:val="center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7A1ECC"/>
    <w:pPr>
      <w:keepNext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7A1ECC"/>
    <w:pPr>
      <w:keepNext/>
      <w:jc w:val="both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7A1ECC"/>
    <w:pPr>
      <w:keepNext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805B50"/>
    <w:pPr>
      <w:keepNext/>
      <w:outlineLvl w:val="6"/>
    </w:pPr>
    <w:rPr>
      <w:b/>
      <w:sz w:val="24"/>
      <w:lang w:val="es-MX"/>
    </w:rPr>
  </w:style>
  <w:style w:type="paragraph" w:styleId="Ttulo8">
    <w:name w:val="heading 8"/>
    <w:basedOn w:val="Normal"/>
    <w:next w:val="Normal"/>
    <w:qFormat/>
    <w:rsid w:val="00805B50"/>
    <w:pPr>
      <w:keepNext/>
      <w:spacing w:line="360" w:lineRule="auto"/>
      <w:jc w:val="both"/>
      <w:outlineLvl w:val="7"/>
    </w:pPr>
    <w:rPr>
      <w:sz w:val="24"/>
      <w:lang w:val="es-MX"/>
    </w:rPr>
  </w:style>
  <w:style w:type="paragraph" w:styleId="Ttulo9">
    <w:name w:val="heading 9"/>
    <w:basedOn w:val="Normal"/>
    <w:next w:val="Normal"/>
    <w:qFormat/>
    <w:rsid w:val="00805B50"/>
    <w:pPr>
      <w:keepNext/>
      <w:jc w:val="both"/>
      <w:outlineLvl w:val="8"/>
    </w:pPr>
    <w:rPr>
      <w:rFonts w:ascii="Tahoma" w:hAnsi="Tahoma"/>
      <w:sz w:val="28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805B50"/>
    <w:pPr>
      <w:tabs>
        <w:tab w:val="center" w:pos="4252"/>
        <w:tab w:val="right" w:pos="8504"/>
      </w:tabs>
    </w:pPr>
    <w:rPr>
      <w:lang w:val="es-ES_tradnl"/>
    </w:rPr>
  </w:style>
  <w:style w:type="paragraph" w:styleId="Piedepgina">
    <w:name w:val="footer"/>
    <w:basedOn w:val="Normal"/>
    <w:link w:val="PiedepginaCar"/>
    <w:uiPriority w:val="99"/>
    <w:rsid w:val="00805B50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rsid w:val="00805B50"/>
    <w:rPr>
      <w:sz w:val="28"/>
      <w:lang w:val="es-MX"/>
    </w:rPr>
  </w:style>
  <w:style w:type="character" w:styleId="Hipervnculo">
    <w:name w:val="Hyperlink"/>
    <w:rsid w:val="007A1ECC"/>
    <w:rPr>
      <w:color w:val="0000FF"/>
      <w:u w:val="single"/>
    </w:rPr>
  </w:style>
  <w:style w:type="paragraph" w:styleId="Ttulo">
    <w:name w:val="Title"/>
    <w:basedOn w:val="Normal"/>
    <w:qFormat/>
    <w:rsid w:val="00805B50"/>
    <w:pPr>
      <w:jc w:val="center"/>
    </w:pPr>
    <w:rPr>
      <w:rFonts w:ascii="Arial" w:hAnsi="Arial" w:cs="Arial"/>
      <w:b/>
      <w:bCs/>
      <w:i/>
      <w:iCs/>
      <w:sz w:val="28"/>
      <w:szCs w:val="24"/>
    </w:rPr>
  </w:style>
  <w:style w:type="paragraph" w:styleId="Textoindependiente2">
    <w:name w:val="Body Text 2"/>
    <w:basedOn w:val="Normal"/>
    <w:rsid w:val="00805B50"/>
    <w:rPr>
      <w:rFonts w:ascii="Arial" w:hAnsi="Arial" w:cs="Arial"/>
      <w:i/>
      <w:iCs/>
      <w:sz w:val="24"/>
    </w:rPr>
  </w:style>
  <w:style w:type="character" w:styleId="Hipervnculovisitado">
    <w:name w:val="FollowedHyperlink"/>
    <w:rsid w:val="007A1ECC"/>
    <w:rPr>
      <w:color w:val="800080"/>
      <w:u w:val="single"/>
    </w:rPr>
  </w:style>
  <w:style w:type="paragraph" w:styleId="Subttulo">
    <w:name w:val="Subtitle"/>
    <w:basedOn w:val="Normal"/>
    <w:qFormat/>
    <w:rsid w:val="00805B50"/>
    <w:pPr>
      <w:jc w:val="both"/>
    </w:pPr>
    <w:rPr>
      <w:rFonts w:ascii="Arial" w:hAnsi="Arial" w:cs="Arial"/>
      <w:sz w:val="24"/>
    </w:rPr>
  </w:style>
  <w:style w:type="paragraph" w:styleId="Sangradetextonormal">
    <w:name w:val="Body Text Indent"/>
    <w:basedOn w:val="Normal"/>
    <w:rsid w:val="00805B50"/>
    <w:pPr>
      <w:ind w:left="360"/>
      <w:jc w:val="both"/>
    </w:pPr>
    <w:rPr>
      <w:rFonts w:ascii="Arial" w:hAnsi="Arial" w:cs="Arial"/>
      <w:sz w:val="24"/>
    </w:rPr>
  </w:style>
  <w:style w:type="paragraph" w:styleId="Textoindependiente3">
    <w:name w:val="Body Text 3"/>
    <w:basedOn w:val="Normal"/>
    <w:rsid w:val="00805B50"/>
    <w:pPr>
      <w:spacing w:after="120"/>
    </w:pPr>
    <w:rPr>
      <w:sz w:val="16"/>
      <w:szCs w:val="16"/>
    </w:rPr>
  </w:style>
  <w:style w:type="paragraph" w:styleId="Saludo">
    <w:name w:val="Salutation"/>
    <w:basedOn w:val="Normal"/>
    <w:next w:val="Normal"/>
    <w:rsid w:val="00805B50"/>
    <w:rPr>
      <w:sz w:val="24"/>
      <w:szCs w:val="24"/>
    </w:rPr>
  </w:style>
  <w:style w:type="paragraph" w:styleId="Fecha">
    <w:name w:val="Date"/>
    <w:basedOn w:val="Normal"/>
    <w:next w:val="Normal"/>
    <w:rsid w:val="00805B50"/>
    <w:rPr>
      <w:rFonts w:ascii="Arial" w:hAnsi="Arial"/>
      <w:sz w:val="24"/>
      <w:lang w:val="es-ES_tradnl"/>
    </w:rPr>
  </w:style>
  <w:style w:type="table" w:styleId="Tablaweb3">
    <w:name w:val="Table Web 3"/>
    <w:basedOn w:val="Tablanormal"/>
    <w:rsid w:val="00B8032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rsid w:val="007A1ECC"/>
    <w:tblPr>
      <w:tblBorders>
        <w:top w:val="single" w:sz="4" w:space="0" w:color="CC9966"/>
        <w:left w:val="single" w:sz="4" w:space="0" w:color="CC9966"/>
        <w:bottom w:val="single" w:sz="4" w:space="0" w:color="CC9966"/>
        <w:right w:val="single" w:sz="4" w:space="0" w:color="CC9966"/>
        <w:insideH w:val="single" w:sz="4" w:space="0" w:color="CC9966"/>
        <w:insideV w:val="single" w:sz="4" w:space="0" w:color="CC9966"/>
      </w:tblBorders>
    </w:tblPr>
  </w:style>
  <w:style w:type="paragraph" w:customStyle="1" w:styleId="CharChar1">
    <w:name w:val="Char Char1"/>
    <w:basedOn w:val="Normal"/>
    <w:rsid w:val="00C519DC"/>
    <w:pPr>
      <w:overflowPunct w:val="0"/>
      <w:autoSpaceDE w:val="0"/>
      <w:autoSpaceDN w:val="0"/>
      <w:adjustRightInd w:val="0"/>
      <w:spacing w:after="160" w:line="240" w:lineRule="exact"/>
      <w:textAlignment w:val="baseline"/>
    </w:pPr>
    <w:rPr>
      <w:rFonts w:ascii="Verdana" w:hAnsi="Verdana"/>
      <w:lang w:val="en-US" w:eastAsia="en-US"/>
    </w:rPr>
  </w:style>
  <w:style w:type="paragraph" w:styleId="Textodeglobo">
    <w:name w:val="Balloon Text"/>
    <w:basedOn w:val="Normal"/>
    <w:semiHidden/>
    <w:rsid w:val="00DE015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F25405"/>
    <w:rPr>
      <w:lang w:val="es-ES" w:eastAsia="es-ES"/>
    </w:rPr>
  </w:style>
  <w:style w:type="paragraph" w:styleId="Prrafodelista">
    <w:name w:val="List Paragraph"/>
    <w:basedOn w:val="Normal"/>
    <w:uiPriority w:val="34"/>
    <w:qFormat/>
    <w:rsid w:val="000C3DDB"/>
    <w:pPr>
      <w:ind w:left="708"/>
    </w:pPr>
  </w:style>
  <w:style w:type="table" w:styleId="Tablaconcuadrcula">
    <w:name w:val="Table Grid"/>
    <w:basedOn w:val="Tablanormal"/>
    <w:rsid w:val="0042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rsid w:val="000A1CDA"/>
    <w:rPr>
      <w:lang w:val="es-ES_tradnl" w:eastAsia="es-ES"/>
    </w:rPr>
  </w:style>
  <w:style w:type="character" w:styleId="Fuerte">
    <w:name w:val="Strong"/>
    <w:uiPriority w:val="22"/>
    <w:qFormat/>
    <w:rsid w:val="00C97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2" Type="http://schemas.openxmlformats.org/officeDocument/2006/relationships/image" Target="media/image7.png"/><Relationship Id="rId13" Type="http://schemas.openxmlformats.org/officeDocument/2006/relationships/image" Target="media/image8.gi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'1.0' encoding='UTF-8' standalone='yes'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franco\Desktop\Documentos%20GAIPDP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Documentos GAIPDP.dot</Template>
  <TotalTime>0</TotalTime>
  <Pages>1</Pages>
  <Words>292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PBL-001</vt:lpstr>
    </vt:vector>
  </TitlesOfParts>
  <Company>Registraduria Nacional del Estado Civil</Company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PBL-001</dc:title>
  <dc:subject/>
  <dc:creator>Marlon Franco B</dc:creator>
  <cp:keywords/>
  <cp:lastModifiedBy>Oscar Mauricio Mojica Sambrano</cp:lastModifiedBy>
  <cp:revision>2</cp:revision>
  <cp:lastPrinted>2021-03-26T21:13:00Z</cp:lastPrinted>
  <dcterms:created xsi:type="dcterms:W3CDTF">2026-08-06T16:10:00Z</dcterms:created>
  <dcterms:modified xsi:type="dcterms:W3CDTF">2026-08-06T16:10:00Z</dcterms:modified>
</cp:coreProperties>
</file>